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FE870" w14:textId="77777777" w:rsidR="003218FF" w:rsidRPr="0089761A" w:rsidRDefault="003218FF" w:rsidP="0089761A">
      <w:pPr>
        <w:suppressAutoHyphens/>
        <w:autoSpaceDE w:val="0"/>
        <w:autoSpaceDN w:val="0"/>
        <w:adjustRightInd w:val="0"/>
        <w:spacing w:line="360" w:lineRule="auto"/>
        <w:jc w:val="center"/>
        <w:rPr>
          <w:sz w:val="28"/>
          <w:szCs w:val="28"/>
          <w:lang w:val="en"/>
        </w:rPr>
      </w:pPr>
      <w:r w:rsidRPr="0089761A">
        <w:rPr>
          <w:bCs/>
          <w:sz w:val="28"/>
          <w:szCs w:val="28"/>
          <w:lang w:val="en"/>
        </w:rPr>
        <w:t xml:space="preserve">TỔNG LIÊN ĐOÀN LAO ĐỘNG VIỆT </w:t>
      </w:r>
      <w:smartTag w:uri="urn:schemas-microsoft-com:office:smarttags" w:element="country-region">
        <w:smartTag w:uri="urn:schemas-microsoft-com:office:smarttags" w:element="place">
          <w:r w:rsidRPr="0089761A">
            <w:rPr>
              <w:bCs/>
              <w:sz w:val="28"/>
              <w:szCs w:val="28"/>
              <w:lang w:val="en"/>
            </w:rPr>
            <w:t>NAM</w:t>
          </w:r>
        </w:smartTag>
      </w:smartTag>
      <w:r w:rsidRPr="0089761A">
        <w:rPr>
          <w:b/>
          <w:bCs/>
          <w:sz w:val="28"/>
          <w:szCs w:val="28"/>
          <w:lang w:val="en"/>
        </w:rPr>
        <w:t xml:space="preserve"> </w:t>
      </w:r>
    </w:p>
    <w:p w14:paraId="5C44D1CD" w14:textId="77777777" w:rsidR="003218FF" w:rsidRPr="0089761A" w:rsidRDefault="003218FF" w:rsidP="0089761A">
      <w:pPr>
        <w:suppressAutoHyphens/>
        <w:autoSpaceDE w:val="0"/>
        <w:autoSpaceDN w:val="0"/>
        <w:adjustRightInd w:val="0"/>
        <w:spacing w:line="360" w:lineRule="auto"/>
        <w:jc w:val="center"/>
        <w:rPr>
          <w:sz w:val="28"/>
          <w:szCs w:val="28"/>
        </w:rPr>
      </w:pPr>
      <w:r w:rsidRPr="0089761A">
        <w:rPr>
          <w:b/>
          <w:bCs/>
          <w:sz w:val="28"/>
          <w:szCs w:val="28"/>
          <w:lang w:val="en"/>
        </w:rPr>
        <w:t>TR</w:t>
      </w:r>
      <w:r w:rsidRPr="0089761A">
        <w:rPr>
          <w:b/>
          <w:bCs/>
          <w:sz w:val="28"/>
          <w:szCs w:val="28"/>
          <w:lang w:val="vi-VN"/>
        </w:rPr>
        <w:t>ƯỜNG ĐẠI HỌC TÔN ĐỨC THẮNG</w:t>
      </w:r>
      <w:r w:rsidRPr="0089761A">
        <w:rPr>
          <w:sz w:val="28"/>
          <w:szCs w:val="28"/>
          <w:lang w:val="vi-VN"/>
        </w:rPr>
        <w:t xml:space="preserve"> </w:t>
      </w:r>
    </w:p>
    <w:p w14:paraId="57319063" w14:textId="77777777" w:rsidR="003218FF" w:rsidRPr="0089761A" w:rsidRDefault="003218FF" w:rsidP="0089761A">
      <w:pPr>
        <w:suppressAutoHyphens/>
        <w:autoSpaceDE w:val="0"/>
        <w:autoSpaceDN w:val="0"/>
        <w:adjustRightInd w:val="0"/>
        <w:spacing w:line="360" w:lineRule="auto"/>
        <w:jc w:val="center"/>
        <w:rPr>
          <w:sz w:val="28"/>
          <w:szCs w:val="28"/>
          <w:lang w:val="en"/>
        </w:rPr>
      </w:pPr>
      <w:r w:rsidRPr="0089761A">
        <w:rPr>
          <w:b/>
          <w:bCs/>
          <w:sz w:val="28"/>
          <w:szCs w:val="28"/>
          <w:lang w:val="en"/>
        </w:rPr>
        <w:t xml:space="preserve">KHOA CÔNG NGHỆ THÔNG TIN </w:t>
      </w:r>
    </w:p>
    <w:p w14:paraId="237CF83D" w14:textId="77777777" w:rsidR="003218FF" w:rsidRPr="0089761A" w:rsidRDefault="003218FF" w:rsidP="0089761A">
      <w:pPr>
        <w:suppressAutoHyphens/>
        <w:autoSpaceDE w:val="0"/>
        <w:autoSpaceDN w:val="0"/>
        <w:adjustRightInd w:val="0"/>
        <w:spacing w:line="360" w:lineRule="auto"/>
        <w:ind w:firstLine="720"/>
        <w:jc w:val="center"/>
        <w:rPr>
          <w:lang w:val="en"/>
        </w:rPr>
      </w:pPr>
    </w:p>
    <w:p w14:paraId="0C4C0093" w14:textId="77777777" w:rsidR="003218FF" w:rsidRPr="0089761A" w:rsidRDefault="003218FF" w:rsidP="0089761A">
      <w:pPr>
        <w:suppressAutoHyphens/>
        <w:autoSpaceDE w:val="0"/>
        <w:autoSpaceDN w:val="0"/>
        <w:adjustRightInd w:val="0"/>
        <w:spacing w:line="360" w:lineRule="auto"/>
        <w:ind w:firstLine="720"/>
        <w:jc w:val="center"/>
        <w:rPr>
          <w:b/>
          <w:bCs/>
          <w:sz w:val="28"/>
          <w:szCs w:val="28"/>
          <w:lang w:val="en"/>
        </w:rPr>
      </w:pPr>
      <w:r w:rsidRPr="0089761A">
        <w:rPr>
          <w:noProof/>
          <w:sz w:val="22"/>
          <w:szCs w:val="22"/>
        </w:rPr>
        <w:drawing>
          <wp:inline distT="0" distB="0" distL="0" distR="0" wp14:anchorId="7D2A9B9B" wp14:editId="66A080F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ABEB4A8" w14:textId="77777777" w:rsidR="003218FF" w:rsidRPr="0089761A" w:rsidRDefault="003218FF" w:rsidP="0089761A">
      <w:pPr>
        <w:suppressAutoHyphens/>
        <w:autoSpaceDE w:val="0"/>
        <w:autoSpaceDN w:val="0"/>
        <w:adjustRightInd w:val="0"/>
        <w:spacing w:line="360" w:lineRule="auto"/>
        <w:ind w:firstLine="720"/>
        <w:rPr>
          <w:b/>
          <w:bCs/>
          <w:sz w:val="28"/>
          <w:szCs w:val="28"/>
          <w:lang w:val="en"/>
        </w:rPr>
      </w:pPr>
    </w:p>
    <w:p w14:paraId="61258624" w14:textId="77777777" w:rsidR="00DB4B1F" w:rsidRPr="0089761A" w:rsidRDefault="00DB4B1F" w:rsidP="0089761A">
      <w:pPr>
        <w:tabs>
          <w:tab w:val="center" w:pos="4920"/>
          <w:tab w:val="right" w:pos="9121"/>
        </w:tabs>
        <w:suppressAutoHyphens/>
        <w:spacing w:line="360" w:lineRule="auto"/>
        <w:ind w:firstLine="720"/>
        <w:jc w:val="center"/>
        <w:rPr>
          <w:b/>
          <w:bCs/>
          <w:sz w:val="32"/>
          <w:szCs w:val="32"/>
          <w:lang w:val="en"/>
        </w:rPr>
      </w:pPr>
      <w:r w:rsidRPr="0089761A">
        <w:rPr>
          <w:b/>
          <w:bCs/>
          <w:sz w:val="32"/>
          <w:szCs w:val="32"/>
          <w:lang w:val="en"/>
        </w:rPr>
        <w:t xml:space="preserve">BÀI TẬP LỚN </w:t>
      </w:r>
    </w:p>
    <w:p w14:paraId="77980F9B" w14:textId="77777777" w:rsidR="00DB4B1F" w:rsidRPr="0089761A" w:rsidRDefault="00DB4B1F" w:rsidP="0089761A">
      <w:pPr>
        <w:tabs>
          <w:tab w:val="center" w:pos="4920"/>
          <w:tab w:val="right" w:pos="9121"/>
        </w:tabs>
        <w:suppressAutoHyphens/>
        <w:spacing w:line="360" w:lineRule="auto"/>
        <w:ind w:firstLine="720"/>
        <w:jc w:val="center"/>
      </w:pPr>
      <w:r w:rsidRPr="0089761A">
        <w:rPr>
          <w:b/>
          <w:bCs/>
          <w:sz w:val="32"/>
          <w:szCs w:val="32"/>
          <w:lang w:val="en"/>
        </w:rPr>
        <w:t>MÔN PHÂN TÍCH VÀ THIẾT KẾ GIẢI THUẬT</w:t>
      </w:r>
    </w:p>
    <w:p w14:paraId="1F9BA92B" w14:textId="77777777" w:rsidR="003218FF" w:rsidRPr="0089761A" w:rsidRDefault="00D34D21" w:rsidP="0089761A">
      <w:pPr>
        <w:tabs>
          <w:tab w:val="center" w:pos="4920"/>
          <w:tab w:val="right" w:pos="9121"/>
        </w:tabs>
        <w:suppressAutoHyphens/>
        <w:autoSpaceDE w:val="0"/>
        <w:autoSpaceDN w:val="0"/>
        <w:adjustRightInd w:val="0"/>
        <w:spacing w:line="360" w:lineRule="auto"/>
        <w:ind w:firstLine="720"/>
        <w:rPr>
          <w:b/>
          <w:bCs/>
          <w:sz w:val="32"/>
          <w:szCs w:val="32"/>
          <w:lang w:val="en"/>
        </w:rPr>
      </w:pPr>
      <w:r w:rsidRPr="0089761A">
        <w:rPr>
          <w:b/>
          <w:bCs/>
          <w:sz w:val="32"/>
          <w:szCs w:val="32"/>
          <w:lang w:val="en"/>
        </w:rPr>
        <w:tab/>
      </w:r>
    </w:p>
    <w:p w14:paraId="31B593D7" w14:textId="77777777" w:rsidR="003218FF" w:rsidRPr="0089761A" w:rsidRDefault="007E7FF7" w:rsidP="0089761A">
      <w:pPr>
        <w:suppressAutoHyphens/>
        <w:autoSpaceDE w:val="0"/>
        <w:autoSpaceDN w:val="0"/>
        <w:adjustRightInd w:val="0"/>
        <w:spacing w:line="360" w:lineRule="auto"/>
        <w:ind w:firstLine="720"/>
        <w:jc w:val="center"/>
        <w:rPr>
          <w:b/>
          <w:bCs/>
          <w:sz w:val="32"/>
          <w:szCs w:val="32"/>
          <w:lang w:val="en"/>
        </w:rPr>
      </w:pPr>
      <w:r w:rsidRPr="0089761A">
        <w:rPr>
          <w:b/>
          <w:bCs/>
          <w:sz w:val="32"/>
          <w:szCs w:val="32"/>
          <w:lang w:val="en"/>
        </w:rPr>
        <w:t xml:space="preserve"> </w:t>
      </w:r>
    </w:p>
    <w:p w14:paraId="1DF561F2" w14:textId="77777777" w:rsidR="003218FF" w:rsidRPr="0089761A" w:rsidRDefault="003218FF" w:rsidP="0089761A">
      <w:pPr>
        <w:suppressAutoHyphens/>
        <w:autoSpaceDE w:val="0"/>
        <w:autoSpaceDN w:val="0"/>
        <w:adjustRightInd w:val="0"/>
        <w:spacing w:line="360" w:lineRule="auto"/>
        <w:rPr>
          <w:b/>
          <w:bCs/>
          <w:lang w:val="en"/>
        </w:rPr>
      </w:pPr>
    </w:p>
    <w:p w14:paraId="324868C4" w14:textId="35A54B16" w:rsidR="003218FF" w:rsidRPr="0072409F" w:rsidRDefault="0072409F" w:rsidP="0072409F">
      <w:pPr>
        <w:suppressAutoHyphens/>
        <w:autoSpaceDE w:val="0"/>
        <w:autoSpaceDN w:val="0"/>
        <w:adjustRightInd w:val="0"/>
        <w:spacing w:line="360" w:lineRule="auto"/>
        <w:jc w:val="center"/>
        <w:rPr>
          <w:b/>
          <w:bCs/>
          <w:color w:val="FF0000"/>
          <w:sz w:val="32"/>
          <w:szCs w:val="32"/>
          <w:lang w:val="en"/>
        </w:rPr>
      </w:pPr>
      <w:r w:rsidRPr="0072409F">
        <w:rPr>
          <w:b/>
          <w:bCs/>
          <w:sz w:val="32"/>
          <w:szCs w:val="32"/>
          <w:lang w:val="vi-VN"/>
        </w:rPr>
        <w:t xml:space="preserve">Final Report </w:t>
      </w:r>
      <w:r w:rsidRPr="0072409F">
        <w:rPr>
          <w:b/>
          <w:bCs/>
          <w:sz w:val="32"/>
          <w:szCs w:val="32"/>
        </w:rPr>
        <w:t>of Design and Analysis of Algorithms</w:t>
      </w:r>
    </w:p>
    <w:p w14:paraId="1EE80876" w14:textId="77777777" w:rsidR="003218FF" w:rsidRPr="0089761A" w:rsidRDefault="003218FF" w:rsidP="0089761A">
      <w:pPr>
        <w:suppressAutoHyphens/>
        <w:autoSpaceDE w:val="0"/>
        <w:autoSpaceDN w:val="0"/>
        <w:adjustRightInd w:val="0"/>
        <w:spacing w:line="360" w:lineRule="auto"/>
        <w:jc w:val="both"/>
        <w:rPr>
          <w:b/>
          <w:bCs/>
          <w:lang w:val="en"/>
        </w:rPr>
      </w:pPr>
    </w:p>
    <w:p w14:paraId="469967DD" w14:textId="77777777" w:rsidR="003218FF" w:rsidRPr="0089761A" w:rsidRDefault="003218FF" w:rsidP="0089761A">
      <w:pPr>
        <w:suppressAutoHyphens/>
        <w:autoSpaceDE w:val="0"/>
        <w:autoSpaceDN w:val="0"/>
        <w:adjustRightInd w:val="0"/>
        <w:spacing w:line="360" w:lineRule="auto"/>
        <w:jc w:val="both"/>
        <w:rPr>
          <w:b/>
          <w:bCs/>
          <w:lang w:val="en"/>
        </w:rPr>
      </w:pPr>
    </w:p>
    <w:p w14:paraId="063270B1" w14:textId="77777777" w:rsidR="003218FF" w:rsidRPr="0089761A" w:rsidRDefault="003218FF" w:rsidP="0089761A">
      <w:pPr>
        <w:suppressAutoHyphens/>
        <w:autoSpaceDE w:val="0"/>
        <w:autoSpaceDN w:val="0"/>
        <w:adjustRightInd w:val="0"/>
        <w:spacing w:line="360" w:lineRule="auto"/>
        <w:jc w:val="both"/>
        <w:rPr>
          <w:b/>
          <w:bCs/>
          <w:lang w:val="en"/>
        </w:rPr>
      </w:pPr>
    </w:p>
    <w:p w14:paraId="5819DCE3" w14:textId="35A262CD" w:rsidR="003218FF" w:rsidRPr="00A07424" w:rsidRDefault="003218FF" w:rsidP="0089761A">
      <w:pPr>
        <w:suppressAutoHyphens/>
        <w:autoSpaceDE w:val="0"/>
        <w:autoSpaceDN w:val="0"/>
        <w:adjustRightInd w:val="0"/>
        <w:spacing w:line="360" w:lineRule="auto"/>
        <w:jc w:val="right"/>
        <w:rPr>
          <w:sz w:val="28"/>
          <w:szCs w:val="28"/>
        </w:rPr>
      </w:pPr>
      <w:r w:rsidRPr="0089761A">
        <w:rPr>
          <w:i/>
          <w:sz w:val="28"/>
          <w:szCs w:val="28"/>
          <w:lang w:val="en"/>
        </w:rPr>
        <w:t>Người h</w:t>
      </w:r>
      <w:r w:rsidRPr="0089761A">
        <w:rPr>
          <w:i/>
          <w:sz w:val="28"/>
          <w:szCs w:val="28"/>
          <w:lang w:val="vi-VN"/>
        </w:rPr>
        <w:t>ướng dẫn</w:t>
      </w:r>
      <w:r w:rsidRPr="0089761A">
        <w:rPr>
          <w:sz w:val="28"/>
          <w:szCs w:val="28"/>
          <w:lang w:val="vi-VN"/>
        </w:rPr>
        <w:t xml:space="preserve">: </w:t>
      </w:r>
      <w:r w:rsidRPr="0089761A">
        <w:rPr>
          <w:b/>
          <w:sz w:val="28"/>
          <w:szCs w:val="28"/>
          <w:lang w:val="vi-VN"/>
        </w:rPr>
        <w:t>T</w:t>
      </w:r>
      <w:r w:rsidR="00FE2087">
        <w:rPr>
          <w:b/>
          <w:sz w:val="28"/>
          <w:szCs w:val="28"/>
        </w:rPr>
        <w:t>h</w:t>
      </w:r>
      <w:bookmarkStart w:id="0" w:name="_GoBack"/>
      <w:bookmarkEnd w:id="0"/>
      <w:r w:rsidRPr="0089761A">
        <w:rPr>
          <w:b/>
          <w:sz w:val="28"/>
          <w:szCs w:val="28"/>
        </w:rPr>
        <w:t>S</w:t>
      </w:r>
      <w:r w:rsidRPr="0089761A">
        <w:rPr>
          <w:b/>
          <w:sz w:val="28"/>
          <w:szCs w:val="28"/>
          <w:lang w:val="vi-VN"/>
        </w:rPr>
        <w:t xml:space="preserve"> </w:t>
      </w:r>
      <w:r w:rsidR="00A07424">
        <w:rPr>
          <w:b/>
          <w:sz w:val="28"/>
          <w:szCs w:val="28"/>
        </w:rPr>
        <w:t>TRẦN LƯƠNG QUỐC ĐẠI</w:t>
      </w:r>
    </w:p>
    <w:p w14:paraId="733BDF35" w14:textId="71DF8006" w:rsidR="003218FF" w:rsidRPr="0089761A" w:rsidRDefault="003218FF" w:rsidP="0089761A">
      <w:pPr>
        <w:suppressAutoHyphens/>
        <w:autoSpaceDE w:val="0"/>
        <w:autoSpaceDN w:val="0"/>
        <w:adjustRightInd w:val="0"/>
        <w:spacing w:line="360" w:lineRule="auto"/>
        <w:jc w:val="right"/>
        <w:rPr>
          <w:b/>
          <w:bCs/>
          <w:sz w:val="28"/>
          <w:szCs w:val="28"/>
        </w:rPr>
      </w:pPr>
      <w:r w:rsidRPr="0089761A">
        <w:rPr>
          <w:i/>
          <w:sz w:val="28"/>
          <w:szCs w:val="28"/>
          <w:lang w:val="vi-VN"/>
        </w:rPr>
        <w:t>Người thực hiện</w:t>
      </w:r>
      <w:r w:rsidRPr="0089761A">
        <w:rPr>
          <w:sz w:val="28"/>
          <w:szCs w:val="28"/>
          <w:lang w:val="vi-VN"/>
        </w:rPr>
        <w:t>:</w:t>
      </w:r>
      <w:r w:rsidRPr="0089761A">
        <w:rPr>
          <w:b/>
          <w:bCs/>
          <w:sz w:val="28"/>
          <w:szCs w:val="28"/>
          <w:lang w:val="vi-VN"/>
        </w:rPr>
        <w:t xml:space="preserve">   </w:t>
      </w:r>
      <w:r w:rsidR="00BE4068">
        <w:rPr>
          <w:b/>
          <w:bCs/>
          <w:sz w:val="28"/>
          <w:szCs w:val="28"/>
        </w:rPr>
        <w:t>HOÀNG KIẾN THIẾT</w:t>
      </w:r>
      <w:r w:rsidR="00DD74FD" w:rsidRPr="0089761A">
        <w:rPr>
          <w:b/>
          <w:bCs/>
          <w:sz w:val="28"/>
          <w:szCs w:val="28"/>
        </w:rPr>
        <w:t xml:space="preserve"> – </w:t>
      </w:r>
      <w:r w:rsidR="00BE4068">
        <w:rPr>
          <w:b/>
          <w:bCs/>
          <w:sz w:val="28"/>
          <w:szCs w:val="28"/>
        </w:rPr>
        <w:t>51702187</w:t>
      </w:r>
    </w:p>
    <w:p w14:paraId="5AEEDFED" w14:textId="590603DC" w:rsidR="00291721" w:rsidRDefault="00BE4068" w:rsidP="0089761A">
      <w:pPr>
        <w:suppressAutoHyphens/>
        <w:autoSpaceDE w:val="0"/>
        <w:autoSpaceDN w:val="0"/>
        <w:adjustRightInd w:val="0"/>
        <w:spacing w:line="360" w:lineRule="auto"/>
        <w:jc w:val="right"/>
        <w:rPr>
          <w:b/>
          <w:sz w:val="28"/>
          <w:szCs w:val="28"/>
        </w:rPr>
      </w:pPr>
      <w:r>
        <w:rPr>
          <w:b/>
          <w:sz w:val="28"/>
          <w:szCs w:val="28"/>
        </w:rPr>
        <w:t>PHAN TOÀN</w:t>
      </w:r>
      <w:r w:rsidR="00DD74FD" w:rsidRPr="0089761A">
        <w:rPr>
          <w:b/>
          <w:sz w:val="28"/>
          <w:szCs w:val="28"/>
        </w:rPr>
        <w:t xml:space="preserve"> – </w:t>
      </w:r>
      <w:r w:rsidR="0072409F">
        <w:rPr>
          <w:b/>
          <w:sz w:val="28"/>
          <w:szCs w:val="28"/>
        </w:rPr>
        <w:t>51703201</w:t>
      </w:r>
    </w:p>
    <w:p w14:paraId="4ADD6791" w14:textId="62448C69" w:rsidR="003218FF" w:rsidRPr="0089761A" w:rsidRDefault="00BE4068" w:rsidP="00A07424">
      <w:pPr>
        <w:suppressAutoHyphens/>
        <w:autoSpaceDE w:val="0"/>
        <w:autoSpaceDN w:val="0"/>
        <w:adjustRightInd w:val="0"/>
        <w:spacing w:line="360" w:lineRule="auto"/>
        <w:jc w:val="right"/>
        <w:rPr>
          <w:sz w:val="28"/>
          <w:szCs w:val="28"/>
          <w:lang w:val="vi-VN"/>
        </w:rPr>
      </w:pPr>
      <w:r>
        <w:rPr>
          <w:b/>
          <w:sz w:val="28"/>
          <w:szCs w:val="28"/>
        </w:rPr>
        <w:t>DƯƠNG THANH TÂN - 51603280</w:t>
      </w:r>
    </w:p>
    <w:p w14:paraId="2ADAFC38" w14:textId="77777777" w:rsidR="003218FF" w:rsidRPr="0089761A" w:rsidRDefault="003218FF" w:rsidP="0089761A">
      <w:pPr>
        <w:suppressAutoHyphens/>
        <w:autoSpaceDE w:val="0"/>
        <w:autoSpaceDN w:val="0"/>
        <w:adjustRightInd w:val="0"/>
        <w:spacing w:line="360" w:lineRule="auto"/>
        <w:jc w:val="center"/>
        <w:rPr>
          <w:b/>
          <w:bCs/>
          <w:lang w:val="vi-VN"/>
        </w:rPr>
      </w:pPr>
    </w:p>
    <w:p w14:paraId="2E0AC251" w14:textId="77777777" w:rsidR="002D4629" w:rsidRPr="0089761A" w:rsidRDefault="002D4629" w:rsidP="0089761A">
      <w:pPr>
        <w:suppressAutoHyphens/>
        <w:autoSpaceDE w:val="0"/>
        <w:autoSpaceDN w:val="0"/>
        <w:adjustRightInd w:val="0"/>
        <w:spacing w:line="360" w:lineRule="auto"/>
        <w:jc w:val="center"/>
        <w:rPr>
          <w:b/>
          <w:bCs/>
          <w:lang w:val="vi-VN"/>
        </w:rPr>
      </w:pPr>
    </w:p>
    <w:p w14:paraId="6DCD6C53" w14:textId="77777777" w:rsidR="002D4629" w:rsidRPr="0089761A" w:rsidRDefault="002D4629" w:rsidP="0089761A">
      <w:pPr>
        <w:suppressAutoHyphens/>
        <w:autoSpaceDE w:val="0"/>
        <w:autoSpaceDN w:val="0"/>
        <w:adjustRightInd w:val="0"/>
        <w:spacing w:line="360" w:lineRule="auto"/>
        <w:jc w:val="center"/>
        <w:rPr>
          <w:b/>
          <w:bCs/>
          <w:lang w:val="vi-VN"/>
        </w:rPr>
      </w:pPr>
    </w:p>
    <w:p w14:paraId="7CC19041" w14:textId="77777777" w:rsidR="002D4629" w:rsidRPr="0089761A" w:rsidRDefault="002D4629" w:rsidP="0089761A">
      <w:pPr>
        <w:suppressAutoHyphens/>
        <w:autoSpaceDE w:val="0"/>
        <w:autoSpaceDN w:val="0"/>
        <w:adjustRightInd w:val="0"/>
        <w:spacing w:line="360" w:lineRule="auto"/>
        <w:jc w:val="center"/>
        <w:rPr>
          <w:b/>
          <w:bCs/>
          <w:lang w:val="vi-VN"/>
        </w:rPr>
      </w:pPr>
    </w:p>
    <w:p w14:paraId="28C8013B" w14:textId="5CFDFE85" w:rsidR="00B118C8" w:rsidRPr="0089761A" w:rsidRDefault="00DF108C" w:rsidP="0089761A">
      <w:pPr>
        <w:suppressAutoHyphens/>
        <w:autoSpaceDE w:val="0"/>
        <w:autoSpaceDN w:val="0"/>
        <w:adjustRightInd w:val="0"/>
        <w:spacing w:line="360" w:lineRule="auto"/>
        <w:jc w:val="center"/>
        <w:rPr>
          <w:b/>
          <w:bCs/>
          <w:iCs/>
          <w:sz w:val="28"/>
          <w:szCs w:val="28"/>
        </w:rPr>
        <w:sectPr w:rsidR="00B118C8" w:rsidRPr="0089761A" w:rsidSect="005D5C20">
          <w:headerReference w:type="default" r:id="rId9"/>
          <w:pgSz w:w="12240" w:h="15840"/>
          <w:pgMar w:top="1985" w:right="1134" w:bottom="1701" w:left="1985" w:header="720" w:footer="720" w:gutter="0"/>
          <w:cols w:space="720"/>
          <w:docGrid w:linePitch="360"/>
        </w:sectPr>
      </w:pPr>
      <w:r w:rsidRPr="0089761A">
        <w:rPr>
          <w:b/>
          <w:bCs/>
          <w:iCs/>
          <w:sz w:val="28"/>
          <w:szCs w:val="28"/>
          <w:lang w:val="vi-VN"/>
        </w:rPr>
        <w:t>THÀNH PHỐ HỒ CHÍ MINH, NĂM 20</w:t>
      </w:r>
      <w:r w:rsidRPr="0089761A">
        <w:rPr>
          <w:b/>
          <w:bCs/>
          <w:iCs/>
          <w:sz w:val="28"/>
          <w:szCs w:val="28"/>
        </w:rPr>
        <w:t>20</w:t>
      </w:r>
    </w:p>
    <w:p w14:paraId="25F7B6E7" w14:textId="77777777" w:rsidR="005128AE" w:rsidRPr="0089761A" w:rsidRDefault="005128AE" w:rsidP="005128AE">
      <w:pPr>
        <w:suppressAutoHyphens/>
        <w:autoSpaceDE w:val="0"/>
        <w:autoSpaceDN w:val="0"/>
        <w:adjustRightInd w:val="0"/>
        <w:spacing w:line="360" w:lineRule="auto"/>
        <w:jc w:val="center"/>
        <w:rPr>
          <w:sz w:val="28"/>
          <w:szCs w:val="28"/>
          <w:lang w:val="en"/>
        </w:rPr>
      </w:pPr>
      <w:bookmarkStart w:id="1" w:name="_Toc55293972"/>
      <w:r w:rsidRPr="0089761A">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89761A">
            <w:rPr>
              <w:bCs/>
              <w:sz w:val="28"/>
              <w:szCs w:val="28"/>
              <w:lang w:val="en"/>
            </w:rPr>
            <w:t>NAM</w:t>
          </w:r>
        </w:smartTag>
      </w:smartTag>
      <w:r w:rsidRPr="0089761A">
        <w:rPr>
          <w:b/>
          <w:bCs/>
          <w:sz w:val="28"/>
          <w:szCs w:val="28"/>
          <w:lang w:val="en"/>
        </w:rPr>
        <w:t xml:space="preserve"> </w:t>
      </w:r>
    </w:p>
    <w:p w14:paraId="2B30935C" w14:textId="77777777" w:rsidR="005128AE" w:rsidRPr="0089761A" w:rsidRDefault="005128AE" w:rsidP="005128AE">
      <w:pPr>
        <w:suppressAutoHyphens/>
        <w:autoSpaceDE w:val="0"/>
        <w:autoSpaceDN w:val="0"/>
        <w:adjustRightInd w:val="0"/>
        <w:spacing w:line="360" w:lineRule="auto"/>
        <w:jc w:val="center"/>
        <w:rPr>
          <w:sz w:val="28"/>
          <w:szCs w:val="28"/>
        </w:rPr>
      </w:pPr>
      <w:r w:rsidRPr="0089761A">
        <w:rPr>
          <w:b/>
          <w:bCs/>
          <w:sz w:val="28"/>
          <w:szCs w:val="28"/>
          <w:lang w:val="en"/>
        </w:rPr>
        <w:t>TR</w:t>
      </w:r>
      <w:r w:rsidRPr="0089761A">
        <w:rPr>
          <w:b/>
          <w:bCs/>
          <w:sz w:val="28"/>
          <w:szCs w:val="28"/>
          <w:lang w:val="vi-VN"/>
        </w:rPr>
        <w:t>ƯỜNG ĐẠI HỌC TÔN ĐỨC THẮNG</w:t>
      </w:r>
      <w:r w:rsidRPr="0089761A">
        <w:rPr>
          <w:sz w:val="28"/>
          <w:szCs w:val="28"/>
          <w:lang w:val="vi-VN"/>
        </w:rPr>
        <w:t xml:space="preserve"> </w:t>
      </w:r>
    </w:p>
    <w:p w14:paraId="0192094A" w14:textId="77777777" w:rsidR="005128AE" w:rsidRPr="0089761A" w:rsidRDefault="005128AE" w:rsidP="005128AE">
      <w:pPr>
        <w:suppressAutoHyphens/>
        <w:autoSpaceDE w:val="0"/>
        <w:autoSpaceDN w:val="0"/>
        <w:adjustRightInd w:val="0"/>
        <w:spacing w:line="360" w:lineRule="auto"/>
        <w:jc w:val="center"/>
        <w:rPr>
          <w:sz w:val="28"/>
          <w:szCs w:val="28"/>
          <w:lang w:val="en"/>
        </w:rPr>
      </w:pPr>
      <w:r w:rsidRPr="0089761A">
        <w:rPr>
          <w:b/>
          <w:bCs/>
          <w:sz w:val="28"/>
          <w:szCs w:val="28"/>
          <w:lang w:val="en"/>
        </w:rPr>
        <w:t xml:space="preserve">KHOA CÔNG NGHỆ THÔNG TIN </w:t>
      </w:r>
    </w:p>
    <w:p w14:paraId="5A7B1FB1" w14:textId="77777777" w:rsidR="005128AE" w:rsidRPr="0089761A" w:rsidRDefault="005128AE" w:rsidP="005128AE">
      <w:pPr>
        <w:suppressAutoHyphens/>
        <w:autoSpaceDE w:val="0"/>
        <w:autoSpaceDN w:val="0"/>
        <w:adjustRightInd w:val="0"/>
        <w:spacing w:line="360" w:lineRule="auto"/>
        <w:ind w:firstLine="720"/>
        <w:jc w:val="center"/>
        <w:rPr>
          <w:lang w:val="en"/>
        </w:rPr>
      </w:pPr>
    </w:p>
    <w:p w14:paraId="407BB1E7" w14:textId="77777777" w:rsidR="005128AE" w:rsidRPr="0089761A" w:rsidRDefault="005128AE" w:rsidP="005128AE">
      <w:pPr>
        <w:suppressAutoHyphens/>
        <w:autoSpaceDE w:val="0"/>
        <w:autoSpaceDN w:val="0"/>
        <w:adjustRightInd w:val="0"/>
        <w:spacing w:line="360" w:lineRule="auto"/>
        <w:ind w:firstLine="720"/>
        <w:jc w:val="center"/>
        <w:rPr>
          <w:b/>
          <w:bCs/>
          <w:sz w:val="28"/>
          <w:szCs w:val="28"/>
          <w:lang w:val="en"/>
        </w:rPr>
      </w:pPr>
      <w:r w:rsidRPr="0089761A">
        <w:rPr>
          <w:noProof/>
          <w:sz w:val="22"/>
          <w:szCs w:val="22"/>
        </w:rPr>
        <w:drawing>
          <wp:inline distT="0" distB="0" distL="0" distR="0" wp14:anchorId="05DBFB9A" wp14:editId="634FE5C9">
            <wp:extent cx="790575" cy="7429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464BFBC" w14:textId="77777777" w:rsidR="005128AE" w:rsidRPr="0089761A" w:rsidRDefault="005128AE" w:rsidP="005128AE">
      <w:pPr>
        <w:suppressAutoHyphens/>
        <w:autoSpaceDE w:val="0"/>
        <w:autoSpaceDN w:val="0"/>
        <w:adjustRightInd w:val="0"/>
        <w:spacing w:line="360" w:lineRule="auto"/>
        <w:ind w:firstLine="720"/>
        <w:rPr>
          <w:b/>
          <w:bCs/>
          <w:sz w:val="28"/>
          <w:szCs w:val="28"/>
          <w:lang w:val="en"/>
        </w:rPr>
      </w:pPr>
    </w:p>
    <w:p w14:paraId="081C80D1" w14:textId="77777777" w:rsidR="005128AE" w:rsidRPr="0089761A" w:rsidRDefault="005128AE" w:rsidP="005128AE">
      <w:pPr>
        <w:tabs>
          <w:tab w:val="center" w:pos="4920"/>
          <w:tab w:val="right" w:pos="9121"/>
        </w:tabs>
        <w:suppressAutoHyphens/>
        <w:spacing w:line="360" w:lineRule="auto"/>
        <w:ind w:firstLine="720"/>
        <w:jc w:val="center"/>
        <w:rPr>
          <w:b/>
          <w:bCs/>
          <w:sz w:val="32"/>
          <w:szCs w:val="32"/>
          <w:lang w:val="en"/>
        </w:rPr>
      </w:pPr>
      <w:r w:rsidRPr="0089761A">
        <w:rPr>
          <w:b/>
          <w:bCs/>
          <w:sz w:val="32"/>
          <w:szCs w:val="32"/>
          <w:lang w:val="en"/>
        </w:rPr>
        <w:t xml:space="preserve">BÀI TẬP LỚN </w:t>
      </w:r>
    </w:p>
    <w:p w14:paraId="48868C85" w14:textId="77777777" w:rsidR="005128AE" w:rsidRPr="0089761A" w:rsidRDefault="005128AE" w:rsidP="005128AE">
      <w:pPr>
        <w:tabs>
          <w:tab w:val="center" w:pos="4920"/>
          <w:tab w:val="right" w:pos="9121"/>
        </w:tabs>
        <w:suppressAutoHyphens/>
        <w:spacing w:line="360" w:lineRule="auto"/>
        <w:ind w:firstLine="720"/>
        <w:jc w:val="center"/>
      </w:pPr>
      <w:r w:rsidRPr="0089761A">
        <w:rPr>
          <w:b/>
          <w:bCs/>
          <w:sz w:val="32"/>
          <w:szCs w:val="32"/>
          <w:lang w:val="en"/>
        </w:rPr>
        <w:t>MÔN PHÂN TÍCH VÀ THIẾT KẾ GIẢI THUẬT</w:t>
      </w:r>
    </w:p>
    <w:p w14:paraId="6CC9A5CD" w14:textId="77777777" w:rsidR="005128AE" w:rsidRPr="0089761A" w:rsidRDefault="005128AE" w:rsidP="005128AE">
      <w:pPr>
        <w:tabs>
          <w:tab w:val="center" w:pos="4920"/>
          <w:tab w:val="right" w:pos="9121"/>
        </w:tabs>
        <w:suppressAutoHyphens/>
        <w:autoSpaceDE w:val="0"/>
        <w:autoSpaceDN w:val="0"/>
        <w:adjustRightInd w:val="0"/>
        <w:spacing w:line="360" w:lineRule="auto"/>
        <w:ind w:firstLine="720"/>
        <w:rPr>
          <w:b/>
          <w:bCs/>
          <w:sz w:val="32"/>
          <w:szCs w:val="32"/>
          <w:lang w:val="en"/>
        </w:rPr>
      </w:pPr>
      <w:r w:rsidRPr="0089761A">
        <w:rPr>
          <w:b/>
          <w:bCs/>
          <w:sz w:val="32"/>
          <w:szCs w:val="32"/>
          <w:lang w:val="en"/>
        </w:rPr>
        <w:tab/>
      </w:r>
    </w:p>
    <w:p w14:paraId="0EEAA15C" w14:textId="77777777" w:rsidR="005128AE" w:rsidRPr="0089761A" w:rsidRDefault="005128AE" w:rsidP="005128AE">
      <w:pPr>
        <w:suppressAutoHyphens/>
        <w:autoSpaceDE w:val="0"/>
        <w:autoSpaceDN w:val="0"/>
        <w:adjustRightInd w:val="0"/>
        <w:spacing w:line="360" w:lineRule="auto"/>
        <w:ind w:firstLine="720"/>
        <w:jc w:val="center"/>
        <w:rPr>
          <w:b/>
          <w:bCs/>
          <w:sz w:val="32"/>
          <w:szCs w:val="32"/>
          <w:lang w:val="en"/>
        </w:rPr>
      </w:pPr>
      <w:r w:rsidRPr="0089761A">
        <w:rPr>
          <w:b/>
          <w:bCs/>
          <w:sz w:val="32"/>
          <w:szCs w:val="32"/>
          <w:lang w:val="en"/>
        </w:rPr>
        <w:t xml:space="preserve"> </w:t>
      </w:r>
    </w:p>
    <w:p w14:paraId="5A3D11E0" w14:textId="77777777" w:rsidR="005128AE" w:rsidRPr="0089761A" w:rsidRDefault="005128AE" w:rsidP="005128AE">
      <w:pPr>
        <w:suppressAutoHyphens/>
        <w:autoSpaceDE w:val="0"/>
        <w:autoSpaceDN w:val="0"/>
        <w:adjustRightInd w:val="0"/>
        <w:spacing w:line="360" w:lineRule="auto"/>
        <w:rPr>
          <w:b/>
          <w:bCs/>
          <w:lang w:val="en"/>
        </w:rPr>
      </w:pPr>
    </w:p>
    <w:p w14:paraId="73E394D7" w14:textId="77777777" w:rsidR="005128AE" w:rsidRPr="0072409F" w:rsidRDefault="005128AE" w:rsidP="005128AE">
      <w:pPr>
        <w:suppressAutoHyphens/>
        <w:autoSpaceDE w:val="0"/>
        <w:autoSpaceDN w:val="0"/>
        <w:adjustRightInd w:val="0"/>
        <w:spacing w:line="360" w:lineRule="auto"/>
        <w:jc w:val="center"/>
        <w:rPr>
          <w:b/>
          <w:bCs/>
          <w:color w:val="FF0000"/>
          <w:sz w:val="32"/>
          <w:szCs w:val="32"/>
          <w:lang w:val="en"/>
        </w:rPr>
      </w:pPr>
      <w:r w:rsidRPr="0072409F">
        <w:rPr>
          <w:b/>
          <w:bCs/>
          <w:sz w:val="32"/>
          <w:szCs w:val="32"/>
          <w:lang w:val="vi-VN"/>
        </w:rPr>
        <w:t xml:space="preserve">Final Report </w:t>
      </w:r>
      <w:r w:rsidRPr="0072409F">
        <w:rPr>
          <w:b/>
          <w:bCs/>
          <w:sz w:val="32"/>
          <w:szCs w:val="32"/>
        </w:rPr>
        <w:t>of Design and Analysis of Algorithms</w:t>
      </w:r>
    </w:p>
    <w:p w14:paraId="7CD1ED78" w14:textId="77777777" w:rsidR="005128AE" w:rsidRPr="0089761A" w:rsidRDefault="005128AE" w:rsidP="005128AE">
      <w:pPr>
        <w:suppressAutoHyphens/>
        <w:autoSpaceDE w:val="0"/>
        <w:autoSpaceDN w:val="0"/>
        <w:adjustRightInd w:val="0"/>
        <w:spacing w:line="360" w:lineRule="auto"/>
        <w:jc w:val="both"/>
        <w:rPr>
          <w:b/>
          <w:bCs/>
          <w:lang w:val="en"/>
        </w:rPr>
      </w:pPr>
    </w:p>
    <w:p w14:paraId="1C900E0E" w14:textId="77777777" w:rsidR="005128AE" w:rsidRPr="0089761A" w:rsidRDefault="005128AE" w:rsidP="005128AE">
      <w:pPr>
        <w:suppressAutoHyphens/>
        <w:autoSpaceDE w:val="0"/>
        <w:autoSpaceDN w:val="0"/>
        <w:adjustRightInd w:val="0"/>
        <w:spacing w:line="360" w:lineRule="auto"/>
        <w:jc w:val="both"/>
        <w:rPr>
          <w:b/>
          <w:bCs/>
          <w:lang w:val="en"/>
        </w:rPr>
      </w:pPr>
    </w:p>
    <w:p w14:paraId="5D77F37E" w14:textId="77777777" w:rsidR="005128AE" w:rsidRPr="0089761A" w:rsidRDefault="005128AE" w:rsidP="005128AE">
      <w:pPr>
        <w:suppressAutoHyphens/>
        <w:autoSpaceDE w:val="0"/>
        <w:autoSpaceDN w:val="0"/>
        <w:adjustRightInd w:val="0"/>
        <w:spacing w:line="360" w:lineRule="auto"/>
        <w:jc w:val="both"/>
        <w:rPr>
          <w:b/>
          <w:bCs/>
          <w:lang w:val="en"/>
        </w:rPr>
      </w:pPr>
    </w:p>
    <w:p w14:paraId="5DC522C1" w14:textId="77777777" w:rsidR="005128AE" w:rsidRPr="00A07424" w:rsidRDefault="005128AE" w:rsidP="005128AE">
      <w:pPr>
        <w:suppressAutoHyphens/>
        <w:autoSpaceDE w:val="0"/>
        <w:autoSpaceDN w:val="0"/>
        <w:adjustRightInd w:val="0"/>
        <w:spacing w:line="360" w:lineRule="auto"/>
        <w:jc w:val="right"/>
        <w:rPr>
          <w:sz w:val="28"/>
          <w:szCs w:val="28"/>
        </w:rPr>
      </w:pPr>
      <w:r w:rsidRPr="0089761A">
        <w:rPr>
          <w:i/>
          <w:sz w:val="28"/>
          <w:szCs w:val="28"/>
          <w:lang w:val="en"/>
        </w:rPr>
        <w:t>Người h</w:t>
      </w:r>
      <w:r w:rsidRPr="0089761A">
        <w:rPr>
          <w:i/>
          <w:sz w:val="28"/>
          <w:szCs w:val="28"/>
          <w:lang w:val="vi-VN"/>
        </w:rPr>
        <w:t>ướng dẫn</w:t>
      </w:r>
      <w:r w:rsidRPr="0089761A">
        <w:rPr>
          <w:sz w:val="28"/>
          <w:szCs w:val="28"/>
          <w:lang w:val="vi-VN"/>
        </w:rPr>
        <w:t xml:space="preserve">: </w:t>
      </w:r>
      <w:r w:rsidRPr="0089761A">
        <w:rPr>
          <w:b/>
          <w:sz w:val="28"/>
          <w:szCs w:val="28"/>
          <w:lang w:val="vi-VN"/>
        </w:rPr>
        <w:t>T</w:t>
      </w:r>
      <w:r w:rsidRPr="0089761A">
        <w:rPr>
          <w:b/>
          <w:sz w:val="28"/>
          <w:szCs w:val="28"/>
        </w:rPr>
        <w:t>S</w:t>
      </w:r>
      <w:r w:rsidRPr="0089761A">
        <w:rPr>
          <w:b/>
          <w:sz w:val="28"/>
          <w:szCs w:val="28"/>
          <w:lang w:val="vi-VN"/>
        </w:rPr>
        <w:t xml:space="preserve"> </w:t>
      </w:r>
      <w:r>
        <w:rPr>
          <w:b/>
          <w:sz w:val="28"/>
          <w:szCs w:val="28"/>
        </w:rPr>
        <w:t>TRẦN LƯƠNG QUỐC ĐẠI</w:t>
      </w:r>
    </w:p>
    <w:p w14:paraId="6ED33B39" w14:textId="77777777" w:rsidR="005128AE" w:rsidRPr="0089761A" w:rsidRDefault="005128AE" w:rsidP="005128AE">
      <w:pPr>
        <w:suppressAutoHyphens/>
        <w:autoSpaceDE w:val="0"/>
        <w:autoSpaceDN w:val="0"/>
        <w:adjustRightInd w:val="0"/>
        <w:spacing w:line="360" w:lineRule="auto"/>
        <w:jc w:val="right"/>
        <w:rPr>
          <w:b/>
          <w:bCs/>
          <w:sz w:val="28"/>
          <w:szCs w:val="28"/>
        </w:rPr>
      </w:pPr>
      <w:r w:rsidRPr="0089761A">
        <w:rPr>
          <w:i/>
          <w:sz w:val="28"/>
          <w:szCs w:val="28"/>
          <w:lang w:val="vi-VN"/>
        </w:rPr>
        <w:t>Người thực hiện</w:t>
      </w:r>
      <w:r w:rsidRPr="0089761A">
        <w:rPr>
          <w:sz w:val="28"/>
          <w:szCs w:val="28"/>
          <w:lang w:val="vi-VN"/>
        </w:rPr>
        <w:t>:</w:t>
      </w:r>
      <w:r w:rsidRPr="0089761A">
        <w:rPr>
          <w:b/>
          <w:bCs/>
          <w:sz w:val="28"/>
          <w:szCs w:val="28"/>
          <w:lang w:val="vi-VN"/>
        </w:rPr>
        <w:t xml:space="preserve">   </w:t>
      </w:r>
      <w:r>
        <w:rPr>
          <w:b/>
          <w:bCs/>
          <w:sz w:val="28"/>
          <w:szCs w:val="28"/>
        </w:rPr>
        <w:t>HOÀNG KIẾN THIẾT</w:t>
      </w:r>
      <w:r w:rsidRPr="0089761A">
        <w:rPr>
          <w:b/>
          <w:bCs/>
          <w:sz w:val="28"/>
          <w:szCs w:val="28"/>
        </w:rPr>
        <w:t xml:space="preserve"> – </w:t>
      </w:r>
      <w:r>
        <w:rPr>
          <w:b/>
          <w:bCs/>
          <w:sz w:val="28"/>
          <w:szCs w:val="28"/>
        </w:rPr>
        <w:t>51702187</w:t>
      </w:r>
    </w:p>
    <w:p w14:paraId="3893F63D" w14:textId="77777777" w:rsidR="005128AE" w:rsidRDefault="005128AE" w:rsidP="005128AE">
      <w:pPr>
        <w:suppressAutoHyphens/>
        <w:autoSpaceDE w:val="0"/>
        <w:autoSpaceDN w:val="0"/>
        <w:adjustRightInd w:val="0"/>
        <w:spacing w:line="360" w:lineRule="auto"/>
        <w:jc w:val="right"/>
        <w:rPr>
          <w:b/>
          <w:sz w:val="28"/>
          <w:szCs w:val="28"/>
        </w:rPr>
      </w:pPr>
      <w:r>
        <w:rPr>
          <w:b/>
          <w:sz w:val="28"/>
          <w:szCs w:val="28"/>
        </w:rPr>
        <w:t>PHAN TOÀN</w:t>
      </w:r>
      <w:r w:rsidRPr="0089761A">
        <w:rPr>
          <w:b/>
          <w:sz w:val="28"/>
          <w:szCs w:val="28"/>
        </w:rPr>
        <w:t xml:space="preserve"> – </w:t>
      </w:r>
      <w:r>
        <w:rPr>
          <w:b/>
          <w:sz w:val="28"/>
          <w:szCs w:val="28"/>
        </w:rPr>
        <w:t>51703201</w:t>
      </w:r>
    </w:p>
    <w:p w14:paraId="1F5A57CE" w14:textId="77777777" w:rsidR="005128AE" w:rsidRPr="0089761A" w:rsidRDefault="005128AE" w:rsidP="005128AE">
      <w:pPr>
        <w:suppressAutoHyphens/>
        <w:autoSpaceDE w:val="0"/>
        <w:autoSpaceDN w:val="0"/>
        <w:adjustRightInd w:val="0"/>
        <w:spacing w:line="360" w:lineRule="auto"/>
        <w:jc w:val="right"/>
        <w:rPr>
          <w:sz w:val="28"/>
          <w:szCs w:val="28"/>
          <w:lang w:val="vi-VN"/>
        </w:rPr>
      </w:pPr>
      <w:r>
        <w:rPr>
          <w:b/>
          <w:sz w:val="28"/>
          <w:szCs w:val="28"/>
        </w:rPr>
        <w:t>DƯƠNG THANH TÂN - 51603280</w:t>
      </w:r>
    </w:p>
    <w:p w14:paraId="67E744E9" w14:textId="77777777" w:rsidR="005128AE" w:rsidRPr="0089761A" w:rsidRDefault="005128AE" w:rsidP="005128AE">
      <w:pPr>
        <w:suppressAutoHyphens/>
        <w:autoSpaceDE w:val="0"/>
        <w:autoSpaceDN w:val="0"/>
        <w:adjustRightInd w:val="0"/>
        <w:spacing w:line="360" w:lineRule="auto"/>
        <w:jc w:val="center"/>
        <w:rPr>
          <w:b/>
          <w:bCs/>
          <w:lang w:val="vi-VN"/>
        </w:rPr>
      </w:pPr>
    </w:p>
    <w:p w14:paraId="2E4B9F00" w14:textId="77777777" w:rsidR="005128AE" w:rsidRPr="0089761A" w:rsidRDefault="005128AE" w:rsidP="005128AE">
      <w:pPr>
        <w:suppressAutoHyphens/>
        <w:autoSpaceDE w:val="0"/>
        <w:autoSpaceDN w:val="0"/>
        <w:adjustRightInd w:val="0"/>
        <w:spacing w:line="360" w:lineRule="auto"/>
        <w:jc w:val="center"/>
        <w:rPr>
          <w:b/>
          <w:bCs/>
          <w:lang w:val="vi-VN"/>
        </w:rPr>
      </w:pPr>
    </w:p>
    <w:p w14:paraId="261F7C3F" w14:textId="77777777" w:rsidR="005128AE" w:rsidRPr="0089761A" w:rsidRDefault="005128AE" w:rsidP="005128AE">
      <w:pPr>
        <w:suppressAutoHyphens/>
        <w:autoSpaceDE w:val="0"/>
        <w:autoSpaceDN w:val="0"/>
        <w:adjustRightInd w:val="0"/>
        <w:spacing w:line="360" w:lineRule="auto"/>
        <w:jc w:val="center"/>
        <w:rPr>
          <w:b/>
          <w:bCs/>
          <w:lang w:val="vi-VN"/>
        </w:rPr>
      </w:pPr>
    </w:p>
    <w:p w14:paraId="20EE4E09" w14:textId="77777777" w:rsidR="005128AE" w:rsidRPr="0089761A" w:rsidRDefault="005128AE" w:rsidP="005128AE">
      <w:pPr>
        <w:suppressAutoHyphens/>
        <w:autoSpaceDE w:val="0"/>
        <w:autoSpaceDN w:val="0"/>
        <w:adjustRightInd w:val="0"/>
        <w:spacing w:line="360" w:lineRule="auto"/>
        <w:jc w:val="center"/>
        <w:rPr>
          <w:b/>
          <w:bCs/>
          <w:lang w:val="vi-VN"/>
        </w:rPr>
      </w:pPr>
    </w:p>
    <w:p w14:paraId="71347E3E" w14:textId="77777777" w:rsidR="005128AE" w:rsidRPr="0089761A" w:rsidRDefault="005128AE" w:rsidP="005128AE">
      <w:pPr>
        <w:suppressAutoHyphens/>
        <w:autoSpaceDE w:val="0"/>
        <w:autoSpaceDN w:val="0"/>
        <w:adjustRightInd w:val="0"/>
        <w:spacing w:line="360" w:lineRule="auto"/>
        <w:jc w:val="center"/>
        <w:rPr>
          <w:b/>
          <w:bCs/>
          <w:iCs/>
          <w:sz w:val="28"/>
          <w:szCs w:val="28"/>
        </w:rPr>
        <w:sectPr w:rsidR="005128AE" w:rsidRPr="0089761A" w:rsidSect="005D5C20">
          <w:headerReference w:type="default" r:id="rId10"/>
          <w:pgSz w:w="12240" w:h="15840"/>
          <w:pgMar w:top="1985" w:right="1134" w:bottom="1701" w:left="1985" w:header="720" w:footer="720" w:gutter="0"/>
          <w:cols w:space="720"/>
          <w:docGrid w:linePitch="360"/>
        </w:sectPr>
      </w:pPr>
      <w:r w:rsidRPr="0089761A">
        <w:rPr>
          <w:b/>
          <w:bCs/>
          <w:iCs/>
          <w:sz w:val="28"/>
          <w:szCs w:val="28"/>
          <w:lang w:val="vi-VN"/>
        </w:rPr>
        <w:t>THÀNH PHỐ HỒ CHÍ MINH, NĂM 20</w:t>
      </w:r>
      <w:r w:rsidRPr="0089761A">
        <w:rPr>
          <w:b/>
          <w:bCs/>
          <w:iCs/>
          <w:sz w:val="28"/>
          <w:szCs w:val="28"/>
        </w:rPr>
        <w:t>20</w:t>
      </w:r>
    </w:p>
    <w:p w14:paraId="25E8A00C" w14:textId="77777777" w:rsidR="00BB2B2A" w:rsidRPr="0089761A" w:rsidRDefault="00BB2B2A" w:rsidP="0089761A">
      <w:pPr>
        <w:pStyle w:val="Chng"/>
        <w:jc w:val="center"/>
        <w:outlineLvl w:val="0"/>
        <w:rPr>
          <w:lang w:val="vi-VN"/>
        </w:rPr>
      </w:pPr>
      <w:bookmarkStart w:id="2" w:name="_Toc56375078"/>
      <w:r w:rsidRPr="0089761A">
        <w:rPr>
          <w:lang w:val="vi-VN"/>
        </w:rPr>
        <w:lastRenderedPageBreak/>
        <w:t>LỜI CẢM ƠN</w:t>
      </w:r>
      <w:bookmarkEnd w:id="1"/>
      <w:bookmarkEnd w:id="2"/>
    </w:p>
    <w:p w14:paraId="5E79470B" w14:textId="3B47BD4A" w:rsidR="00712A2C" w:rsidRDefault="00712A2C" w:rsidP="00712A2C">
      <w:pPr>
        <w:spacing w:line="360" w:lineRule="auto"/>
        <w:ind w:firstLine="720"/>
        <w:jc w:val="both"/>
        <w:rPr>
          <w:color w:val="000000"/>
        </w:rPr>
      </w:pPr>
      <w:r>
        <w:rPr>
          <w:color w:val="000000"/>
        </w:rPr>
        <w:t xml:space="preserve">Phân tích và thiết kế giải thuật là một môn học bổ ích, giúp chúng em phát triển tư duy toán học. </w:t>
      </w:r>
      <w:r w:rsidR="008F090B">
        <w:rPr>
          <w:color w:val="000000"/>
        </w:rPr>
        <w:t>X</w:t>
      </w:r>
      <w:r>
        <w:rPr>
          <w:color w:val="000000"/>
        </w:rPr>
        <w:t xml:space="preserve">in chân thành cảm ơn TS Trần Lương Quốc Đại đã hướng dẫn và tạo dựng những điều kiện cần thiết để </w:t>
      </w:r>
      <w:r w:rsidR="008F090B">
        <w:rPr>
          <w:color w:val="000000"/>
        </w:rPr>
        <w:t>nhóm</w:t>
      </w:r>
      <w:r>
        <w:rPr>
          <w:color w:val="000000"/>
        </w:rPr>
        <w:t xml:space="preserve"> hoàn thành bài tập lớn môn Phân tích và thiết kế giải thuật.</w:t>
      </w:r>
    </w:p>
    <w:p w14:paraId="6DA75925" w14:textId="77777777" w:rsidR="00712A2C" w:rsidRDefault="00712A2C" w:rsidP="00712A2C">
      <w:pPr>
        <w:spacing w:line="360" w:lineRule="auto"/>
        <w:ind w:firstLine="720"/>
        <w:jc w:val="both"/>
        <w:rPr>
          <w:color w:val="000000"/>
        </w:rPr>
      </w:pPr>
      <w:r>
        <w:rPr>
          <w:color w:val="000000"/>
        </w:rPr>
        <w:t>Trong quá trình thực hiện bài tập này nhóm vẫn khó tránh khỏi những sai sót không mong muốn, kính mong quý thầy cô có thể góp ý và giúp đỡ thêm. Nhóm xin chân thành cảm ơn</w:t>
      </w:r>
      <w:r>
        <w:t>.</w:t>
      </w:r>
    </w:p>
    <w:p w14:paraId="6850AFA5" w14:textId="2CE4BED2" w:rsidR="00BB2B2A" w:rsidRPr="0089761A" w:rsidRDefault="00BB2B2A" w:rsidP="0089761A">
      <w:pPr>
        <w:pStyle w:val="Nidungvnbn"/>
        <w:rPr>
          <w:b/>
          <w:bCs/>
          <w:sz w:val="32"/>
          <w:szCs w:val="32"/>
          <w:lang w:val="vi-VN"/>
        </w:rPr>
      </w:pPr>
      <w:r w:rsidRPr="0089761A">
        <w:rPr>
          <w:b/>
          <w:bCs/>
          <w:sz w:val="32"/>
          <w:szCs w:val="32"/>
          <w:lang w:val="vi-VN"/>
        </w:rPr>
        <w:br w:type="page"/>
      </w:r>
    </w:p>
    <w:p w14:paraId="7A6F2B1F" w14:textId="77777777" w:rsidR="003218FF" w:rsidRPr="0089761A" w:rsidRDefault="00B118C8" w:rsidP="0089761A">
      <w:pPr>
        <w:spacing w:line="360" w:lineRule="auto"/>
        <w:jc w:val="center"/>
        <w:rPr>
          <w:b/>
          <w:sz w:val="32"/>
          <w:szCs w:val="32"/>
          <w:lang w:val="vi-VN"/>
        </w:rPr>
      </w:pPr>
      <w:r w:rsidRPr="0089761A">
        <w:rPr>
          <w:b/>
          <w:sz w:val="32"/>
          <w:szCs w:val="32"/>
          <w:lang w:val="vi-VN"/>
        </w:rPr>
        <w:lastRenderedPageBreak/>
        <w:t>ĐỒ ÁN</w:t>
      </w:r>
      <w:r w:rsidR="003218FF" w:rsidRPr="0089761A">
        <w:rPr>
          <w:b/>
          <w:sz w:val="32"/>
          <w:szCs w:val="32"/>
          <w:lang w:val="vi-VN"/>
        </w:rPr>
        <w:t xml:space="preserve"> ĐƯỢC HOÀN THÀNH</w:t>
      </w:r>
    </w:p>
    <w:p w14:paraId="15D650D5" w14:textId="77777777" w:rsidR="003218FF" w:rsidRPr="0089761A" w:rsidRDefault="003218FF" w:rsidP="0089761A">
      <w:pPr>
        <w:spacing w:line="360" w:lineRule="auto"/>
        <w:jc w:val="center"/>
        <w:rPr>
          <w:b/>
          <w:sz w:val="32"/>
          <w:szCs w:val="32"/>
          <w:lang w:val="vi-VN"/>
        </w:rPr>
      </w:pPr>
      <w:r w:rsidRPr="0089761A">
        <w:rPr>
          <w:b/>
          <w:sz w:val="32"/>
          <w:szCs w:val="32"/>
          <w:lang w:val="vi-VN"/>
        </w:rPr>
        <w:t>TẠI TRƯỜNG ĐẠI HỌC TÔN ĐỨC THẮNG</w:t>
      </w:r>
    </w:p>
    <w:p w14:paraId="59E7A590" w14:textId="77777777" w:rsidR="00291721" w:rsidRPr="0089761A" w:rsidRDefault="00291721" w:rsidP="0089761A">
      <w:pPr>
        <w:autoSpaceDE w:val="0"/>
        <w:autoSpaceDN w:val="0"/>
        <w:adjustRightInd w:val="0"/>
        <w:spacing w:line="360" w:lineRule="auto"/>
        <w:ind w:firstLine="720"/>
        <w:jc w:val="both"/>
        <w:rPr>
          <w:sz w:val="26"/>
          <w:szCs w:val="26"/>
          <w:lang w:val="vi-VN"/>
        </w:rPr>
      </w:pPr>
    </w:p>
    <w:p w14:paraId="26C76945" w14:textId="25A4FD58" w:rsidR="003218FF" w:rsidRPr="0089761A" w:rsidRDefault="003218FF" w:rsidP="0089761A">
      <w:pPr>
        <w:autoSpaceDE w:val="0"/>
        <w:autoSpaceDN w:val="0"/>
        <w:adjustRightInd w:val="0"/>
        <w:spacing w:line="360" w:lineRule="auto"/>
        <w:ind w:firstLine="720"/>
        <w:jc w:val="both"/>
        <w:rPr>
          <w:sz w:val="26"/>
          <w:szCs w:val="26"/>
          <w:lang w:val="vi-VN"/>
        </w:rPr>
      </w:pPr>
      <w:r w:rsidRPr="0089761A">
        <w:rPr>
          <w:sz w:val="26"/>
          <w:szCs w:val="26"/>
          <w:lang w:val="vi-VN"/>
        </w:rPr>
        <w:t xml:space="preserve">Tôi xin cam đoan đây là </w:t>
      </w:r>
      <w:r w:rsidR="00B118C8" w:rsidRPr="0089761A">
        <w:rPr>
          <w:sz w:val="26"/>
          <w:szCs w:val="26"/>
          <w:lang w:val="vi-VN"/>
        </w:rPr>
        <w:t>sản phẩm đồ án</w:t>
      </w:r>
      <w:r w:rsidRPr="0089761A">
        <w:rPr>
          <w:sz w:val="26"/>
          <w:szCs w:val="26"/>
          <w:lang w:val="vi-VN"/>
        </w:rPr>
        <w:t xml:space="preserve"> của riêng </w:t>
      </w:r>
      <w:r w:rsidR="00B118C8" w:rsidRPr="0089761A">
        <w:rPr>
          <w:sz w:val="26"/>
          <w:szCs w:val="26"/>
          <w:lang w:val="vi-VN"/>
        </w:rPr>
        <w:t>chúng tôi</w:t>
      </w:r>
      <w:r w:rsidRPr="0089761A">
        <w:rPr>
          <w:sz w:val="26"/>
          <w:szCs w:val="26"/>
          <w:lang w:val="vi-VN"/>
        </w:rPr>
        <w:t xml:space="preserve"> và được sự hướng dẫn của </w:t>
      </w:r>
      <w:r w:rsidR="00BB2B2A" w:rsidRPr="0089761A">
        <w:rPr>
          <w:sz w:val="26"/>
          <w:szCs w:val="26"/>
          <w:lang w:val="vi-VN"/>
        </w:rPr>
        <w:t xml:space="preserve">TS </w:t>
      </w:r>
      <w:r w:rsidR="00EE4058">
        <w:rPr>
          <w:sz w:val="26"/>
          <w:szCs w:val="26"/>
        </w:rPr>
        <w:t>Trần Lương Quốc Đại</w:t>
      </w:r>
      <w:r w:rsidRPr="0089761A">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1E3B61" w14:textId="77777777" w:rsidR="003218FF" w:rsidRPr="0089761A" w:rsidRDefault="003218FF" w:rsidP="0089761A">
      <w:pPr>
        <w:autoSpaceDE w:val="0"/>
        <w:autoSpaceDN w:val="0"/>
        <w:adjustRightInd w:val="0"/>
        <w:spacing w:line="360" w:lineRule="auto"/>
        <w:ind w:firstLine="720"/>
        <w:jc w:val="both"/>
        <w:rPr>
          <w:sz w:val="26"/>
          <w:szCs w:val="26"/>
          <w:lang w:val="vi-VN"/>
        </w:rPr>
      </w:pPr>
      <w:r w:rsidRPr="0089761A">
        <w:rPr>
          <w:sz w:val="26"/>
          <w:szCs w:val="26"/>
          <w:lang w:val="vi-VN"/>
        </w:rPr>
        <w:t xml:space="preserve">Ngoài ra, trong </w:t>
      </w:r>
      <w:r w:rsidR="00B118C8" w:rsidRPr="0089761A">
        <w:rPr>
          <w:sz w:val="26"/>
          <w:szCs w:val="26"/>
          <w:lang w:val="vi-VN"/>
        </w:rPr>
        <w:t>đồ án</w:t>
      </w:r>
      <w:r w:rsidRPr="0089761A">
        <w:rPr>
          <w:sz w:val="26"/>
          <w:szCs w:val="26"/>
          <w:lang w:val="vi-VN"/>
        </w:rPr>
        <w:t xml:space="preserve"> còn sử dụng một số nhận xét, đánh giá cũng như số liệu của các tác giả khác, cơ quan tổ chức khác đều có trích dẫn và chú thích nguồn gốc.</w:t>
      </w:r>
    </w:p>
    <w:p w14:paraId="61D8E4BC" w14:textId="77777777" w:rsidR="003218FF" w:rsidRPr="0089761A" w:rsidRDefault="003218FF" w:rsidP="0089761A">
      <w:pPr>
        <w:autoSpaceDE w:val="0"/>
        <w:autoSpaceDN w:val="0"/>
        <w:adjustRightInd w:val="0"/>
        <w:spacing w:line="360" w:lineRule="auto"/>
        <w:ind w:firstLine="720"/>
        <w:jc w:val="both"/>
        <w:rPr>
          <w:b/>
          <w:sz w:val="26"/>
          <w:szCs w:val="26"/>
          <w:lang w:val="vi-VN"/>
        </w:rPr>
      </w:pPr>
      <w:r w:rsidRPr="0089761A">
        <w:rPr>
          <w:b/>
          <w:sz w:val="26"/>
          <w:szCs w:val="26"/>
          <w:lang w:val="vi-VN"/>
        </w:rPr>
        <w:t xml:space="preserve">Nếu phát hiện có bất kỳ sự gian lận nào tôi xin hoàn toàn chịu trách nhiệm về nội dung </w:t>
      </w:r>
      <w:r w:rsidR="00B118C8" w:rsidRPr="0089761A">
        <w:rPr>
          <w:b/>
          <w:sz w:val="26"/>
          <w:szCs w:val="26"/>
          <w:lang w:val="vi-VN"/>
        </w:rPr>
        <w:t>đồ án</w:t>
      </w:r>
      <w:r w:rsidRPr="0089761A">
        <w:rPr>
          <w:b/>
          <w:sz w:val="26"/>
          <w:szCs w:val="26"/>
          <w:lang w:val="vi-VN"/>
        </w:rPr>
        <w:t xml:space="preserve"> của mình. </w:t>
      </w:r>
      <w:r w:rsidRPr="0089761A">
        <w:rPr>
          <w:sz w:val="26"/>
          <w:szCs w:val="26"/>
          <w:lang w:val="vi-VN"/>
        </w:rPr>
        <w:t>Trường đại học Tôn Đức Thắng không liên quan đến những vi phạm tác quyền, bản quyền do tôi gây ra trong quá trình thực hiện (nếu có).</w:t>
      </w:r>
    </w:p>
    <w:p w14:paraId="58CBDABC" w14:textId="76C1409D" w:rsidR="003218FF" w:rsidRPr="0089761A" w:rsidRDefault="003218FF" w:rsidP="0089761A">
      <w:pPr>
        <w:autoSpaceDE w:val="0"/>
        <w:autoSpaceDN w:val="0"/>
        <w:adjustRightInd w:val="0"/>
        <w:spacing w:line="360" w:lineRule="auto"/>
        <w:ind w:left="3600"/>
        <w:jc w:val="center"/>
        <w:rPr>
          <w:i/>
          <w:sz w:val="26"/>
          <w:szCs w:val="26"/>
          <w:lang w:val="vi-VN"/>
        </w:rPr>
      </w:pPr>
      <w:r w:rsidRPr="0089761A">
        <w:rPr>
          <w:i/>
          <w:sz w:val="26"/>
          <w:szCs w:val="26"/>
          <w:lang w:val="vi-VN"/>
        </w:rPr>
        <w:t xml:space="preserve">TP. Hồ Chí Minh, ngày </w:t>
      </w:r>
      <w:r w:rsidR="00EE4058">
        <w:rPr>
          <w:i/>
          <w:sz w:val="26"/>
          <w:szCs w:val="26"/>
        </w:rPr>
        <w:t>11</w:t>
      </w:r>
      <w:r w:rsidRPr="0089761A">
        <w:rPr>
          <w:i/>
          <w:sz w:val="26"/>
          <w:szCs w:val="26"/>
          <w:lang w:val="vi-VN"/>
        </w:rPr>
        <w:t xml:space="preserve">  tháng </w:t>
      </w:r>
      <w:r w:rsidR="00EE4058">
        <w:rPr>
          <w:i/>
          <w:sz w:val="26"/>
          <w:szCs w:val="26"/>
        </w:rPr>
        <w:t>11</w:t>
      </w:r>
      <w:r w:rsidRPr="0089761A">
        <w:rPr>
          <w:i/>
          <w:sz w:val="26"/>
          <w:szCs w:val="26"/>
          <w:lang w:val="vi-VN"/>
        </w:rPr>
        <w:t xml:space="preserve">  năm</w:t>
      </w:r>
      <w:r w:rsidR="00EE4058">
        <w:rPr>
          <w:i/>
          <w:sz w:val="26"/>
          <w:szCs w:val="26"/>
        </w:rPr>
        <w:t xml:space="preserve"> 2020</w:t>
      </w:r>
      <w:r w:rsidRPr="0089761A">
        <w:rPr>
          <w:i/>
          <w:sz w:val="26"/>
          <w:szCs w:val="26"/>
          <w:lang w:val="vi-VN"/>
        </w:rPr>
        <w:t xml:space="preserve">      </w:t>
      </w:r>
    </w:p>
    <w:p w14:paraId="1F93415B" w14:textId="77777777" w:rsidR="003218FF" w:rsidRPr="0089761A" w:rsidRDefault="003218FF" w:rsidP="0089761A">
      <w:pPr>
        <w:tabs>
          <w:tab w:val="center" w:pos="6521"/>
        </w:tabs>
        <w:autoSpaceDE w:val="0"/>
        <w:autoSpaceDN w:val="0"/>
        <w:adjustRightInd w:val="0"/>
        <w:spacing w:line="360" w:lineRule="auto"/>
        <w:ind w:left="3600"/>
        <w:jc w:val="center"/>
        <w:rPr>
          <w:i/>
          <w:sz w:val="26"/>
          <w:szCs w:val="26"/>
          <w:lang w:val="vi-VN"/>
        </w:rPr>
      </w:pPr>
      <w:r w:rsidRPr="0089761A">
        <w:rPr>
          <w:i/>
          <w:sz w:val="26"/>
          <w:szCs w:val="26"/>
          <w:lang w:val="vi-VN"/>
        </w:rPr>
        <w:t>Tác giả</w:t>
      </w:r>
    </w:p>
    <w:p w14:paraId="6F3EF87A" w14:textId="77777777" w:rsidR="00E24935" w:rsidRPr="0089761A" w:rsidRDefault="00BB2B2A" w:rsidP="0089761A">
      <w:pPr>
        <w:tabs>
          <w:tab w:val="center" w:pos="6379"/>
        </w:tabs>
        <w:spacing w:after="200" w:line="360" w:lineRule="auto"/>
        <w:rPr>
          <w:i/>
          <w:sz w:val="26"/>
          <w:szCs w:val="26"/>
          <w:lang w:val="vi-VN"/>
        </w:rPr>
      </w:pPr>
      <w:r w:rsidRPr="0089761A">
        <w:rPr>
          <w:i/>
          <w:sz w:val="26"/>
          <w:szCs w:val="26"/>
          <w:lang w:val="vi-VN"/>
        </w:rPr>
        <w:tab/>
      </w:r>
      <w:r w:rsidR="003218FF" w:rsidRPr="0089761A">
        <w:rPr>
          <w:i/>
          <w:sz w:val="26"/>
          <w:szCs w:val="26"/>
          <w:lang w:val="vi-VN"/>
        </w:rPr>
        <w:t>(ký tên và ghi rõ họ tên)</w:t>
      </w:r>
    </w:p>
    <w:p w14:paraId="5DCF57E8" w14:textId="77777777" w:rsidR="00BB2B2A" w:rsidRPr="0089761A" w:rsidRDefault="00BB2B2A" w:rsidP="0089761A">
      <w:pPr>
        <w:tabs>
          <w:tab w:val="center" w:pos="6379"/>
        </w:tabs>
        <w:spacing w:after="200" w:line="360" w:lineRule="auto"/>
        <w:rPr>
          <w:i/>
          <w:sz w:val="26"/>
          <w:szCs w:val="26"/>
          <w:lang w:val="vi-VN"/>
        </w:rPr>
      </w:pPr>
    </w:p>
    <w:p w14:paraId="766C3539" w14:textId="406A5D0B" w:rsidR="00BB2B2A" w:rsidRDefault="00BB2B2A" w:rsidP="0089761A">
      <w:pPr>
        <w:tabs>
          <w:tab w:val="center" w:pos="6379"/>
        </w:tabs>
        <w:spacing w:after="200" w:line="360" w:lineRule="auto"/>
        <w:rPr>
          <w:i/>
          <w:sz w:val="26"/>
          <w:szCs w:val="26"/>
        </w:rPr>
      </w:pPr>
      <w:r w:rsidRPr="0089761A">
        <w:rPr>
          <w:i/>
          <w:sz w:val="26"/>
          <w:szCs w:val="26"/>
          <w:lang w:val="vi-VN"/>
        </w:rPr>
        <w:tab/>
      </w:r>
      <w:r w:rsidR="00EE4058">
        <w:rPr>
          <w:i/>
          <w:sz w:val="26"/>
          <w:szCs w:val="26"/>
        </w:rPr>
        <w:t>Hoàng Kiến Thiết</w:t>
      </w:r>
    </w:p>
    <w:p w14:paraId="4B804730" w14:textId="3A94FDB2" w:rsidR="00EE4058" w:rsidRDefault="00EE4058" w:rsidP="0089761A">
      <w:pPr>
        <w:tabs>
          <w:tab w:val="center" w:pos="6379"/>
        </w:tabs>
        <w:spacing w:after="200" w:line="360" w:lineRule="auto"/>
        <w:rPr>
          <w:i/>
          <w:sz w:val="26"/>
          <w:szCs w:val="26"/>
        </w:rPr>
      </w:pPr>
      <w:r>
        <w:rPr>
          <w:i/>
          <w:sz w:val="26"/>
          <w:szCs w:val="26"/>
        </w:rPr>
        <w:tab/>
        <w:t>Phan Toàn</w:t>
      </w:r>
    </w:p>
    <w:p w14:paraId="00D5738E" w14:textId="04DBE289" w:rsidR="00EE4058" w:rsidRPr="00EE4058" w:rsidRDefault="00EE4058" w:rsidP="0089761A">
      <w:pPr>
        <w:tabs>
          <w:tab w:val="center" w:pos="6379"/>
        </w:tabs>
        <w:spacing w:after="200" w:line="360" w:lineRule="auto"/>
        <w:rPr>
          <w:i/>
          <w:sz w:val="26"/>
          <w:szCs w:val="26"/>
        </w:rPr>
      </w:pPr>
      <w:r>
        <w:rPr>
          <w:i/>
          <w:sz w:val="26"/>
          <w:szCs w:val="26"/>
        </w:rPr>
        <w:tab/>
        <w:t>Dương Thanh Tân</w:t>
      </w:r>
    </w:p>
    <w:p w14:paraId="7D64A3F9" w14:textId="77777777" w:rsidR="00BB2B2A" w:rsidRPr="0089761A" w:rsidRDefault="00BB2B2A" w:rsidP="0089761A">
      <w:pPr>
        <w:spacing w:after="200" w:line="360" w:lineRule="auto"/>
        <w:rPr>
          <w:i/>
          <w:sz w:val="26"/>
          <w:szCs w:val="26"/>
          <w:lang w:val="vi-VN"/>
        </w:rPr>
      </w:pPr>
      <w:r w:rsidRPr="0089761A">
        <w:rPr>
          <w:i/>
          <w:sz w:val="26"/>
          <w:szCs w:val="26"/>
          <w:lang w:val="vi-VN"/>
        </w:rPr>
        <w:br w:type="page"/>
      </w:r>
    </w:p>
    <w:p w14:paraId="18F372FB" w14:textId="77777777" w:rsidR="00B118C8" w:rsidRPr="0089761A" w:rsidRDefault="00B118C8" w:rsidP="0089761A">
      <w:pPr>
        <w:pStyle w:val="Chng"/>
        <w:jc w:val="center"/>
        <w:outlineLvl w:val="0"/>
        <w:rPr>
          <w:lang w:val="vi-VN"/>
        </w:rPr>
      </w:pPr>
      <w:bookmarkStart w:id="3" w:name="_Toc55293973"/>
      <w:bookmarkStart w:id="4" w:name="_Toc56375079"/>
      <w:r w:rsidRPr="0089761A">
        <w:rPr>
          <w:lang w:val="vi-VN"/>
        </w:rPr>
        <w:lastRenderedPageBreak/>
        <w:t>PHẦN XÁC NHẬN VÀ ĐÁNH GIÁ CỦA GIẢNG VIÊN</w:t>
      </w:r>
      <w:bookmarkEnd w:id="3"/>
      <w:bookmarkEnd w:id="4"/>
    </w:p>
    <w:p w14:paraId="4E8ED3D6" w14:textId="77777777" w:rsidR="00B118C8" w:rsidRPr="0089761A" w:rsidRDefault="00B118C8" w:rsidP="0089761A">
      <w:pPr>
        <w:pStyle w:val="Nidungvnbn"/>
        <w:rPr>
          <w:b/>
          <w:lang w:val="vi-VN"/>
        </w:rPr>
      </w:pPr>
      <w:r w:rsidRPr="0089761A">
        <w:rPr>
          <w:b/>
          <w:lang w:val="vi-VN"/>
        </w:rPr>
        <w:t>Phần xác nhận của GV hướng dẫn</w:t>
      </w:r>
    </w:p>
    <w:p w14:paraId="58618B9D" w14:textId="77777777" w:rsidR="00B118C8" w:rsidRPr="0089761A" w:rsidRDefault="00B118C8" w:rsidP="0089761A">
      <w:pPr>
        <w:spacing w:after="200" w:line="360" w:lineRule="auto"/>
        <w:rPr>
          <w:sz w:val="32"/>
          <w:szCs w:val="32"/>
          <w:lang w:val="vi-VN"/>
        </w:rPr>
      </w:pPr>
      <w:r w:rsidRPr="0089761A">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35DBD4" w14:textId="77777777" w:rsidR="00B118C8" w:rsidRPr="0089761A" w:rsidRDefault="00B118C8" w:rsidP="0089761A">
      <w:pPr>
        <w:tabs>
          <w:tab w:val="center" w:pos="6237"/>
        </w:tabs>
        <w:spacing w:line="360" w:lineRule="auto"/>
        <w:rPr>
          <w:lang w:val="vi-VN"/>
        </w:rPr>
      </w:pPr>
      <w:r w:rsidRPr="0089761A">
        <w:rPr>
          <w:lang w:val="vi-VN"/>
        </w:rPr>
        <w:tab/>
        <w:t xml:space="preserve">Tp. Hồ Chí Minh, ngày     tháng   năm   </w:t>
      </w:r>
    </w:p>
    <w:p w14:paraId="7A3F2D07" w14:textId="77777777" w:rsidR="00B118C8" w:rsidRPr="0089761A" w:rsidRDefault="00B118C8" w:rsidP="0089761A">
      <w:pPr>
        <w:tabs>
          <w:tab w:val="center" w:pos="6237"/>
        </w:tabs>
        <w:spacing w:line="360" w:lineRule="auto"/>
        <w:rPr>
          <w:lang w:val="vi-VN"/>
        </w:rPr>
      </w:pPr>
      <w:r w:rsidRPr="0089761A">
        <w:rPr>
          <w:lang w:val="vi-VN"/>
        </w:rPr>
        <w:tab/>
        <w:t>(kí và ghi họ tên)</w:t>
      </w:r>
    </w:p>
    <w:p w14:paraId="64AF5DA7" w14:textId="77777777" w:rsidR="00B118C8" w:rsidRPr="0089761A" w:rsidRDefault="00B118C8" w:rsidP="0089761A">
      <w:pPr>
        <w:spacing w:after="200" w:line="360" w:lineRule="auto"/>
        <w:rPr>
          <w:lang w:val="vi-VN"/>
        </w:rPr>
      </w:pPr>
    </w:p>
    <w:p w14:paraId="36A8B01A" w14:textId="77777777" w:rsidR="00B118C8" w:rsidRPr="0089761A" w:rsidRDefault="00B118C8" w:rsidP="0089761A">
      <w:pPr>
        <w:spacing w:after="200" w:line="360" w:lineRule="auto"/>
        <w:rPr>
          <w:lang w:val="vi-VN"/>
        </w:rPr>
      </w:pPr>
    </w:p>
    <w:p w14:paraId="0078A686" w14:textId="77777777" w:rsidR="00B118C8" w:rsidRPr="0089761A" w:rsidRDefault="00B118C8" w:rsidP="0089761A">
      <w:pPr>
        <w:spacing w:after="200" w:line="360" w:lineRule="auto"/>
        <w:rPr>
          <w:lang w:val="vi-VN"/>
        </w:rPr>
      </w:pPr>
    </w:p>
    <w:p w14:paraId="2F990453" w14:textId="77777777" w:rsidR="00B118C8" w:rsidRPr="0089761A" w:rsidRDefault="00B118C8" w:rsidP="0089761A">
      <w:pPr>
        <w:pStyle w:val="Nidungvnbn"/>
        <w:rPr>
          <w:b/>
          <w:lang w:val="vi-VN"/>
        </w:rPr>
      </w:pPr>
      <w:r w:rsidRPr="0089761A">
        <w:rPr>
          <w:b/>
          <w:lang w:val="vi-VN"/>
        </w:rPr>
        <w:t>Phần đánh giá của GV chấm bài</w:t>
      </w:r>
    </w:p>
    <w:p w14:paraId="1C47ACFC" w14:textId="77777777" w:rsidR="00B118C8" w:rsidRPr="0089761A" w:rsidRDefault="00B118C8" w:rsidP="0089761A">
      <w:pPr>
        <w:spacing w:after="200" w:line="360" w:lineRule="auto"/>
        <w:rPr>
          <w:sz w:val="32"/>
          <w:szCs w:val="32"/>
          <w:lang w:val="vi-VN"/>
        </w:rPr>
      </w:pPr>
      <w:r w:rsidRPr="0089761A">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C413CF" w14:textId="77777777" w:rsidR="00B118C8" w:rsidRPr="0089761A" w:rsidRDefault="00B118C8" w:rsidP="0089761A">
      <w:pPr>
        <w:tabs>
          <w:tab w:val="center" w:pos="6237"/>
        </w:tabs>
        <w:spacing w:line="360" w:lineRule="auto"/>
        <w:rPr>
          <w:lang w:val="vi-VN"/>
        </w:rPr>
      </w:pPr>
      <w:r w:rsidRPr="0089761A">
        <w:rPr>
          <w:lang w:val="vi-VN"/>
        </w:rPr>
        <w:lastRenderedPageBreak/>
        <w:tab/>
        <w:t xml:space="preserve">Tp. Hồ Chí Minh, ngày     tháng   năm   </w:t>
      </w:r>
    </w:p>
    <w:p w14:paraId="71389645" w14:textId="77777777" w:rsidR="00B118C8" w:rsidRPr="0089761A" w:rsidRDefault="00B118C8" w:rsidP="0089761A">
      <w:pPr>
        <w:tabs>
          <w:tab w:val="center" w:pos="6237"/>
        </w:tabs>
        <w:spacing w:line="360" w:lineRule="auto"/>
        <w:rPr>
          <w:lang w:val="vi-VN"/>
        </w:rPr>
      </w:pPr>
      <w:r w:rsidRPr="0089761A">
        <w:rPr>
          <w:lang w:val="vi-VN"/>
        </w:rPr>
        <w:tab/>
        <w:t>(kí và ghi họ tên)</w:t>
      </w:r>
    </w:p>
    <w:p w14:paraId="22E9C1C1" w14:textId="77777777" w:rsidR="00B118C8" w:rsidRPr="0089761A" w:rsidRDefault="00B118C8" w:rsidP="0089761A">
      <w:pPr>
        <w:spacing w:after="200" w:line="360" w:lineRule="auto"/>
        <w:rPr>
          <w:lang w:val="vi-VN"/>
        </w:rPr>
      </w:pPr>
    </w:p>
    <w:p w14:paraId="7CBABB89" w14:textId="77777777" w:rsidR="00B118C8" w:rsidRPr="0089761A" w:rsidRDefault="00B118C8" w:rsidP="0089761A">
      <w:pPr>
        <w:pStyle w:val="Tiumccp1"/>
        <w:rPr>
          <w:sz w:val="32"/>
          <w:szCs w:val="32"/>
          <w:lang w:val="vi-VN"/>
        </w:rPr>
      </w:pPr>
      <w:r w:rsidRPr="0089761A">
        <w:rPr>
          <w:lang w:val="vi-VN"/>
        </w:rPr>
        <w:br w:type="page"/>
      </w:r>
    </w:p>
    <w:p w14:paraId="22B98057" w14:textId="77777777" w:rsidR="00BB2B2A" w:rsidRPr="0089761A" w:rsidRDefault="00BB2B2A" w:rsidP="0089761A">
      <w:pPr>
        <w:pStyle w:val="Chng"/>
        <w:jc w:val="center"/>
        <w:outlineLvl w:val="0"/>
        <w:rPr>
          <w:lang w:val="vi-VN"/>
        </w:rPr>
      </w:pPr>
      <w:bookmarkStart w:id="5" w:name="_Toc55293974"/>
      <w:bookmarkStart w:id="6" w:name="_Toc56375080"/>
      <w:r w:rsidRPr="0089761A">
        <w:rPr>
          <w:lang w:val="vi-VN"/>
        </w:rPr>
        <w:lastRenderedPageBreak/>
        <w:t>TÓM TẮT</w:t>
      </w:r>
      <w:bookmarkEnd w:id="5"/>
      <w:bookmarkEnd w:id="6"/>
    </w:p>
    <w:p w14:paraId="417D4FF7" w14:textId="77777777" w:rsidR="00291721" w:rsidRPr="0089761A" w:rsidRDefault="00291721" w:rsidP="0089761A">
      <w:pPr>
        <w:pStyle w:val="Nidungvnbn"/>
        <w:rPr>
          <w:lang w:val="vi-VN"/>
        </w:rPr>
      </w:pPr>
    </w:p>
    <w:p w14:paraId="403D3FCF" w14:textId="09597BD0" w:rsidR="00DB7595" w:rsidRPr="0089761A" w:rsidRDefault="008F090B" w:rsidP="0089761A">
      <w:pPr>
        <w:spacing w:after="200" w:line="360" w:lineRule="auto"/>
        <w:rPr>
          <w:sz w:val="26"/>
          <w:szCs w:val="26"/>
          <w:lang w:val="vi-VN"/>
        </w:rPr>
        <w:sectPr w:rsidR="00DB7595" w:rsidRPr="0089761A" w:rsidSect="00B118C8">
          <w:headerReference w:type="default" r:id="rId11"/>
          <w:pgSz w:w="12240" w:h="15840"/>
          <w:pgMar w:top="1985" w:right="1134" w:bottom="1701" w:left="1985" w:header="720" w:footer="720" w:gutter="0"/>
          <w:pgNumType w:fmt="lowerRoman" w:start="1"/>
          <w:cols w:space="720"/>
          <w:docGrid w:linePitch="360"/>
        </w:sectPr>
      </w:pPr>
      <w:r>
        <w:rPr>
          <w:sz w:val="26"/>
          <w:szCs w:val="26"/>
        </w:rPr>
        <w:t>Thuật toán vét cạn(brute force), quy hoạch động(dynamic programming) và giải thuật tham lam(greedy technique) là các phương pháp để tìm ra lời giải cho bài toán. Trong đó vét cạn là thuật toán có độ phức tạp lớn và tốn nhiều chi phí nhất.</w:t>
      </w:r>
      <w:r w:rsidR="007E6AB9" w:rsidRPr="0089761A">
        <w:rPr>
          <w:sz w:val="26"/>
          <w:szCs w:val="26"/>
          <w:lang w:val="vi-VN"/>
        </w:rPr>
        <w:br w:type="page"/>
      </w:r>
    </w:p>
    <w:p w14:paraId="08C5C830" w14:textId="77777777" w:rsidR="007E6AB9" w:rsidRPr="0089761A" w:rsidRDefault="007E6AB9" w:rsidP="0089761A">
      <w:pPr>
        <w:pStyle w:val="Chng"/>
        <w:jc w:val="center"/>
        <w:outlineLvl w:val="0"/>
      </w:pPr>
      <w:bookmarkStart w:id="7" w:name="_Toc55293975"/>
      <w:bookmarkStart w:id="8" w:name="_Toc56375081"/>
      <w:r w:rsidRPr="0089761A">
        <w:lastRenderedPageBreak/>
        <w:t>MỤC LỤC</w:t>
      </w:r>
      <w:bookmarkEnd w:id="7"/>
      <w:bookmarkEnd w:id="8"/>
    </w:p>
    <w:sdt>
      <w:sdtPr>
        <w:rPr>
          <w:rFonts w:ascii="Times New Roman" w:eastAsia="Times New Roman" w:hAnsi="Times New Roman" w:cs="Times New Roman"/>
          <w:color w:val="auto"/>
          <w:sz w:val="24"/>
          <w:szCs w:val="24"/>
        </w:rPr>
        <w:id w:val="373279313"/>
        <w:docPartObj>
          <w:docPartGallery w:val="Table of Contents"/>
          <w:docPartUnique/>
        </w:docPartObj>
      </w:sdtPr>
      <w:sdtEndPr>
        <w:rPr>
          <w:b/>
          <w:bCs/>
          <w:noProof/>
        </w:rPr>
      </w:sdtEndPr>
      <w:sdtContent>
        <w:p w14:paraId="16706A5F" w14:textId="6F7EE26F" w:rsidR="002E3B3E" w:rsidRDefault="002E3B3E">
          <w:pPr>
            <w:pStyle w:val="TOCHeading"/>
          </w:pPr>
        </w:p>
        <w:p w14:paraId="5BCA185C" w14:textId="2FF25765" w:rsidR="004D6711" w:rsidRDefault="002E3B3E">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6375078" w:history="1">
            <w:r w:rsidR="004D6711" w:rsidRPr="005A12D3">
              <w:rPr>
                <w:rStyle w:val="Hyperlink"/>
                <w:noProof/>
                <w:lang w:val="vi-VN"/>
              </w:rPr>
              <w:t>LỜI CẢM ƠN</w:t>
            </w:r>
            <w:r w:rsidR="004D6711">
              <w:rPr>
                <w:noProof/>
                <w:webHidden/>
              </w:rPr>
              <w:tab/>
            </w:r>
            <w:r w:rsidR="004D6711">
              <w:rPr>
                <w:noProof/>
                <w:webHidden/>
              </w:rPr>
              <w:fldChar w:fldCharType="begin"/>
            </w:r>
            <w:r w:rsidR="004D6711">
              <w:rPr>
                <w:noProof/>
                <w:webHidden/>
              </w:rPr>
              <w:instrText xml:space="preserve"> PAGEREF _Toc56375078 \h </w:instrText>
            </w:r>
            <w:r w:rsidR="004D6711">
              <w:rPr>
                <w:noProof/>
                <w:webHidden/>
              </w:rPr>
            </w:r>
            <w:r w:rsidR="004D6711">
              <w:rPr>
                <w:noProof/>
                <w:webHidden/>
              </w:rPr>
              <w:fldChar w:fldCharType="separate"/>
            </w:r>
            <w:r w:rsidR="004D6711">
              <w:rPr>
                <w:noProof/>
                <w:webHidden/>
              </w:rPr>
              <w:t>i</w:t>
            </w:r>
            <w:r w:rsidR="004D6711">
              <w:rPr>
                <w:noProof/>
                <w:webHidden/>
              </w:rPr>
              <w:fldChar w:fldCharType="end"/>
            </w:r>
          </w:hyperlink>
        </w:p>
        <w:p w14:paraId="731558C9" w14:textId="615042FD" w:rsidR="004D6711" w:rsidRDefault="00D17C5F">
          <w:pPr>
            <w:pStyle w:val="TOC1"/>
            <w:tabs>
              <w:tab w:val="right" w:leader="dot" w:pos="9111"/>
            </w:tabs>
            <w:rPr>
              <w:rFonts w:asciiTheme="minorHAnsi" w:eastAsiaTheme="minorEastAsia" w:hAnsiTheme="minorHAnsi" w:cstheme="minorBidi"/>
              <w:noProof/>
              <w:sz w:val="22"/>
              <w:szCs w:val="22"/>
            </w:rPr>
          </w:pPr>
          <w:hyperlink w:anchor="_Toc56375079" w:history="1">
            <w:r w:rsidR="004D6711" w:rsidRPr="005A12D3">
              <w:rPr>
                <w:rStyle w:val="Hyperlink"/>
                <w:noProof/>
                <w:lang w:val="vi-VN"/>
              </w:rPr>
              <w:t>PHẦN XÁC NHẬN VÀ ĐÁNH GIÁ CỦA GIẢNG VIÊN</w:t>
            </w:r>
            <w:r w:rsidR="004D6711">
              <w:rPr>
                <w:noProof/>
                <w:webHidden/>
              </w:rPr>
              <w:tab/>
            </w:r>
            <w:r w:rsidR="004D6711">
              <w:rPr>
                <w:noProof/>
                <w:webHidden/>
              </w:rPr>
              <w:fldChar w:fldCharType="begin"/>
            </w:r>
            <w:r w:rsidR="004D6711">
              <w:rPr>
                <w:noProof/>
                <w:webHidden/>
              </w:rPr>
              <w:instrText xml:space="preserve"> PAGEREF _Toc56375079 \h </w:instrText>
            </w:r>
            <w:r w:rsidR="004D6711">
              <w:rPr>
                <w:noProof/>
                <w:webHidden/>
              </w:rPr>
            </w:r>
            <w:r w:rsidR="004D6711">
              <w:rPr>
                <w:noProof/>
                <w:webHidden/>
              </w:rPr>
              <w:fldChar w:fldCharType="separate"/>
            </w:r>
            <w:r w:rsidR="004D6711">
              <w:rPr>
                <w:noProof/>
                <w:webHidden/>
              </w:rPr>
              <w:t>iii</w:t>
            </w:r>
            <w:r w:rsidR="004D6711">
              <w:rPr>
                <w:noProof/>
                <w:webHidden/>
              </w:rPr>
              <w:fldChar w:fldCharType="end"/>
            </w:r>
          </w:hyperlink>
        </w:p>
        <w:p w14:paraId="14FC0F48" w14:textId="4D0145A3" w:rsidR="004D6711" w:rsidRDefault="00D17C5F">
          <w:pPr>
            <w:pStyle w:val="TOC1"/>
            <w:tabs>
              <w:tab w:val="right" w:leader="dot" w:pos="9111"/>
            </w:tabs>
            <w:rPr>
              <w:rFonts w:asciiTheme="minorHAnsi" w:eastAsiaTheme="minorEastAsia" w:hAnsiTheme="minorHAnsi" w:cstheme="minorBidi"/>
              <w:noProof/>
              <w:sz w:val="22"/>
              <w:szCs w:val="22"/>
            </w:rPr>
          </w:pPr>
          <w:hyperlink w:anchor="_Toc56375080" w:history="1">
            <w:r w:rsidR="004D6711" w:rsidRPr="005A12D3">
              <w:rPr>
                <w:rStyle w:val="Hyperlink"/>
                <w:noProof/>
                <w:lang w:val="vi-VN"/>
              </w:rPr>
              <w:t>TÓM TẮT</w:t>
            </w:r>
            <w:r w:rsidR="004D6711">
              <w:rPr>
                <w:noProof/>
                <w:webHidden/>
              </w:rPr>
              <w:tab/>
            </w:r>
            <w:r w:rsidR="004D6711">
              <w:rPr>
                <w:noProof/>
                <w:webHidden/>
              </w:rPr>
              <w:fldChar w:fldCharType="begin"/>
            </w:r>
            <w:r w:rsidR="004D6711">
              <w:rPr>
                <w:noProof/>
                <w:webHidden/>
              </w:rPr>
              <w:instrText xml:space="preserve"> PAGEREF _Toc56375080 \h </w:instrText>
            </w:r>
            <w:r w:rsidR="004D6711">
              <w:rPr>
                <w:noProof/>
                <w:webHidden/>
              </w:rPr>
            </w:r>
            <w:r w:rsidR="004D6711">
              <w:rPr>
                <w:noProof/>
                <w:webHidden/>
              </w:rPr>
              <w:fldChar w:fldCharType="separate"/>
            </w:r>
            <w:r w:rsidR="004D6711">
              <w:rPr>
                <w:noProof/>
                <w:webHidden/>
              </w:rPr>
              <w:t>v</w:t>
            </w:r>
            <w:r w:rsidR="004D6711">
              <w:rPr>
                <w:noProof/>
                <w:webHidden/>
              </w:rPr>
              <w:fldChar w:fldCharType="end"/>
            </w:r>
          </w:hyperlink>
        </w:p>
        <w:p w14:paraId="24E3052A" w14:textId="55F98F14" w:rsidR="004D6711" w:rsidRDefault="00D17C5F">
          <w:pPr>
            <w:pStyle w:val="TOC1"/>
            <w:tabs>
              <w:tab w:val="right" w:leader="dot" w:pos="9111"/>
            </w:tabs>
            <w:rPr>
              <w:rFonts w:asciiTheme="minorHAnsi" w:eastAsiaTheme="minorEastAsia" w:hAnsiTheme="minorHAnsi" w:cstheme="minorBidi"/>
              <w:noProof/>
              <w:sz w:val="22"/>
              <w:szCs w:val="22"/>
            </w:rPr>
          </w:pPr>
          <w:hyperlink w:anchor="_Toc56375081" w:history="1">
            <w:r w:rsidR="004D6711" w:rsidRPr="005A12D3">
              <w:rPr>
                <w:rStyle w:val="Hyperlink"/>
                <w:noProof/>
              </w:rPr>
              <w:t>MỤC LỤC</w:t>
            </w:r>
            <w:r w:rsidR="004D6711">
              <w:rPr>
                <w:noProof/>
                <w:webHidden/>
              </w:rPr>
              <w:tab/>
            </w:r>
            <w:r w:rsidR="004D6711">
              <w:rPr>
                <w:noProof/>
                <w:webHidden/>
              </w:rPr>
              <w:fldChar w:fldCharType="begin"/>
            </w:r>
            <w:r w:rsidR="004D6711">
              <w:rPr>
                <w:noProof/>
                <w:webHidden/>
              </w:rPr>
              <w:instrText xml:space="preserve"> PAGEREF _Toc56375081 \h </w:instrText>
            </w:r>
            <w:r w:rsidR="004D6711">
              <w:rPr>
                <w:noProof/>
                <w:webHidden/>
              </w:rPr>
            </w:r>
            <w:r w:rsidR="004D6711">
              <w:rPr>
                <w:noProof/>
                <w:webHidden/>
              </w:rPr>
              <w:fldChar w:fldCharType="separate"/>
            </w:r>
            <w:r w:rsidR="004D6711">
              <w:rPr>
                <w:noProof/>
                <w:webHidden/>
              </w:rPr>
              <w:t>1</w:t>
            </w:r>
            <w:r w:rsidR="004D6711">
              <w:rPr>
                <w:noProof/>
                <w:webHidden/>
              </w:rPr>
              <w:fldChar w:fldCharType="end"/>
            </w:r>
          </w:hyperlink>
        </w:p>
        <w:p w14:paraId="3449E517" w14:textId="687F0750" w:rsidR="004D6711" w:rsidRDefault="00D17C5F">
          <w:pPr>
            <w:pStyle w:val="TOC1"/>
            <w:tabs>
              <w:tab w:val="right" w:leader="dot" w:pos="9111"/>
            </w:tabs>
            <w:rPr>
              <w:rFonts w:asciiTheme="minorHAnsi" w:eastAsiaTheme="minorEastAsia" w:hAnsiTheme="minorHAnsi" w:cstheme="minorBidi"/>
              <w:noProof/>
              <w:sz w:val="22"/>
              <w:szCs w:val="22"/>
            </w:rPr>
          </w:pPr>
          <w:hyperlink w:anchor="_Toc56375082" w:history="1">
            <w:r w:rsidR="004D6711" w:rsidRPr="005A12D3">
              <w:rPr>
                <w:rStyle w:val="Hyperlink"/>
                <w:noProof/>
              </w:rPr>
              <w:t>CHƯƠNG 1 – TRÌNH BÀY THUẬT TOÁN</w:t>
            </w:r>
            <w:r w:rsidR="004D6711">
              <w:rPr>
                <w:noProof/>
                <w:webHidden/>
              </w:rPr>
              <w:tab/>
            </w:r>
            <w:r w:rsidR="004D6711">
              <w:rPr>
                <w:noProof/>
                <w:webHidden/>
              </w:rPr>
              <w:fldChar w:fldCharType="begin"/>
            </w:r>
            <w:r w:rsidR="004D6711">
              <w:rPr>
                <w:noProof/>
                <w:webHidden/>
              </w:rPr>
              <w:instrText xml:space="preserve"> PAGEREF _Toc56375082 \h </w:instrText>
            </w:r>
            <w:r w:rsidR="004D6711">
              <w:rPr>
                <w:noProof/>
                <w:webHidden/>
              </w:rPr>
            </w:r>
            <w:r w:rsidR="004D6711">
              <w:rPr>
                <w:noProof/>
                <w:webHidden/>
              </w:rPr>
              <w:fldChar w:fldCharType="separate"/>
            </w:r>
            <w:r w:rsidR="004D6711">
              <w:rPr>
                <w:noProof/>
                <w:webHidden/>
              </w:rPr>
              <w:t>3</w:t>
            </w:r>
            <w:r w:rsidR="004D6711">
              <w:rPr>
                <w:noProof/>
                <w:webHidden/>
              </w:rPr>
              <w:fldChar w:fldCharType="end"/>
            </w:r>
          </w:hyperlink>
        </w:p>
        <w:p w14:paraId="11E66C1D" w14:textId="0A85CD10" w:rsidR="004D6711" w:rsidRDefault="00D17C5F">
          <w:pPr>
            <w:pStyle w:val="TOC2"/>
            <w:tabs>
              <w:tab w:val="left" w:pos="1440"/>
              <w:tab w:val="right" w:leader="dot" w:pos="9111"/>
            </w:tabs>
            <w:rPr>
              <w:rFonts w:asciiTheme="minorHAnsi" w:eastAsiaTheme="minorEastAsia" w:hAnsiTheme="minorHAnsi" w:cstheme="minorBidi"/>
              <w:noProof/>
              <w:sz w:val="22"/>
              <w:szCs w:val="22"/>
            </w:rPr>
          </w:pPr>
          <w:hyperlink w:anchor="_Toc56375083" w:history="1">
            <w:r w:rsidR="004D6711" w:rsidRPr="005A12D3">
              <w:rPr>
                <w:rStyle w:val="Hyperlink"/>
                <w:noProof/>
              </w:rPr>
              <w:t>1.1</w:t>
            </w:r>
            <w:r w:rsidR="004D6711">
              <w:rPr>
                <w:rFonts w:asciiTheme="minorHAnsi" w:eastAsiaTheme="minorEastAsia" w:hAnsiTheme="minorHAnsi" w:cstheme="minorBidi"/>
                <w:noProof/>
                <w:sz w:val="22"/>
                <w:szCs w:val="22"/>
              </w:rPr>
              <w:tab/>
            </w:r>
            <w:r w:rsidR="004D6711" w:rsidRPr="005A12D3">
              <w:rPr>
                <w:rStyle w:val="Hyperlink"/>
                <w:noProof/>
              </w:rPr>
              <w:t>Brute Force</w:t>
            </w:r>
            <w:r w:rsidR="004D6711">
              <w:rPr>
                <w:noProof/>
                <w:webHidden/>
              </w:rPr>
              <w:tab/>
            </w:r>
            <w:r w:rsidR="004D6711">
              <w:rPr>
                <w:noProof/>
                <w:webHidden/>
              </w:rPr>
              <w:fldChar w:fldCharType="begin"/>
            </w:r>
            <w:r w:rsidR="004D6711">
              <w:rPr>
                <w:noProof/>
                <w:webHidden/>
              </w:rPr>
              <w:instrText xml:space="preserve"> PAGEREF _Toc56375083 \h </w:instrText>
            </w:r>
            <w:r w:rsidR="004D6711">
              <w:rPr>
                <w:noProof/>
                <w:webHidden/>
              </w:rPr>
            </w:r>
            <w:r w:rsidR="004D6711">
              <w:rPr>
                <w:noProof/>
                <w:webHidden/>
              </w:rPr>
              <w:fldChar w:fldCharType="separate"/>
            </w:r>
            <w:r w:rsidR="004D6711">
              <w:rPr>
                <w:noProof/>
                <w:webHidden/>
              </w:rPr>
              <w:t>3</w:t>
            </w:r>
            <w:r w:rsidR="004D6711">
              <w:rPr>
                <w:noProof/>
                <w:webHidden/>
              </w:rPr>
              <w:fldChar w:fldCharType="end"/>
            </w:r>
          </w:hyperlink>
        </w:p>
        <w:p w14:paraId="4FCE5652" w14:textId="0872FC84"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084" w:history="1">
            <w:r w:rsidR="004D6711" w:rsidRPr="005A12D3">
              <w:rPr>
                <w:rStyle w:val="Hyperlink"/>
                <w:b/>
                <w:bCs/>
                <w:noProof/>
              </w:rPr>
              <w:t>1.1.1</w:t>
            </w:r>
            <w:r w:rsidR="004D6711">
              <w:rPr>
                <w:rFonts w:asciiTheme="minorHAnsi" w:eastAsiaTheme="minorEastAsia" w:hAnsiTheme="minorHAnsi" w:cstheme="minorBidi"/>
                <w:noProof/>
                <w:sz w:val="22"/>
                <w:szCs w:val="22"/>
              </w:rPr>
              <w:tab/>
            </w:r>
            <w:r w:rsidR="004D6711" w:rsidRPr="005A12D3">
              <w:rPr>
                <w:rStyle w:val="Hyperlink"/>
                <w:b/>
                <w:bCs/>
                <w:noProof/>
                <w:shd w:val="clear" w:color="auto" w:fill="FFFFFF"/>
              </w:rPr>
              <w:t>Selection sort và bubble sort</w:t>
            </w:r>
            <w:r w:rsidR="004D6711">
              <w:rPr>
                <w:noProof/>
                <w:webHidden/>
              </w:rPr>
              <w:tab/>
            </w:r>
            <w:r w:rsidR="004D6711">
              <w:rPr>
                <w:noProof/>
                <w:webHidden/>
              </w:rPr>
              <w:fldChar w:fldCharType="begin"/>
            </w:r>
            <w:r w:rsidR="004D6711">
              <w:rPr>
                <w:noProof/>
                <w:webHidden/>
              </w:rPr>
              <w:instrText xml:space="preserve"> PAGEREF _Toc56375084 \h </w:instrText>
            </w:r>
            <w:r w:rsidR="004D6711">
              <w:rPr>
                <w:noProof/>
                <w:webHidden/>
              </w:rPr>
            </w:r>
            <w:r w:rsidR="004D6711">
              <w:rPr>
                <w:noProof/>
                <w:webHidden/>
              </w:rPr>
              <w:fldChar w:fldCharType="separate"/>
            </w:r>
            <w:r w:rsidR="004D6711">
              <w:rPr>
                <w:noProof/>
                <w:webHidden/>
              </w:rPr>
              <w:t>3</w:t>
            </w:r>
            <w:r w:rsidR="004D6711">
              <w:rPr>
                <w:noProof/>
                <w:webHidden/>
              </w:rPr>
              <w:fldChar w:fldCharType="end"/>
            </w:r>
          </w:hyperlink>
        </w:p>
        <w:p w14:paraId="39D27410" w14:textId="5BE5A97B"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85" w:history="1">
            <w:r w:rsidR="004D6711" w:rsidRPr="005A12D3">
              <w:rPr>
                <w:rStyle w:val="Hyperlink"/>
                <w:noProof/>
              </w:rPr>
              <w:t>1.1.2 Exhaustive search</w:t>
            </w:r>
            <w:r w:rsidR="004D6711">
              <w:rPr>
                <w:noProof/>
                <w:webHidden/>
              </w:rPr>
              <w:tab/>
            </w:r>
            <w:r w:rsidR="004D6711">
              <w:rPr>
                <w:noProof/>
                <w:webHidden/>
              </w:rPr>
              <w:fldChar w:fldCharType="begin"/>
            </w:r>
            <w:r w:rsidR="004D6711">
              <w:rPr>
                <w:noProof/>
                <w:webHidden/>
              </w:rPr>
              <w:instrText xml:space="preserve"> PAGEREF _Toc56375085 \h </w:instrText>
            </w:r>
            <w:r w:rsidR="004D6711">
              <w:rPr>
                <w:noProof/>
                <w:webHidden/>
              </w:rPr>
            </w:r>
            <w:r w:rsidR="004D6711">
              <w:rPr>
                <w:noProof/>
                <w:webHidden/>
              </w:rPr>
              <w:fldChar w:fldCharType="separate"/>
            </w:r>
            <w:r w:rsidR="004D6711">
              <w:rPr>
                <w:noProof/>
                <w:webHidden/>
              </w:rPr>
              <w:t>7</w:t>
            </w:r>
            <w:r w:rsidR="004D6711">
              <w:rPr>
                <w:noProof/>
                <w:webHidden/>
              </w:rPr>
              <w:fldChar w:fldCharType="end"/>
            </w:r>
          </w:hyperlink>
        </w:p>
        <w:p w14:paraId="59BB4F58" w14:textId="7E3AEB51"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86" w:history="1">
            <w:r w:rsidR="004D6711" w:rsidRPr="005A12D3">
              <w:rPr>
                <w:rStyle w:val="Hyperlink"/>
                <w:noProof/>
              </w:rPr>
              <w:t>1.1.3 Depth-First Search and Breadth-First Search</w:t>
            </w:r>
            <w:r w:rsidR="004D6711">
              <w:rPr>
                <w:noProof/>
                <w:webHidden/>
              </w:rPr>
              <w:tab/>
            </w:r>
            <w:r w:rsidR="004D6711">
              <w:rPr>
                <w:noProof/>
                <w:webHidden/>
              </w:rPr>
              <w:fldChar w:fldCharType="begin"/>
            </w:r>
            <w:r w:rsidR="004D6711">
              <w:rPr>
                <w:noProof/>
                <w:webHidden/>
              </w:rPr>
              <w:instrText xml:space="preserve"> PAGEREF _Toc56375086 \h </w:instrText>
            </w:r>
            <w:r w:rsidR="004D6711">
              <w:rPr>
                <w:noProof/>
                <w:webHidden/>
              </w:rPr>
            </w:r>
            <w:r w:rsidR="004D6711">
              <w:rPr>
                <w:noProof/>
                <w:webHidden/>
              </w:rPr>
              <w:fldChar w:fldCharType="separate"/>
            </w:r>
            <w:r w:rsidR="004D6711">
              <w:rPr>
                <w:noProof/>
                <w:webHidden/>
              </w:rPr>
              <w:t>11</w:t>
            </w:r>
            <w:r w:rsidR="004D6711">
              <w:rPr>
                <w:noProof/>
                <w:webHidden/>
              </w:rPr>
              <w:fldChar w:fldCharType="end"/>
            </w:r>
          </w:hyperlink>
        </w:p>
        <w:p w14:paraId="01DFD264" w14:textId="6416E731" w:rsidR="004D6711" w:rsidRDefault="00D17C5F">
          <w:pPr>
            <w:pStyle w:val="TOC2"/>
            <w:tabs>
              <w:tab w:val="left" w:pos="1440"/>
              <w:tab w:val="right" w:leader="dot" w:pos="9111"/>
            </w:tabs>
            <w:rPr>
              <w:rFonts w:asciiTheme="minorHAnsi" w:eastAsiaTheme="minorEastAsia" w:hAnsiTheme="minorHAnsi" w:cstheme="minorBidi"/>
              <w:noProof/>
              <w:sz w:val="22"/>
              <w:szCs w:val="22"/>
            </w:rPr>
          </w:pPr>
          <w:hyperlink w:anchor="_Toc56375087" w:history="1">
            <w:r w:rsidR="004D6711" w:rsidRPr="005A12D3">
              <w:rPr>
                <w:rStyle w:val="Hyperlink"/>
                <w:iCs/>
                <w:noProof/>
              </w:rPr>
              <w:t>2.1</w:t>
            </w:r>
            <w:r w:rsidR="004D6711">
              <w:rPr>
                <w:rFonts w:asciiTheme="minorHAnsi" w:eastAsiaTheme="minorEastAsia" w:hAnsiTheme="minorHAnsi" w:cstheme="minorBidi"/>
                <w:noProof/>
                <w:sz w:val="22"/>
                <w:szCs w:val="22"/>
              </w:rPr>
              <w:tab/>
            </w:r>
            <w:r w:rsidR="004D6711" w:rsidRPr="005A12D3">
              <w:rPr>
                <w:rStyle w:val="Hyperlink"/>
                <w:iCs/>
                <w:noProof/>
              </w:rPr>
              <w:t>Dynamic Programming</w:t>
            </w:r>
            <w:r w:rsidR="004D6711">
              <w:rPr>
                <w:noProof/>
                <w:webHidden/>
              </w:rPr>
              <w:tab/>
            </w:r>
            <w:r w:rsidR="004D6711">
              <w:rPr>
                <w:noProof/>
                <w:webHidden/>
              </w:rPr>
              <w:fldChar w:fldCharType="begin"/>
            </w:r>
            <w:r w:rsidR="004D6711">
              <w:rPr>
                <w:noProof/>
                <w:webHidden/>
              </w:rPr>
              <w:instrText xml:space="preserve"> PAGEREF _Toc56375087 \h </w:instrText>
            </w:r>
            <w:r w:rsidR="004D6711">
              <w:rPr>
                <w:noProof/>
                <w:webHidden/>
              </w:rPr>
            </w:r>
            <w:r w:rsidR="004D6711">
              <w:rPr>
                <w:noProof/>
                <w:webHidden/>
              </w:rPr>
              <w:fldChar w:fldCharType="separate"/>
            </w:r>
            <w:r w:rsidR="004D6711">
              <w:rPr>
                <w:noProof/>
                <w:webHidden/>
              </w:rPr>
              <w:t>16</w:t>
            </w:r>
            <w:r w:rsidR="004D6711">
              <w:rPr>
                <w:noProof/>
                <w:webHidden/>
              </w:rPr>
              <w:fldChar w:fldCharType="end"/>
            </w:r>
          </w:hyperlink>
        </w:p>
        <w:p w14:paraId="0296FDA1" w14:textId="6489DE6E"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88" w:history="1">
            <w:r w:rsidR="004D6711" w:rsidRPr="005A12D3">
              <w:rPr>
                <w:rStyle w:val="Hyperlink"/>
                <w:iCs/>
                <w:noProof/>
              </w:rPr>
              <w:t>2.1.1 Knapsack Problem</w:t>
            </w:r>
            <w:r w:rsidR="004D6711">
              <w:rPr>
                <w:noProof/>
                <w:webHidden/>
              </w:rPr>
              <w:tab/>
            </w:r>
            <w:r w:rsidR="004D6711">
              <w:rPr>
                <w:noProof/>
                <w:webHidden/>
              </w:rPr>
              <w:fldChar w:fldCharType="begin"/>
            </w:r>
            <w:r w:rsidR="004D6711">
              <w:rPr>
                <w:noProof/>
                <w:webHidden/>
              </w:rPr>
              <w:instrText xml:space="preserve"> PAGEREF _Toc56375088 \h </w:instrText>
            </w:r>
            <w:r w:rsidR="004D6711">
              <w:rPr>
                <w:noProof/>
                <w:webHidden/>
              </w:rPr>
            </w:r>
            <w:r w:rsidR="004D6711">
              <w:rPr>
                <w:noProof/>
                <w:webHidden/>
              </w:rPr>
              <w:fldChar w:fldCharType="separate"/>
            </w:r>
            <w:r w:rsidR="004D6711">
              <w:rPr>
                <w:noProof/>
                <w:webHidden/>
              </w:rPr>
              <w:t>16</w:t>
            </w:r>
            <w:r w:rsidR="004D6711">
              <w:rPr>
                <w:noProof/>
                <w:webHidden/>
              </w:rPr>
              <w:fldChar w:fldCharType="end"/>
            </w:r>
          </w:hyperlink>
        </w:p>
        <w:p w14:paraId="758CBEE9" w14:textId="612223F7"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89" w:history="1">
            <w:r w:rsidR="004D6711" w:rsidRPr="005A12D3">
              <w:rPr>
                <w:rStyle w:val="Hyperlink"/>
                <w:noProof/>
              </w:rPr>
              <w:t>2.1.2. Optimal Binary Search Trees</w:t>
            </w:r>
            <w:r w:rsidR="004D6711">
              <w:rPr>
                <w:noProof/>
                <w:webHidden/>
              </w:rPr>
              <w:tab/>
            </w:r>
            <w:r w:rsidR="004D6711">
              <w:rPr>
                <w:noProof/>
                <w:webHidden/>
              </w:rPr>
              <w:fldChar w:fldCharType="begin"/>
            </w:r>
            <w:r w:rsidR="004D6711">
              <w:rPr>
                <w:noProof/>
                <w:webHidden/>
              </w:rPr>
              <w:instrText xml:space="preserve"> PAGEREF _Toc56375089 \h </w:instrText>
            </w:r>
            <w:r w:rsidR="004D6711">
              <w:rPr>
                <w:noProof/>
                <w:webHidden/>
              </w:rPr>
            </w:r>
            <w:r w:rsidR="004D6711">
              <w:rPr>
                <w:noProof/>
                <w:webHidden/>
              </w:rPr>
              <w:fldChar w:fldCharType="separate"/>
            </w:r>
            <w:r w:rsidR="004D6711">
              <w:rPr>
                <w:noProof/>
                <w:webHidden/>
              </w:rPr>
              <w:t>21</w:t>
            </w:r>
            <w:r w:rsidR="004D6711">
              <w:rPr>
                <w:noProof/>
                <w:webHidden/>
              </w:rPr>
              <w:fldChar w:fldCharType="end"/>
            </w:r>
          </w:hyperlink>
        </w:p>
        <w:p w14:paraId="3384F50A" w14:textId="5E860427"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90" w:history="1">
            <w:r w:rsidR="004D6711" w:rsidRPr="005A12D3">
              <w:rPr>
                <w:rStyle w:val="Hyperlink"/>
                <w:noProof/>
              </w:rPr>
              <w:t>2.1.3 Floyd’s Algorithms</w:t>
            </w:r>
            <w:r w:rsidR="004D6711">
              <w:rPr>
                <w:noProof/>
                <w:webHidden/>
              </w:rPr>
              <w:tab/>
            </w:r>
            <w:r w:rsidR="004D6711">
              <w:rPr>
                <w:noProof/>
                <w:webHidden/>
              </w:rPr>
              <w:fldChar w:fldCharType="begin"/>
            </w:r>
            <w:r w:rsidR="004D6711">
              <w:rPr>
                <w:noProof/>
                <w:webHidden/>
              </w:rPr>
              <w:instrText xml:space="preserve"> PAGEREF _Toc56375090 \h </w:instrText>
            </w:r>
            <w:r w:rsidR="004D6711">
              <w:rPr>
                <w:noProof/>
                <w:webHidden/>
              </w:rPr>
            </w:r>
            <w:r w:rsidR="004D6711">
              <w:rPr>
                <w:noProof/>
                <w:webHidden/>
              </w:rPr>
              <w:fldChar w:fldCharType="separate"/>
            </w:r>
            <w:r w:rsidR="004D6711">
              <w:rPr>
                <w:noProof/>
                <w:webHidden/>
              </w:rPr>
              <w:t>25</w:t>
            </w:r>
            <w:r w:rsidR="004D6711">
              <w:rPr>
                <w:noProof/>
                <w:webHidden/>
              </w:rPr>
              <w:fldChar w:fldCharType="end"/>
            </w:r>
          </w:hyperlink>
        </w:p>
        <w:p w14:paraId="0EB95155" w14:textId="3343EB7F" w:rsidR="004D6711" w:rsidRDefault="00D17C5F">
          <w:pPr>
            <w:pStyle w:val="TOC2"/>
            <w:tabs>
              <w:tab w:val="left" w:pos="1440"/>
              <w:tab w:val="right" w:leader="dot" w:pos="9111"/>
            </w:tabs>
            <w:rPr>
              <w:rFonts w:asciiTheme="minorHAnsi" w:eastAsiaTheme="minorEastAsia" w:hAnsiTheme="minorHAnsi" w:cstheme="minorBidi"/>
              <w:noProof/>
              <w:sz w:val="22"/>
              <w:szCs w:val="22"/>
            </w:rPr>
          </w:pPr>
          <w:hyperlink w:anchor="_Toc56375091" w:history="1">
            <w:r w:rsidR="004D6711" w:rsidRPr="005A12D3">
              <w:rPr>
                <w:rStyle w:val="Hyperlink"/>
                <w:b/>
                <w:bCs/>
                <w:noProof/>
              </w:rPr>
              <w:t>1.3</w:t>
            </w:r>
            <w:r w:rsidR="004D6711">
              <w:rPr>
                <w:rFonts w:asciiTheme="minorHAnsi" w:eastAsiaTheme="minorEastAsia" w:hAnsiTheme="minorHAnsi" w:cstheme="minorBidi"/>
                <w:noProof/>
                <w:sz w:val="22"/>
                <w:szCs w:val="22"/>
              </w:rPr>
              <w:tab/>
            </w:r>
            <w:r w:rsidR="004D6711" w:rsidRPr="005A12D3">
              <w:rPr>
                <w:rStyle w:val="Hyperlink"/>
                <w:b/>
                <w:bCs/>
                <w:noProof/>
              </w:rPr>
              <w:t>Greedy Technique</w:t>
            </w:r>
            <w:r w:rsidR="004D6711">
              <w:rPr>
                <w:noProof/>
                <w:webHidden/>
              </w:rPr>
              <w:tab/>
            </w:r>
            <w:r w:rsidR="004D6711">
              <w:rPr>
                <w:noProof/>
                <w:webHidden/>
              </w:rPr>
              <w:fldChar w:fldCharType="begin"/>
            </w:r>
            <w:r w:rsidR="004D6711">
              <w:rPr>
                <w:noProof/>
                <w:webHidden/>
              </w:rPr>
              <w:instrText xml:space="preserve"> PAGEREF _Toc56375091 \h </w:instrText>
            </w:r>
            <w:r w:rsidR="004D6711">
              <w:rPr>
                <w:noProof/>
                <w:webHidden/>
              </w:rPr>
            </w:r>
            <w:r w:rsidR="004D6711">
              <w:rPr>
                <w:noProof/>
                <w:webHidden/>
              </w:rPr>
              <w:fldChar w:fldCharType="separate"/>
            </w:r>
            <w:r w:rsidR="004D6711">
              <w:rPr>
                <w:noProof/>
                <w:webHidden/>
              </w:rPr>
              <w:t>30</w:t>
            </w:r>
            <w:r w:rsidR="004D6711">
              <w:rPr>
                <w:noProof/>
                <w:webHidden/>
              </w:rPr>
              <w:fldChar w:fldCharType="end"/>
            </w:r>
          </w:hyperlink>
        </w:p>
        <w:p w14:paraId="7671F567" w14:textId="6A55020C"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092" w:history="1">
            <w:r w:rsidR="004D6711" w:rsidRPr="005A12D3">
              <w:rPr>
                <w:rStyle w:val="Hyperlink"/>
                <w:b/>
                <w:bCs/>
                <w:noProof/>
              </w:rPr>
              <w:t>1.3.1</w:t>
            </w:r>
            <w:r w:rsidR="004D6711">
              <w:rPr>
                <w:rFonts w:asciiTheme="minorHAnsi" w:eastAsiaTheme="minorEastAsia" w:hAnsiTheme="minorHAnsi" w:cstheme="minorBidi"/>
                <w:noProof/>
                <w:sz w:val="22"/>
                <w:szCs w:val="22"/>
              </w:rPr>
              <w:tab/>
            </w:r>
            <w:r w:rsidR="004D6711" w:rsidRPr="005A12D3">
              <w:rPr>
                <w:rStyle w:val="Hyperlink"/>
                <w:b/>
                <w:bCs/>
                <w:noProof/>
              </w:rPr>
              <w:t>Thuật toán của Prim</w:t>
            </w:r>
            <w:r w:rsidR="004D6711">
              <w:rPr>
                <w:noProof/>
                <w:webHidden/>
              </w:rPr>
              <w:tab/>
            </w:r>
            <w:r w:rsidR="004D6711">
              <w:rPr>
                <w:noProof/>
                <w:webHidden/>
              </w:rPr>
              <w:fldChar w:fldCharType="begin"/>
            </w:r>
            <w:r w:rsidR="004D6711">
              <w:rPr>
                <w:noProof/>
                <w:webHidden/>
              </w:rPr>
              <w:instrText xml:space="preserve"> PAGEREF _Toc56375092 \h </w:instrText>
            </w:r>
            <w:r w:rsidR="004D6711">
              <w:rPr>
                <w:noProof/>
                <w:webHidden/>
              </w:rPr>
            </w:r>
            <w:r w:rsidR="004D6711">
              <w:rPr>
                <w:noProof/>
                <w:webHidden/>
              </w:rPr>
              <w:fldChar w:fldCharType="separate"/>
            </w:r>
            <w:r w:rsidR="004D6711">
              <w:rPr>
                <w:noProof/>
                <w:webHidden/>
              </w:rPr>
              <w:t>30</w:t>
            </w:r>
            <w:r w:rsidR="004D6711">
              <w:rPr>
                <w:noProof/>
                <w:webHidden/>
              </w:rPr>
              <w:fldChar w:fldCharType="end"/>
            </w:r>
          </w:hyperlink>
        </w:p>
        <w:p w14:paraId="0CE07438" w14:textId="3E8FB80E"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093" w:history="1">
            <w:r w:rsidR="004D6711" w:rsidRPr="005A12D3">
              <w:rPr>
                <w:rStyle w:val="Hyperlink"/>
                <w:b/>
                <w:bCs/>
                <w:noProof/>
              </w:rPr>
              <w:t>1.3.2</w:t>
            </w:r>
            <w:r w:rsidR="004D6711">
              <w:rPr>
                <w:rFonts w:asciiTheme="minorHAnsi" w:eastAsiaTheme="minorEastAsia" w:hAnsiTheme="minorHAnsi" w:cstheme="minorBidi"/>
                <w:noProof/>
                <w:sz w:val="22"/>
                <w:szCs w:val="22"/>
              </w:rPr>
              <w:tab/>
            </w:r>
            <w:r w:rsidR="004D6711" w:rsidRPr="005A12D3">
              <w:rPr>
                <w:rStyle w:val="Hyperlink"/>
                <w:b/>
                <w:bCs/>
                <w:noProof/>
              </w:rPr>
              <w:t>Thuật toán Dijkstra</w:t>
            </w:r>
            <w:r w:rsidR="004D6711">
              <w:rPr>
                <w:noProof/>
                <w:webHidden/>
              </w:rPr>
              <w:tab/>
            </w:r>
            <w:r w:rsidR="004D6711">
              <w:rPr>
                <w:noProof/>
                <w:webHidden/>
              </w:rPr>
              <w:fldChar w:fldCharType="begin"/>
            </w:r>
            <w:r w:rsidR="004D6711">
              <w:rPr>
                <w:noProof/>
                <w:webHidden/>
              </w:rPr>
              <w:instrText xml:space="preserve"> PAGEREF _Toc56375093 \h </w:instrText>
            </w:r>
            <w:r w:rsidR="004D6711">
              <w:rPr>
                <w:noProof/>
                <w:webHidden/>
              </w:rPr>
            </w:r>
            <w:r w:rsidR="004D6711">
              <w:rPr>
                <w:noProof/>
                <w:webHidden/>
              </w:rPr>
              <w:fldChar w:fldCharType="separate"/>
            </w:r>
            <w:r w:rsidR="004D6711">
              <w:rPr>
                <w:noProof/>
                <w:webHidden/>
              </w:rPr>
              <w:t>32</w:t>
            </w:r>
            <w:r w:rsidR="004D6711">
              <w:rPr>
                <w:noProof/>
                <w:webHidden/>
              </w:rPr>
              <w:fldChar w:fldCharType="end"/>
            </w:r>
          </w:hyperlink>
        </w:p>
        <w:p w14:paraId="19D74F4E" w14:textId="125C8E45"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094" w:history="1">
            <w:r w:rsidR="004D6711" w:rsidRPr="005A12D3">
              <w:rPr>
                <w:rStyle w:val="Hyperlink"/>
                <w:b/>
                <w:bCs/>
                <w:noProof/>
              </w:rPr>
              <w:t>1.3.3</w:t>
            </w:r>
            <w:r w:rsidR="004D6711">
              <w:rPr>
                <w:rFonts w:asciiTheme="minorHAnsi" w:eastAsiaTheme="minorEastAsia" w:hAnsiTheme="minorHAnsi" w:cstheme="minorBidi"/>
                <w:noProof/>
                <w:sz w:val="22"/>
                <w:szCs w:val="22"/>
              </w:rPr>
              <w:tab/>
            </w:r>
            <w:r w:rsidR="004D6711" w:rsidRPr="005A12D3">
              <w:rPr>
                <w:rStyle w:val="Hyperlink"/>
                <w:b/>
                <w:bCs/>
                <w:noProof/>
              </w:rPr>
              <w:t>Huffman Trees and Codes</w:t>
            </w:r>
            <w:r w:rsidR="004D6711">
              <w:rPr>
                <w:noProof/>
                <w:webHidden/>
              </w:rPr>
              <w:tab/>
            </w:r>
            <w:r w:rsidR="004D6711">
              <w:rPr>
                <w:noProof/>
                <w:webHidden/>
              </w:rPr>
              <w:fldChar w:fldCharType="begin"/>
            </w:r>
            <w:r w:rsidR="004D6711">
              <w:rPr>
                <w:noProof/>
                <w:webHidden/>
              </w:rPr>
              <w:instrText xml:space="preserve"> PAGEREF _Toc56375094 \h </w:instrText>
            </w:r>
            <w:r w:rsidR="004D6711">
              <w:rPr>
                <w:noProof/>
                <w:webHidden/>
              </w:rPr>
            </w:r>
            <w:r w:rsidR="004D6711">
              <w:rPr>
                <w:noProof/>
                <w:webHidden/>
              </w:rPr>
              <w:fldChar w:fldCharType="separate"/>
            </w:r>
            <w:r w:rsidR="004D6711">
              <w:rPr>
                <w:noProof/>
                <w:webHidden/>
              </w:rPr>
              <w:t>36</w:t>
            </w:r>
            <w:r w:rsidR="004D6711">
              <w:rPr>
                <w:noProof/>
                <w:webHidden/>
              </w:rPr>
              <w:fldChar w:fldCharType="end"/>
            </w:r>
          </w:hyperlink>
        </w:p>
        <w:p w14:paraId="740A1755" w14:textId="5D4345B1" w:rsidR="004D6711" w:rsidRDefault="00D17C5F">
          <w:pPr>
            <w:pStyle w:val="TOC1"/>
            <w:tabs>
              <w:tab w:val="right" w:leader="dot" w:pos="9111"/>
            </w:tabs>
            <w:rPr>
              <w:rFonts w:asciiTheme="minorHAnsi" w:eastAsiaTheme="minorEastAsia" w:hAnsiTheme="minorHAnsi" w:cstheme="minorBidi"/>
              <w:noProof/>
              <w:sz w:val="22"/>
              <w:szCs w:val="22"/>
            </w:rPr>
          </w:pPr>
          <w:hyperlink w:anchor="_Toc56375095" w:history="1">
            <w:r w:rsidR="004D6711" w:rsidRPr="005A12D3">
              <w:rPr>
                <w:rStyle w:val="Hyperlink"/>
                <w:noProof/>
              </w:rPr>
              <w:t>CHƯƠNG II: TÌM HIỂU VỀ ITERATIVE IMPROMENT</w:t>
            </w:r>
            <w:r w:rsidR="004D6711">
              <w:rPr>
                <w:noProof/>
                <w:webHidden/>
              </w:rPr>
              <w:tab/>
            </w:r>
            <w:r w:rsidR="004D6711">
              <w:rPr>
                <w:noProof/>
                <w:webHidden/>
              </w:rPr>
              <w:fldChar w:fldCharType="begin"/>
            </w:r>
            <w:r w:rsidR="004D6711">
              <w:rPr>
                <w:noProof/>
                <w:webHidden/>
              </w:rPr>
              <w:instrText xml:space="preserve"> PAGEREF _Toc56375095 \h </w:instrText>
            </w:r>
            <w:r w:rsidR="004D6711">
              <w:rPr>
                <w:noProof/>
                <w:webHidden/>
              </w:rPr>
            </w:r>
            <w:r w:rsidR="004D6711">
              <w:rPr>
                <w:noProof/>
                <w:webHidden/>
              </w:rPr>
              <w:fldChar w:fldCharType="separate"/>
            </w:r>
            <w:r w:rsidR="004D6711">
              <w:rPr>
                <w:noProof/>
                <w:webHidden/>
              </w:rPr>
              <w:t>40</w:t>
            </w:r>
            <w:r w:rsidR="004D6711">
              <w:rPr>
                <w:noProof/>
                <w:webHidden/>
              </w:rPr>
              <w:fldChar w:fldCharType="end"/>
            </w:r>
          </w:hyperlink>
        </w:p>
        <w:p w14:paraId="422E1A54" w14:textId="7FAFA867" w:rsidR="004D6711" w:rsidRDefault="00D17C5F">
          <w:pPr>
            <w:pStyle w:val="TOC2"/>
            <w:tabs>
              <w:tab w:val="right" w:leader="dot" w:pos="9111"/>
            </w:tabs>
            <w:rPr>
              <w:rFonts w:asciiTheme="minorHAnsi" w:eastAsiaTheme="minorEastAsia" w:hAnsiTheme="minorHAnsi" w:cstheme="minorBidi"/>
              <w:noProof/>
              <w:sz w:val="22"/>
              <w:szCs w:val="22"/>
            </w:rPr>
          </w:pPr>
          <w:hyperlink w:anchor="_Toc56375096" w:history="1">
            <w:r w:rsidR="004D6711" w:rsidRPr="005A12D3">
              <w:rPr>
                <w:rStyle w:val="Hyperlink"/>
                <w:noProof/>
              </w:rPr>
              <w:t>2.1 The Maximun-Flow Problem</w:t>
            </w:r>
            <w:r w:rsidR="004D6711">
              <w:rPr>
                <w:noProof/>
                <w:webHidden/>
              </w:rPr>
              <w:tab/>
            </w:r>
            <w:r w:rsidR="004D6711">
              <w:rPr>
                <w:noProof/>
                <w:webHidden/>
              </w:rPr>
              <w:fldChar w:fldCharType="begin"/>
            </w:r>
            <w:r w:rsidR="004D6711">
              <w:rPr>
                <w:noProof/>
                <w:webHidden/>
              </w:rPr>
              <w:instrText xml:space="preserve"> PAGEREF _Toc56375096 \h </w:instrText>
            </w:r>
            <w:r w:rsidR="004D6711">
              <w:rPr>
                <w:noProof/>
                <w:webHidden/>
              </w:rPr>
            </w:r>
            <w:r w:rsidR="004D6711">
              <w:rPr>
                <w:noProof/>
                <w:webHidden/>
              </w:rPr>
              <w:fldChar w:fldCharType="separate"/>
            </w:r>
            <w:r w:rsidR="004D6711">
              <w:rPr>
                <w:noProof/>
                <w:webHidden/>
              </w:rPr>
              <w:t>40</w:t>
            </w:r>
            <w:r w:rsidR="004D6711">
              <w:rPr>
                <w:noProof/>
                <w:webHidden/>
              </w:rPr>
              <w:fldChar w:fldCharType="end"/>
            </w:r>
          </w:hyperlink>
        </w:p>
        <w:p w14:paraId="7DB4EB7E" w14:textId="1AB90ADE"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97" w:history="1">
            <w:r w:rsidR="004D6711" w:rsidRPr="005A12D3">
              <w:rPr>
                <w:rStyle w:val="Hyperlink"/>
                <w:b/>
                <w:bCs/>
                <w:noProof/>
              </w:rPr>
              <w:t>2.1.1 Ý tưởng thuật toán</w:t>
            </w:r>
            <w:r w:rsidR="004D6711">
              <w:rPr>
                <w:noProof/>
                <w:webHidden/>
              </w:rPr>
              <w:tab/>
            </w:r>
            <w:r w:rsidR="004D6711">
              <w:rPr>
                <w:noProof/>
                <w:webHidden/>
              </w:rPr>
              <w:fldChar w:fldCharType="begin"/>
            </w:r>
            <w:r w:rsidR="004D6711">
              <w:rPr>
                <w:noProof/>
                <w:webHidden/>
              </w:rPr>
              <w:instrText xml:space="preserve"> PAGEREF _Toc56375097 \h </w:instrText>
            </w:r>
            <w:r w:rsidR="004D6711">
              <w:rPr>
                <w:noProof/>
                <w:webHidden/>
              </w:rPr>
            </w:r>
            <w:r w:rsidR="004D6711">
              <w:rPr>
                <w:noProof/>
                <w:webHidden/>
              </w:rPr>
              <w:fldChar w:fldCharType="separate"/>
            </w:r>
            <w:r w:rsidR="004D6711">
              <w:rPr>
                <w:noProof/>
                <w:webHidden/>
              </w:rPr>
              <w:t>40</w:t>
            </w:r>
            <w:r w:rsidR="004D6711">
              <w:rPr>
                <w:noProof/>
                <w:webHidden/>
              </w:rPr>
              <w:fldChar w:fldCharType="end"/>
            </w:r>
          </w:hyperlink>
        </w:p>
        <w:p w14:paraId="20BB3EF4" w14:textId="6C9D8DE7"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98" w:history="1">
            <w:r w:rsidR="004D6711" w:rsidRPr="005A12D3">
              <w:rPr>
                <w:rStyle w:val="Hyperlink"/>
                <w:b/>
                <w:bCs/>
                <w:noProof/>
              </w:rPr>
              <w:t>2.1.2 Triển khai thuật toán</w:t>
            </w:r>
            <w:r w:rsidR="004D6711">
              <w:rPr>
                <w:noProof/>
                <w:webHidden/>
              </w:rPr>
              <w:tab/>
            </w:r>
            <w:r w:rsidR="004D6711">
              <w:rPr>
                <w:noProof/>
                <w:webHidden/>
              </w:rPr>
              <w:fldChar w:fldCharType="begin"/>
            </w:r>
            <w:r w:rsidR="004D6711">
              <w:rPr>
                <w:noProof/>
                <w:webHidden/>
              </w:rPr>
              <w:instrText xml:space="preserve"> PAGEREF _Toc56375098 \h </w:instrText>
            </w:r>
            <w:r w:rsidR="004D6711">
              <w:rPr>
                <w:noProof/>
                <w:webHidden/>
              </w:rPr>
            </w:r>
            <w:r w:rsidR="004D6711">
              <w:rPr>
                <w:noProof/>
                <w:webHidden/>
              </w:rPr>
              <w:fldChar w:fldCharType="separate"/>
            </w:r>
            <w:r w:rsidR="004D6711">
              <w:rPr>
                <w:noProof/>
                <w:webHidden/>
              </w:rPr>
              <w:t>41</w:t>
            </w:r>
            <w:r w:rsidR="004D6711">
              <w:rPr>
                <w:noProof/>
                <w:webHidden/>
              </w:rPr>
              <w:fldChar w:fldCharType="end"/>
            </w:r>
          </w:hyperlink>
        </w:p>
        <w:p w14:paraId="4A6AEBFC" w14:textId="2E2620CC"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099" w:history="1">
            <w:r w:rsidR="004D6711" w:rsidRPr="005A12D3">
              <w:rPr>
                <w:rStyle w:val="Hyperlink"/>
                <w:b/>
                <w:bCs/>
                <w:noProof/>
              </w:rPr>
              <w:t>2.1.3 Demo thuật toán</w:t>
            </w:r>
            <w:r w:rsidR="004D6711">
              <w:rPr>
                <w:noProof/>
                <w:webHidden/>
              </w:rPr>
              <w:tab/>
            </w:r>
            <w:r w:rsidR="004D6711">
              <w:rPr>
                <w:noProof/>
                <w:webHidden/>
              </w:rPr>
              <w:fldChar w:fldCharType="begin"/>
            </w:r>
            <w:r w:rsidR="004D6711">
              <w:rPr>
                <w:noProof/>
                <w:webHidden/>
              </w:rPr>
              <w:instrText xml:space="preserve"> PAGEREF _Toc56375099 \h </w:instrText>
            </w:r>
            <w:r w:rsidR="004D6711">
              <w:rPr>
                <w:noProof/>
                <w:webHidden/>
              </w:rPr>
            </w:r>
            <w:r w:rsidR="004D6711">
              <w:rPr>
                <w:noProof/>
                <w:webHidden/>
              </w:rPr>
              <w:fldChar w:fldCharType="separate"/>
            </w:r>
            <w:r w:rsidR="004D6711">
              <w:rPr>
                <w:noProof/>
                <w:webHidden/>
              </w:rPr>
              <w:t>43</w:t>
            </w:r>
            <w:r w:rsidR="004D6711">
              <w:rPr>
                <w:noProof/>
                <w:webHidden/>
              </w:rPr>
              <w:fldChar w:fldCharType="end"/>
            </w:r>
          </w:hyperlink>
        </w:p>
        <w:p w14:paraId="02EBF81E" w14:textId="45B58668" w:rsidR="004D6711" w:rsidRDefault="00D17C5F">
          <w:pPr>
            <w:pStyle w:val="TOC2"/>
            <w:tabs>
              <w:tab w:val="left" w:pos="1440"/>
              <w:tab w:val="right" w:leader="dot" w:pos="9111"/>
            </w:tabs>
            <w:rPr>
              <w:rFonts w:asciiTheme="minorHAnsi" w:eastAsiaTheme="minorEastAsia" w:hAnsiTheme="minorHAnsi" w:cstheme="minorBidi"/>
              <w:noProof/>
              <w:sz w:val="22"/>
              <w:szCs w:val="22"/>
            </w:rPr>
          </w:pPr>
          <w:hyperlink w:anchor="_Toc56375100" w:history="1">
            <w:r w:rsidR="004D6711" w:rsidRPr="005A12D3">
              <w:rPr>
                <w:rStyle w:val="Hyperlink"/>
                <w:noProof/>
              </w:rPr>
              <w:t>2.2</w:t>
            </w:r>
            <w:r w:rsidR="004D6711">
              <w:rPr>
                <w:rFonts w:asciiTheme="minorHAnsi" w:eastAsiaTheme="minorEastAsia" w:hAnsiTheme="minorHAnsi" w:cstheme="minorBidi"/>
                <w:noProof/>
                <w:sz w:val="22"/>
                <w:szCs w:val="22"/>
              </w:rPr>
              <w:tab/>
            </w:r>
            <w:r w:rsidR="004D6711" w:rsidRPr="005A12D3">
              <w:rPr>
                <w:rStyle w:val="Hyperlink"/>
                <w:noProof/>
              </w:rPr>
              <w:t>Maximum Matching in Bipartite Graphs</w:t>
            </w:r>
            <w:r w:rsidR="004D6711">
              <w:rPr>
                <w:noProof/>
                <w:webHidden/>
              </w:rPr>
              <w:tab/>
            </w:r>
            <w:r w:rsidR="004D6711">
              <w:rPr>
                <w:noProof/>
                <w:webHidden/>
              </w:rPr>
              <w:fldChar w:fldCharType="begin"/>
            </w:r>
            <w:r w:rsidR="004D6711">
              <w:rPr>
                <w:noProof/>
                <w:webHidden/>
              </w:rPr>
              <w:instrText xml:space="preserve"> PAGEREF _Toc56375100 \h </w:instrText>
            </w:r>
            <w:r w:rsidR="004D6711">
              <w:rPr>
                <w:noProof/>
                <w:webHidden/>
              </w:rPr>
            </w:r>
            <w:r w:rsidR="004D6711">
              <w:rPr>
                <w:noProof/>
                <w:webHidden/>
              </w:rPr>
              <w:fldChar w:fldCharType="separate"/>
            </w:r>
            <w:r w:rsidR="004D6711">
              <w:rPr>
                <w:noProof/>
                <w:webHidden/>
              </w:rPr>
              <w:t>44</w:t>
            </w:r>
            <w:r w:rsidR="004D6711">
              <w:rPr>
                <w:noProof/>
                <w:webHidden/>
              </w:rPr>
              <w:fldChar w:fldCharType="end"/>
            </w:r>
          </w:hyperlink>
        </w:p>
        <w:p w14:paraId="319A5B02" w14:textId="01603574"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101" w:history="1">
            <w:r w:rsidR="004D6711" w:rsidRPr="005A12D3">
              <w:rPr>
                <w:rStyle w:val="Hyperlink"/>
                <w:noProof/>
              </w:rPr>
              <w:t>2.2.1</w:t>
            </w:r>
            <w:r w:rsidR="004D6711">
              <w:rPr>
                <w:rFonts w:asciiTheme="minorHAnsi" w:eastAsiaTheme="minorEastAsia" w:hAnsiTheme="minorHAnsi" w:cstheme="minorBidi"/>
                <w:noProof/>
                <w:sz w:val="22"/>
                <w:szCs w:val="22"/>
              </w:rPr>
              <w:tab/>
            </w:r>
            <w:r w:rsidR="004D6711" w:rsidRPr="005A12D3">
              <w:rPr>
                <w:rStyle w:val="Hyperlink"/>
                <w:noProof/>
              </w:rPr>
              <w:t>Ý tưởng thuật toán</w:t>
            </w:r>
            <w:r w:rsidR="004D6711">
              <w:rPr>
                <w:noProof/>
                <w:webHidden/>
              </w:rPr>
              <w:tab/>
            </w:r>
            <w:r w:rsidR="004D6711">
              <w:rPr>
                <w:noProof/>
                <w:webHidden/>
              </w:rPr>
              <w:fldChar w:fldCharType="begin"/>
            </w:r>
            <w:r w:rsidR="004D6711">
              <w:rPr>
                <w:noProof/>
                <w:webHidden/>
              </w:rPr>
              <w:instrText xml:space="preserve"> PAGEREF _Toc56375101 \h </w:instrText>
            </w:r>
            <w:r w:rsidR="004D6711">
              <w:rPr>
                <w:noProof/>
                <w:webHidden/>
              </w:rPr>
            </w:r>
            <w:r w:rsidR="004D6711">
              <w:rPr>
                <w:noProof/>
                <w:webHidden/>
              </w:rPr>
              <w:fldChar w:fldCharType="separate"/>
            </w:r>
            <w:r w:rsidR="004D6711">
              <w:rPr>
                <w:noProof/>
                <w:webHidden/>
              </w:rPr>
              <w:t>44</w:t>
            </w:r>
            <w:r w:rsidR="004D6711">
              <w:rPr>
                <w:noProof/>
                <w:webHidden/>
              </w:rPr>
              <w:fldChar w:fldCharType="end"/>
            </w:r>
          </w:hyperlink>
        </w:p>
        <w:p w14:paraId="09A239D8" w14:textId="0AA5B36F"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102" w:history="1">
            <w:r w:rsidR="004D6711" w:rsidRPr="005A12D3">
              <w:rPr>
                <w:rStyle w:val="Hyperlink"/>
                <w:noProof/>
                <w:shd w:val="clear" w:color="auto" w:fill="FCFCFC"/>
              </w:rPr>
              <w:t>2.2.2 Triển khai</w:t>
            </w:r>
            <w:r w:rsidR="004D6711">
              <w:rPr>
                <w:noProof/>
                <w:webHidden/>
              </w:rPr>
              <w:tab/>
            </w:r>
            <w:r w:rsidR="004D6711">
              <w:rPr>
                <w:noProof/>
                <w:webHidden/>
              </w:rPr>
              <w:fldChar w:fldCharType="begin"/>
            </w:r>
            <w:r w:rsidR="004D6711">
              <w:rPr>
                <w:noProof/>
                <w:webHidden/>
              </w:rPr>
              <w:instrText xml:space="preserve"> PAGEREF _Toc56375102 \h </w:instrText>
            </w:r>
            <w:r w:rsidR="004D6711">
              <w:rPr>
                <w:noProof/>
                <w:webHidden/>
              </w:rPr>
            </w:r>
            <w:r w:rsidR="004D6711">
              <w:rPr>
                <w:noProof/>
                <w:webHidden/>
              </w:rPr>
              <w:fldChar w:fldCharType="separate"/>
            </w:r>
            <w:r w:rsidR="004D6711">
              <w:rPr>
                <w:noProof/>
                <w:webHidden/>
              </w:rPr>
              <w:t>44</w:t>
            </w:r>
            <w:r w:rsidR="004D6711">
              <w:rPr>
                <w:noProof/>
                <w:webHidden/>
              </w:rPr>
              <w:fldChar w:fldCharType="end"/>
            </w:r>
          </w:hyperlink>
        </w:p>
        <w:p w14:paraId="2F91BCFB" w14:textId="1B46BDAC" w:rsidR="004D6711" w:rsidRDefault="00D17C5F">
          <w:pPr>
            <w:pStyle w:val="TOC2"/>
            <w:tabs>
              <w:tab w:val="right" w:leader="dot" w:pos="9111"/>
            </w:tabs>
            <w:rPr>
              <w:rFonts w:asciiTheme="minorHAnsi" w:eastAsiaTheme="minorEastAsia" w:hAnsiTheme="minorHAnsi" w:cstheme="minorBidi"/>
              <w:noProof/>
              <w:sz w:val="22"/>
              <w:szCs w:val="22"/>
            </w:rPr>
          </w:pPr>
          <w:hyperlink w:anchor="_Toc56375103" w:history="1">
            <w:r w:rsidR="004D6711" w:rsidRPr="005A12D3">
              <w:rPr>
                <w:rStyle w:val="Hyperlink"/>
                <w:noProof/>
              </w:rPr>
              <w:t>2.3 STABLE MARRIAGE PROBLEM</w:t>
            </w:r>
            <w:r w:rsidR="004D6711">
              <w:rPr>
                <w:noProof/>
                <w:webHidden/>
              </w:rPr>
              <w:tab/>
            </w:r>
            <w:r w:rsidR="004D6711">
              <w:rPr>
                <w:noProof/>
                <w:webHidden/>
              </w:rPr>
              <w:fldChar w:fldCharType="begin"/>
            </w:r>
            <w:r w:rsidR="004D6711">
              <w:rPr>
                <w:noProof/>
                <w:webHidden/>
              </w:rPr>
              <w:instrText xml:space="preserve"> PAGEREF _Toc56375103 \h </w:instrText>
            </w:r>
            <w:r w:rsidR="004D6711">
              <w:rPr>
                <w:noProof/>
                <w:webHidden/>
              </w:rPr>
            </w:r>
            <w:r w:rsidR="004D6711">
              <w:rPr>
                <w:noProof/>
                <w:webHidden/>
              </w:rPr>
              <w:fldChar w:fldCharType="separate"/>
            </w:r>
            <w:r w:rsidR="004D6711">
              <w:rPr>
                <w:noProof/>
                <w:webHidden/>
              </w:rPr>
              <w:t>47</w:t>
            </w:r>
            <w:r w:rsidR="004D6711">
              <w:rPr>
                <w:noProof/>
                <w:webHidden/>
              </w:rPr>
              <w:fldChar w:fldCharType="end"/>
            </w:r>
          </w:hyperlink>
        </w:p>
        <w:p w14:paraId="050BB4CA" w14:textId="7D55363B"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104" w:history="1">
            <w:r w:rsidR="004D6711" w:rsidRPr="005A12D3">
              <w:rPr>
                <w:rStyle w:val="Hyperlink"/>
                <w:noProof/>
              </w:rPr>
              <w:t>2.3.1 Vấn đề</w:t>
            </w:r>
            <w:r w:rsidR="004D6711">
              <w:rPr>
                <w:noProof/>
                <w:webHidden/>
              </w:rPr>
              <w:tab/>
            </w:r>
            <w:r w:rsidR="004D6711">
              <w:rPr>
                <w:noProof/>
                <w:webHidden/>
              </w:rPr>
              <w:fldChar w:fldCharType="begin"/>
            </w:r>
            <w:r w:rsidR="004D6711">
              <w:rPr>
                <w:noProof/>
                <w:webHidden/>
              </w:rPr>
              <w:instrText xml:space="preserve"> PAGEREF _Toc56375104 \h </w:instrText>
            </w:r>
            <w:r w:rsidR="004D6711">
              <w:rPr>
                <w:noProof/>
                <w:webHidden/>
              </w:rPr>
            </w:r>
            <w:r w:rsidR="004D6711">
              <w:rPr>
                <w:noProof/>
                <w:webHidden/>
              </w:rPr>
              <w:fldChar w:fldCharType="separate"/>
            </w:r>
            <w:r w:rsidR="004D6711">
              <w:rPr>
                <w:noProof/>
                <w:webHidden/>
              </w:rPr>
              <w:t>47</w:t>
            </w:r>
            <w:r w:rsidR="004D6711">
              <w:rPr>
                <w:noProof/>
                <w:webHidden/>
              </w:rPr>
              <w:fldChar w:fldCharType="end"/>
            </w:r>
          </w:hyperlink>
        </w:p>
        <w:p w14:paraId="2D23676D" w14:textId="5DFAB5D2"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105" w:history="1">
            <w:r w:rsidR="004D6711" w:rsidRPr="005A12D3">
              <w:rPr>
                <w:rStyle w:val="Hyperlink"/>
                <w:noProof/>
              </w:rPr>
              <w:t>2.3.2 Bài toán “Hôn nhân bền vững – Stable marriage problem”</w:t>
            </w:r>
            <w:r w:rsidR="004D6711">
              <w:rPr>
                <w:noProof/>
                <w:webHidden/>
              </w:rPr>
              <w:tab/>
            </w:r>
            <w:r w:rsidR="004D6711">
              <w:rPr>
                <w:noProof/>
                <w:webHidden/>
              </w:rPr>
              <w:fldChar w:fldCharType="begin"/>
            </w:r>
            <w:r w:rsidR="004D6711">
              <w:rPr>
                <w:noProof/>
                <w:webHidden/>
              </w:rPr>
              <w:instrText xml:space="preserve"> PAGEREF _Toc56375105 \h </w:instrText>
            </w:r>
            <w:r w:rsidR="004D6711">
              <w:rPr>
                <w:noProof/>
                <w:webHidden/>
              </w:rPr>
            </w:r>
            <w:r w:rsidR="004D6711">
              <w:rPr>
                <w:noProof/>
                <w:webHidden/>
              </w:rPr>
              <w:fldChar w:fldCharType="separate"/>
            </w:r>
            <w:r w:rsidR="004D6711">
              <w:rPr>
                <w:noProof/>
                <w:webHidden/>
              </w:rPr>
              <w:t>48</w:t>
            </w:r>
            <w:r w:rsidR="004D6711">
              <w:rPr>
                <w:noProof/>
                <w:webHidden/>
              </w:rPr>
              <w:fldChar w:fldCharType="end"/>
            </w:r>
          </w:hyperlink>
        </w:p>
        <w:p w14:paraId="4243835C" w14:textId="2057F83D" w:rsidR="004D6711" w:rsidRDefault="00D17C5F">
          <w:pPr>
            <w:pStyle w:val="TOC3"/>
            <w:tabs>
              <w:tab w:val="right" w:leader="dot" w:pos="9111"/>
            </w:tabs>
            <w:rPr>
              <w:rFonts w:asciiTheme="minorHAnsi" w:eastAsiaTheme="minorEastAsia" w:hAnsiTheme="minorHAnsi" w:cstheme="minorBidi"/>
              <w:noProof/>
              <w:sz w:val="22"/>
              <w:szCs w:val="22"/>
            </w:rPr>
          </w:pPr>
          <w:hyperlink w:anchor="_Toc56375106" w:history="1">
            <w:r w:rsidR="004D6711" w:rsidRPr="005A12D3">
              <w:rPr>
                <w:rStyle w:val="Hyperlink"/>
                <w:noProof/>
              </w:rPr>
              <w:t>2.3.3 Thuật toán chấp nhận trì hoãn – Defferred Acceptance Algorithm (Gale và Shapley)</w:t>
            </w:r>
            <w:r w:rsidR="004D6711">
              <w:rPr>
                <w:noProof/>
                <w:webHidden/>
              </w:rPr>
              <w:tab/>
            </w:r>
            <w:r w:rsidR="004D6711">
              <w:rPr>
                <w:noProof/>
                <w:webHidden/>
              </w:rPr>
              <w:fldChar w:fldCharType="begin"/>
            </w:r>
            <w:r w:rsidR="004D6711">
              <w:rPr>
                <w:noProof/>
                <w:webHidden/>
              </w:rPr>
              <w:instrText xml:space="preserve"> PAGEREF _Toc56375106 \h </w:instrText>
            </w:r>
            <w:r w:rsidR="004D6711">
              <w:rPr>
                <w:noProof/>
                <w:webHidden/>
              </w:rPr>
            </w:r>
            <w:r w:rsidR="004D6711">
              <w:rPr>
                <w:noProof/>
                <w:webHidden/>
              </w:rPr>
              <w:fldChar w:fldCharType="separate"/>
            </w:r>
            <w:r w:rsidR="004D6711">
              <w:rPr>
                <w:noProof/>
                <w:webHidden/>
              </w:rPr>
              <w:t>48</w:t>
            </w:r>
            <w:r w:rsidR="004D6711">
              <w:rPr>
                <w:noProof/>
                <w:webHidden/>
              </w:rPr>
              <w:fldChar w:fldCharType="end"/>
            </w:r>
          </w:hyperlink>
        </w:p>
        <w:p w14:paraId="33133431" w14:textId="658737BE" w:rsidR="004D6711" w:rsidRDefault="00D17C5F">
          <w:pPr>
            <w:pStyle w:val="TOC3"/>
            <w:tabs>
              <w:tab w:val="left" w:pos="2180"/>
              <w:tab w:val="right" w:leader="dot" w:pos="9111"/>
            </w:tabs>
            <w:rPr>
              <w:rFonts w:asciiTheme="minorHAnsi" w:eastAsiaTheme="minorEastAsia" w:hAnsiTheme="minorHAnsi" w:cstheme="minorBidi"/>
              <w:noProof/>
              <w:sz w:val="22"/>
              <w:szCs w:val="22"/>
            </w:rPr>
          </w:pPr>
          <w:hyperlink w:anchor="_Toc56375107" w:history="1">
            <w:r w:rsidR="004D6711" w:rsidRPr="005A12D3">
              <w:rPr>
                <w:rStyle w:val="Hyperlink"/>
                <w:b/>
                <w:bCs/>
                <w:noProof/>
              </w:rPr>
              <w:t>2.3.4</w:t>
            </w:r>
            <w:r w:rsidR="004D6711">
              <w:rPr>
                <w:rFonts w:asciiTheme="minorHAnsi" w:eastAsiaTheme="minorEastAsia" w:hAnsiTheme="minorHAnsi" w:cstheme="minorBidi"/>
                <w:noProof/>
                <w:sz w:val="22"/>
                <w:szCs w:val="22"/>
              </w:rPr>
              <w:tab/>
            </w:r>
            <w:r w:rsidR="004D6711" w:rsidRPr="005A12D3">
              <w:rPr>
                <w:rStyle w:val="Hyperlink"/>
                <w:b/>
                <w:bCs/>
                <w:noProof/>
              </w:rPr>
              <w:t>Kết luận và ứng dụng của thuật toán</w:t>
            </w:r>
            <w:r w:rsidR="004D6711">
              <w:rPr>
                <w:noProof/>
                <w:webHidden/>
              </w:rPr>
              <w:tab/>
            </w:r>
            <w:r w:rsidR="004D6711">
              <w:rPr>
                <w:noProof/>
                <w:webHidden/>
              </w:rPr>
              <w:fldChar w:fldCharType="begin"/>
            </w:r>
            <w:r w:rsidR="004D6711">
              <w:rPr>
                <w:noProof/>
                <w:webHidden/>
              </w:rPr>
              <w:instrText xml:space="preserve"> PAGEREF _Toc56375107 \h </w:instrText>
            </w:r>
            <w:r w:rsidR="004D6711">
              <w:rPr>
                <w:noProof/>
                <w:webHidden/>
              </w:rPr>
            </w:r>
            <w:r w:rsidR="004D6711">
              <w:rPr>
                <w:noProof/>
                <w:webHidden/>
              </w:rPr>
              <w:fldChar w:fldCharType="separate"/>
            </w:r>
            <w:r w:rsidR="004D6711">
              <w:rPr>
                <w:noProof/>
                <w:webHidden/>
              </w:rPr>
              <w:t>52</w:t>
            </w:r>
            <w:r w:rsidR="004D6711">
              <w:rPr>
                <w:noProof/>
                <w:webHidden/>
              </w:rPr>
              <w:fldChar w:fldCharType="end"/>
            </w:r>
          </w:hyperlink>
        </w:p>
        <w:p w14:paraId="71AD6C5E" w14:textId="02C6187E" w:rsidR="002E3B3E" w:rsidRDefault="002E3B3E">
          <w:r>
            <w:rPr>
              <w:b/>
              <w:bCs/>
              <w:noProof/>
            </w:rPr>
            <w:fldChar w:fldCharType="end"/>
          </w:r>
        </w:p>
      </w:sdtContent>
    </w:sdt>
    <w:p w14:paraId="16AD0BD5" w14:textId="6E4F92FA" w:rsidR="00C75086" w:rsidRPr="0089761A" w:rsidRDefault="00C75086" w:rsidP="0089761A">
      <w:pPr>
        <w:spacing w:after="200" w:line="360" w:lineRule="auto"/>
        <w:rPr>
          <w:sz w:val="26"/>
          <w:szCs w:val="26"/>
        </w:rPr>
      </w:pPr>
    </w:p>
    <w:p w14:paraId="2F40FF64" w14:textId="0131D815" w:rsidR="007B1A23" w:rsidRPr="0089761A" w:rsidRDefault="007B1A23" w:rsidP="0089761A">
      <w:pPr>
        <w:spacing w:after="200" w:line="360" w:lineRule="auto"/>
        <w:rPr>
          <w:sz w:val="26"/>
          <w:szCs w:val="26"/>
        </w:rPr>
      </w:pPr>
      <w:r w:rsidRPr="0089761A">
        <w:rPr>
          <w:sz w:val="26"/>
          <w:szCs w:val="26"/>
        </w:rPr>
        <w:br w:type="page"/>
      </w:r>
    </w:p>
    <w:p w14:paraId="2974C3A4" w14:textId="185E1F1E" w:rsidR="00453AB1" w:rsidRPr="0089761A" w:rsidRDefault="007B1A23" w:rsidP="0089761A">
      <w:pPr>
        <w:pStyle w:val="Chng"/>
        <w:outlineLvl w:val="0"/>
      </w:pPr>
      <w:bookmarkStart w:id="9" w:name="_Toc55293977"/>
      <w:bookmarkStart w:id="10" w:name="_Toc56375082"/>
      <w:r w:rsidRPr="0089761A">
        <w:lastRenderedPageBreak/>
        <w:t>C</w:t>
      </w:r>
      <w:r w:rsidR="00CD13EC" w:rsidRPr="0089761A">
        <w:t>HƯƠNG 1</w:t>
      </w:r>
      <w:r w:rsidR="0064189C" w:rsidRPr="0089761A">
        <w:t xml:space="preserve"> – </w:t>
      </w:r>
      <w:bookmarkEnd w:id="9"/>
      <w:r w:rsidR="00EC45A3" w:rsidRPr="0089761A">
        <w:t xml:space="preserve">TRÌNH BÀY </w:t>
      </w:r>
      <w:r w:rsidR="006E1DB7" w:rsidRPr="0089761A">
        <w:t>THUẬT TOÁN</w:t>
      </w:r>
      <w:bookmarkEnd w:id="10"/>
    </w:p>
    <w:p w14:paraId="6DDC858E" w14:textId="30A89BF0" w:rsidR="006E1DB7" w:rsidRPr="0089761A" w:rsidRDefault="006E1DB7" w:rsidP="0089761A">
      <w:pPr>
        <w:pStyle w:val="Chng"/>
        <w:numPr>
          <w:ilvl w:val="1"/>
          <w:numId w:val="20"/>
        </w:numPr>
        <w:outlineLvl w:val="1"/>
      </w:pPr>
      <w:bookmarkStart w:id="11" w:name="_Toc56375083"/>
      <w:r w:rsidRPr="0089761A">
        <w:t>Brute Force</w:t>
      </w:r>
      <w:bookmarkEnd w:id="11"/>
    </w:p>
    <w:p w14:paraId="0B348C0A" w14:textId="77777777" w:rsidR="006E1DB7" w:rsidRPr="0089761A" w:rsidRDefault="006E1DB7" w:rsidP="0089761A">
      <w:pPr>
        <w:spacing w:line="360" w:lineRule="auto"/>
        <w:rPr>
          <w:rStyle w:val="Strong"/>
          <w:b w:val="0"/>
          <w:bCs w:val="0"/>
          <w:color w:val="000000" w:themeColor="text1"/>
          <w:sz w:val="26"/>
          <w:szCs w:val="26"/>
          <w:bdr w:val="none" w:sz="0" w:space="0" w:color="auto" w:frame="1"/>
          <w:shd w:val="clear" w:color="auto" w:fill="FFFFFF"/>
        </w:rPr>
      </w:pPr>
      <w:r w:rsidRPr="0089761A">
        <w:rPr>
          <w:rStyle w:val="Strong"/>
          <w:b w:val="0"/>
          <w:bCs w:val="0"/>
          <w:color w:val="000000" w:themeColor="text1"/>
          <w:sz w:val="26"/>
          <w:szCs w:val="26"/>
          <w:bdr w:val="none" w:sz="0" w:space="0" w:color="auto" w:frame="1"/>
          <w:shd w:val="clear" w:color="auto" w:fill="FFFFFF"/>
        </w:rPr>
        <w:t>Brute Force là một thuật toán vét cạn, thuật toán này sẽ chạy tất cả các trường hợp có thể có để giải quyết một vấn đề nào đó (Bao gồm cả trường hợp đúng và các trường hợp sai hay còn gọi là trường hợp dư thừa). Brute Force còn được gọi là thuật toán trâu bò.</w:t>
      </w:r>
    </w:p>
    <w:p w14:paraId="79ED1B8B" w14:textId="77777777" w:rsidR="006E1DB7" w:rsidRPr="0089761A" w:rsidRDefault="006E1DB7" w:rsidP="0089761A">
      <w:pPr>
        <w:spacing w:line="360" w:lineRule="auto"/>
        <w:rPr>
          <w:rStyle w:val="Strong"/>
          <w:b w:val="0"/>
          <w:bCs w:val="0"/>
          <w:color w:val="000000" w:themeColor="text1"/>
          <w:sz w:val="26"/>
          <w:szCs w:val="26"/>
          <w:bdr w:val="none" w:sz="0" w:space="0" w:color="auto" w:frame="1"/>
          <w:shd w:val="clear" w:color="auto" w:fill="FFFFFF"/>
        </w:rPr>
      </w:pPr>
      <w:r w:rsidRPr="0089761A">
        <w:rPr>
          <w:color w:val="333333"/>
          <w:sz w:val="26"/>
          <w:szCs w:val="26"/>
          <w:shd w:val="clear" w:color="auto" w:fill="F8F8F8"/>
        </w:rPr>
        <w:t>Về cơ bản Brute Force là một thuật toán vét. Bằng cách dịch chuyển biến đếm j qua phải lần lượt từng kí tự của file văn bản. Sau đó lấy m ký tự liên tiếp trong P (bắt đầu từ vị trí j) tạo thành một chuỗi phụ r. So sánh r với s, nếu giống nhau thì xuất kết quả. Thực hiện lại quá trình trên cho đến khi j&gt;n-m+1.</w:t>
      </w:r>
      <w:r w:rsidRPr="0089761A">
        <w:rPr>
          <w:rStyle w:val="Strong"/>
          <w:color w:val="000000" w:themeColor="text1"/>
          <w:sz w:val="26"/>
          <w:szCs w:val="26"/>
          <w:bdr w:val="none" w:sz="0" w:space="0" w:color="auto" w:frame="1"/>
          <w:shd w:val="clear" w:color="auto" w:fill="FFFFFF"/>
        </w:rPr>
        <w:t xml:space="preserve"> </w:t>
      </w:r>
    </w:p>
    <w:p w14:paraId="1846A161" w14:textId="77777777" w:rsidR="006E1DB7" w:rsidRPr="0089761A" w:rsidRDefault="006E1DB7" w:rsidP="0089761A">
      <w:pPr>
        <w:spacing w:line="360" w:lineRule="auto"/>
        <w:rPr>
          <w:color w:val="000000" w:themeColor="text1"/>
          <w:sz w:val="26"/>
          <w:szCs w:val="26"/>
          <w:shd w:val="clear" w:color="auto" w:fill="FFFFFF"/>
        </w:rPr>
      </w:pPr>
      <w:r w:rsidRPr="0089761A">
        <w:rPr>
          <w:color w:val="000000" w:themeColor="text1"/>
          <w:sz w:val="26"/>
          <w:szCs w:val="26"/>
          <w:shd w:val="clear" w:color="auto" w:fill="FFFFFF"/>
        </w:rPr>
        <w:t>Nếu dùng thuật toán trâu bò như vậy thì với lượng dữ liệu đầu vào rất lớn thì tốc độ chạy thuật toán là rất chậm, đối với các bài toán có dữ liệu đầu vào nhỏ, số lượng trường hợp ít thì thuật toán Brute Force chạy cũng không mất quá nhiều thời gian. Nhưng với dữ liệu lớn, nhiều trường hợp thì độ phức tạp sẽ rất lớn và tốn kém nhiều thời gian và chi phí.</w:t>
      </w:r>
    </w:p>
    <w:p w14:paraId="68A9BFB5" w14:textId="77777777" w:rsidR="006E1DB7" w:rsidRPr="0089761A" w:rsidRDefault="006E1DB7" w:rsidP="0089761A">
      <w:pPr>
        <w:spacing w:line="360" w:lineRule="auto"/>
        <w:rPr>
          <w:color w:val="000000" w:themeColor="text1"/>
          <w:sz w:val="26"/>
          <w:szCs w:val="26"/>
          <w:shd w:val="clear" w:color="auto" w:fill="FFFFFF"/>
        </w:rPr>
      </w:pPr>
      <w:r w:rsidRPr="0089761A">
        <w:rPr>
          <w:color w:val="000000" w:themeColor="text1"/>
          <w:sz w:val="26"/>
          <w:szCs w:val="26"/>
          <w:shd w:val="clear" w:color="auto" w:fill="FFFFFF"/>
        </w:rPr>
        <w:t>Dưới đây là những giải thuật tiêu biểu của brute force.</w:t>
      </w:r>
    </w:p>
    <w:p w14:paraId="532C68CE" w14:textId="69945937" w:rsidR="006E1DB7" w:rsidRPr="00903C7F" w:rsidRDefault="006E1DB7" w:rsidP="00903C7F">
      <w:pPr>
        <w:pStyle w:val="ListParagraph"/>
        <w:numPr>
          <w:ilvl w:val="2"/>
          <w:numId w:val="20"/>
        </w:numPr>
        <w:spacing w:line="360" w:lineRule="auto"/>
        <w:outlineLvl w:val="2"/>
        <w:rPr>
          <w:b/>
          <w:bCs/>
          <w:color w:val="000000" w:themeColor="text1"/>
          <w:sz w:val="28"/>
          <w:szCs w:val="28"/>
          <w:shd w:val="clear" w:color="auto" w:fill="FFFFFF"/>
        </w:rPr>
      </w:pPr>
      <w:bookmarkStart w:id="12" w:name="_Toc56375084"/>
      <w:r w:rsidRPr="00903C7F">
        <w:rPr>
          <w:b/>
          <w:bCs/>
          <w:color w:val="000000" w:themeColor="text1"/>
          <w:sz w:val="28"/>
          <w:szCs w:val="28"/>
          <w:shd w:val="clear" w:color="auto" w:fill="FFFFFF"/>
        </w:rPr>
        <w:t>Selection sort và bubble sort</w:t>
      </w:r>
      <w:bookmarkEnd w:id="12"/>
    </w:p>
    <w:p w14:paraId="69BD8FCF" w14:textId="77777777" w:rsidR="006E1DB7" w:rsidRPr="0089761A" w:rsidRDefault="006E1DB7" w:rsidP="0089761A">
      <w:pPr>
        <w:spacing w:line="360" w:lineRule="auto"/>
        <w:rPr>
          <w:color w:val="000000" w:themeColor="text1"/>
          <w:sz w:val="26"/>
          <w:szCs w:val="26"/>
          <w:shd w:val="clear" w:color="auto" w:fill="FFFFFF"/>
        </w:rPr>
      </w:pPr>
      <w:r w:rsidRPr="0089761A">
        <w:rPr>
          <w:color w:val="000000" w:themeColor="text1"/>
          <w:sz w:val="26"/>
          <w:szCs w:val="26"/>
          <w:shd w:val="clear" w:color="auto" w:fill="FFFFFF"/>
        </w:rPr>
        <w:t>Chúng ta sẽ xem xét việc áp dụng Brute Force đối với vấn đề sắp xếp: 1 danh sách gồm n phần tử, sắp xếp lại chúng theo thứ tự tăng dần.</w:t>
      </w:r>
    </w:p>
    <w:p w14:paraId="2842E466" w14:textId="77777777" w:rsidR="006E1DB7" w:rsidRPr="0089761A" w:rsidRDefault="006E1DB7" w:rsidP="0089761A">
      <w:pPr>
        <w:spacing w:line="360" w:lineRule="auto"/>
        <w:rPr>
          <w:color w:val="000000" w:themeColor="text1"/>
          <w:sz w:val="26"/>
          <w:szCs w:val="26"/>
          <w:shd w:val="clear" w:color="auto" w:fill="FFFFFF"/>
        </w:rPr>
      </w:pPr>
      <w:r w:rsidRPr="0089761A">
        <w:rPr>
          <w:color w:val="000000" w:themeColor="text1"/>
          <w:sz w:val="26"/>
          <w:szCs w:val="26"/>
          <w:shd w:val="clear" w:color="auto" w:fill="FFFFFF"/>
        </w:rPr>
        <w:t>Selection sort và bubble sort là 2 phương pháp đơn giản nhất để giải quyết vấn đề nêu trên.</w:t>
      </w:r>
    </w:p>
    <w:p w14:paraId="2940DB9F" w14:textId="60072AA8" w:rsidR="006E1DB7" w:rsidRPr="0089761A" w:rsidRDefault="006E1DB7" w:rsidP="00903C7F">
      <w:pPr>
        <w:pStyle w:val="ListParagraph"/>
        <w:numPr>
          <w:ilvl w:val="3"/>
          <w:numId w:val="20"/>
        </w:numPr>
        <w:spacing w:line="360" w:lineRule="auto"/>
        <w:rPr>
          <w:rFonts w:ascii="Times New Roman" w:hAnsi="Times New Roman" w:cs="Times New Roman"/>
          <w:b/>
          <w:bCs/>
          <w:color w:val="000000" w:themeColor="text1"/>
          <w:sz w:val="28"/>
          <w:szCs w:val="28"/>
          <w:shd w:val="clear" w:color="auto" w:fill="FFFFFF"/>
        </w:rPr>
      </w:pPr>
      <w:r w:rsidRPr="0089761A">
        <w:rPr>
          <w:rFonts w:ascii="Times New Roman" w:hAnsi="Times New Roman" w:cs="Times New Roman"/>
          <w:b/>
          <w:bCs/>
          <w:color w:val="000000" w:themeColor="text1"/>
          <w:sz w:val="28"/>
          <w:szCs w:val="28"/>
          <w:shd w:val="clear" w:color="auto" w:fill="FFFFFF"/>
        </w:rPr>
        <w:t xml:space="preserve"> Selection sort</w:t>
      </w:r>
    </w:p>
    <w:p w14:paraId="38362FF0" w14:textId="77777777" w:rsidR="006E1DB7" w:rsidRPr="0089761A" w:rsidRDefault="006E1DB7" w:rsidP="0089761A">
      <w:pPr>
        <w:spacing w:line="360" w:lineRule="auto"/>
        <w:ind w:left="360"/>
        <w:rPr>
          <w:color w:val="000000" w:themeColor="text1"/>
          <w:sz w:val="26"/>
          <w:szCs w:val="26"/>
          <w:shd w:val="clear" w:color="auto" w:fill="FFFFFF"/>
        </w:rPr>
      </w:pPr>
      <w:r w:rsidRPr="0089761A">
        <w:rPr>
          <w:noProof/>
          <w:color w:val="000000" w:themeColor="text1"/>
          <w:sz w:val="26"/>
          <w:szCs w:val="26"/>
          <w:shd w:val="clear" w:color="auto" w:fill="FFFFFF"/>
        </w:rPr>
        <w:lastRenderedPageBreak/>
        <w:drawing>
          <wp:inline distT="0" distB="0" distL="0" distR="0" wp14:anchorId="230A8539" wp14:editId="65A59C85">
            <wp:extent cx="5943600" cy="3391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50744" cy="3395459"/>
                    </a:xfrm>
                    <a:prstGeom prst="rect">
                      <a:avLst/>
                    </a:prstGeom>
                  </pic:spPr>
                </pic:pic>
              </a:graphicData>
            </a:graphic>
          </wp:inline>
        </w:drawing>
      </w:r>
    </w:p>
    <w:p w14:paraId="11D9E77A" w14:textId="77777777" w:rsidR="006E1DB7" w:rsidRPr="0089761A" w:rsidRDefault="006E1DB7" w:rsidP="0089761A">
      <w:pPr>
        <w:shd w:val="clear" w:color="auto" w:fill="FFFFFF"/>
        <w:spacing w:after="390" w:line="360" w:lineRule="auto"/>
        <w:rPr>
          <w:color w:val="222222"/>
          <w:sz w:val="26"/>
          <w:szCs w:val="26"/>
        </w:rPr>
      </w:pPr>
      <w:r w:rsidRPr="0089761A">
        <w:rPr>
          <w:color w:val="222222"/>
          <w:sz w:val="26"/>
          <w:szCs w:val="26"/>
        </w:rPr>
        <w:t>Thuật toán selection sort sắp xếp một mảng bằng cách đi tìm phần tử có giá trị nhỏ nhất(giả sử với sắp xếp mảng tăng dần) trong mảng chưa được sắp xếp và đổi cho phần tử nhỏ nhất đó với phần tử ở đầu mảng chưa được sắp xếp(không phải đầu mảng). Thuật toán sẽ chia mảng làm 2 mảng con: một mảng con đã được sắp xếp và một mảng con chưa được sắp xếp.</w:t>
      </w:r>
    </w:p>
    <w:p w14:paraId="6F91EC43" w14:textId="77777777" w:rsidR="006E1DB7" w:rsidRPr="0089761A" w:rsidRDefault="006E1DB7" w:rsidP="0089761A">
      <w:pPr>
        <w:shd w:val="clear" w:color="auto" w:fill="FFFFFF"/>
        <w:spacing w:after="390" w:line="360" w:lineRule="auto"/>
        <w:rPr>
          <w:color w:val="222222"/>
          <w:sz w:val="26"/>
          <w:szCs w:val="26"/>
        </w:rPr>
      </w:pPr>
      <w:r w:rsidRPr="0089761A">
        <w:rPr>
          <w:color w:val="222222"/>
          <w:sz w:val="26"/>
          <w:szCs w:val="26"/>
        </w:rPr>
        <w:t>Tại mỗi bước lặp của thuật toán, phần tử nhỏ nhất ở mảng con chưa được sắp xếp sẽ được di chuyển về mảng đã sắp xếp.</w:t>
      </w:r>
    </w:p>
    <w:p w14:paraId="4C21C857" w14:textId="77777777" w:rsidR="006E1DB7" w:rsidRPr="0089761A" w:rsidRDefault="006E1DB7" w:rsidP="0089761A">
      <w:pPr>
        <w:shd w:val="clear" w:color="auto" w:fill="FFFFFF"/>
        <w:spacing w:after="390" w:line="360" w:lineRule="auto"/>
        <w:rPr>
          <w:color w:val="222222"/>
          <w:sz w:val="26"/>
          <w:szCs w:val="26"/>
        </w:rPr>
      </w:pPr>
      <w:r w:rsidRPr="0089761A">
        <w:rPr>
          <w:color w:val="222222"/>
          <w:sz w:val="26"/>
          <w:szCs w:val="26"/>
        </w:rPr>
        <w:t>Dưới đây là mã giả minh họa:</w:t>
      </w:r>
    </w:p>
    <w:p w14:paraId="3B3FDC42" w14:textId="77777777" w:rsidR="006E1DB7" w:rsidRPr="0089761A" w:rsidRDefault="006E1DB7" w:rsidP="0089761A">
      <w:pPr>
        <w:spacing w:line="360" w:lineRule="auto"/>
        <w:ind w:left="360"/>
        <w:rPr>
          <w:color w:val="000000" w:themeColor="text1"/>
          <w:sz w:val="26"/>
          <w:szCs w:val="26"/>
          <w:shd w:val="clear" w:color="auto" w:fill="FFFFFF"/>
        </w:rPr>
      </w:pPr>
      <w:r w:rsidRPr="0089761A">
        <w:rPr>
          <w:noProof/>
          <w:color w:val="000000" w:themeColor="text1"/>
          <w:sz w:val="26"/>
          <w:szCs w:val="26"/>
          <w:shd w:val="clear" w:color="auto" w:fill="FFFFFF"/>
        </w:rPr>
        <w:lastRenderedPageBreak/>
        <mc:AlternateContent>
          <mc:Choice Requires="wps">
            <w:drawing>
              <wp:anchor distT="45720" distB="45720" distL="114300" distR="114300" simplePos="0" relativeHeight="251662336" behindDoc="0" locked="0" layoutInCell="1" allowOverlap="1" wp14:anchorId="1D7278BA" wp14:editId="4B8E4C50">
                <wp:simplePos x="0" y="0"/>
                <wp:positionH relativeFrom="column">
                  <wp:posOffset>225650</wp:posOffset>
                </wp:positionH>
                <wp:positionV relativeFrom="paragraph">
                  <wp:posOffset>104</wp:posOffset>
                </wp:positionV>
                <wp:extent cx="4380865" cy="3865880"/>
                <wp:effectExtent l="0" t="0" r="1968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3865880"/>
                        </a:xfrm>
                        <a:prstGeom prst="rect">
                          <a:avLst/>
                        </a:prstGeom>
                        <a:solidFill>
                          <a:srgbClr val="FFFFFF"/>
                        </a:solidFill>
                        <a:ln w="9525">
                          <a:solidFill>
                            <a:srgbClr val="000000"/>
                          </a:solidFill>
                          <a:miter lim="800000"/>
                          <a:headEnd/>
                          <a:tailEnd/>
                        </a:ln>
                      </wps:spPr>
                      <wps:txbx>
                        <w:txbxContent>
                          <w:p w14:paraId="0933A242" w14:textId="77777777" w:rsidR="000F3538" w:rsidRPr="00A3489A" w:rsidRDefault="000F3538" w:rsidP="006E1DB7">
                            <w:pPr>
                              <w:spacing w:line="360" w:lineRule="auto"/>
                              <w:ind w:left="360"/>
                              <w:rPr>
                                <w:sz w:val="26"/>
                                <w:szCs w:val="26"/>
                              </w:rPr>
                            </w:pPr>
                            <w:r w:rsidRPr="00A3489A">
                              <w:rPr>
                                <w:sz w:val="26"/>
                                <w:szCs w:val="26"/>
                              </w:rPr>
                              <w:t xml:space="preserve">SelectionSort (A[0..n − 1]) </w:t>
                            </w:r>
                          </w:p>
                          <w:p w14:paraId="1CE46FA8" w14:textId="77777777" w:rsidR="000F3538" w:rsidRPr="00A3489A" w:rsidRDefault="000F3538" w:rsidP="006E1DB7">
                            <w:pPr>
                              <w:spacing w:line="360" w:lineRule="auto"/>
                              <w:ind w:left="360"/>
                              <w:rPr>
                                <w:sz w:val="26"/>
                                <w:szCs w:val="26"/>
                              </w:rPr>
                            </w:pPr>
                            <w:r w:rsidRPr="00A3489A">
                              <w:rPr>
                                <w:sz w:val="26"/>
                                <w:szCs w:val="26"/>
                              </w:rPr>
                              <w:t xml:space="preserve">//Sắp xếp mảng bằng Selection Sort </w:t>
                            </w:r>
                          </w:p>
                          <w:p w14:paraId="029C43EC" w14:textId="77777777" w:rsidR="000F3538" w:rsidRPr="00A3489A" w:rsidRDefault="000F3538" w:rsidP="006E1DB7">
                            <w:pPr>
                              <w:spacing w:line="360" w:lineRule="auto"/>
                              <w:ind w:left="360"/>
                              <w:rPr>
                                <w:sz w:val="26"/>
                                <w:szCs w:val="26"/>
                              </w:rPr>
                            </w:pPr>
                            <w:r w:rsidRPr="00A3489A">
                              <w:rPr>
                                <w:sz w:val="26"/>
                                <w:szCs w:val="26"/>
                              </w:rPr>
                              <w:t xml:space="preserve">//Input: mảng  A[0..n − 1] các phần tử cần được sắp xếp. </w:t>
                            </w:r>
                          </w:p>
                          <w:p w14:paraId="3FE65794" w14:textId="77777777" w:rsidR="000F3538" w:rsidRDefault="000F3538" w:rsidP="006E1DB7">
                            <w:pPr>
                              <w:spacing w:line="360" w:lineRule="auto"/>
                              <w:ind w:left="360"/>
                              <w:rPr>
                                <w:sz w:val="26"/>
                                <w:szCs w:val="26"/>
                              </w:rPr>
                            </w:pPr>
                            <w:r w:rsidRPr="00A3489A">
                              <w:rPr>
                                <w:sz w:val="26"/>
                                <w:szCs w:val="26"/>
                              </w:rPr>
                              <w:t xml:space="preserve">//Output: mảng A[0..n − 1] sắp xếp tăng dần. </w:t>
                            </w:r>
                          </w:p>
                          <w:p w14:paraId="02BA8E01" w14:textId="77777777" w:rsidR="000F3538" w:rsidRPr="00A3489A" w:rsidRDefault="000F3538" w:rsidP="006E1DB7">
                            <w:pPr>
                              <w:spacing w:line="360" w:lineRule="auto"/>
                              <w:ind w:left="360"/>
                              <w:rPr>
                                <w:sz w:val="26"/>
                                <w:szCs w:val="26"/>
                              </w:rPr>
                            </w:pPr>
                          </w:p>
                          <w:p w14:paraId="49E6808C" w14:textId="77777777" w:rsidR="000F3538" w:rsidRPr="00A3489A" w:rsidRDefault="000F3538" w:rsidP="006E1DB7">
                            <w:pPr>
                              <w:spacing w:line="360" w:lineRule="auto"/>
                              <w:ind w:left="360"/>
                              <w:rPr>
                                <w:b/>
                                <w:bCs/>
                                <w:i/>
                                <w:iCs/>
                                <w:sz w:val="26"/>
                                <w:szCs w:val="26"/>
                              </w:rPr>
                            </w:pPr>
                            <w:r w:rsidRPr="00A3489A">
                              <w:rPr>
                                <w:b/>
                                <w:bCs/>
                                <w:i/>
                                <w:iCs/>
                                <w:sz w:val="26"/>
                                <w:szCs w:val="26"/>
                              </w:rPr>
                              <w:t xml:space="preserve">for i ← 0 to n − 2 do </w:t>
                            </w:r>
                          </w:p>
                          <w:p w14:paraId="2ADE5FF1"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min ← i </w:t>
                            </w:r>
                          </w:p>
                          <w:p w14:paraId="30136C4E"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for j ← i + 1 to n − 1 do </w:t>
                            </w:r>
                          </w:p>
                          <w:p w14:paraId="742EB84F" w14:textId="77777777" w:rsidR="000F3538" w:rsidRPr="00A3489A" w:rsidRDefault="000F3538" w:rsidP="006E1DB7">
                            <w:pPr>
                              <w:spacing w:line="360" w:lineRule="auto"/>
                              <w:ind w:left="1080" w:firstLine="360"/>
                              <w:rPr>
                                <w:b/>
                                <w:bCs/>
                                <w:i/>
                                <w:iCs/>
                                <w:sz w:val="26"/>
                                <w:szCs w:val="26"/>
                              </w:rPr>
                            </w:pPr>
                            <w:r w:rsidRPr="00A3489A">
                              <w:rPr>
                                <w:b/>
                                <w:bCs/>
                                <w:i/>
                                <w:iCs/>
                                <w:sz w:val="26"/>
                                <w:szCs w:val="26"/>
                              </w:rPr>
                              <w:t xml:space="preserve">if A[j ] &lt; A[min] min ← j </w:t>
                            </w:r>
                          </w:p>
                          <w:p w14:paraId="3F61B5F2"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swap A[i] and A[min]</w:t>
                            </w:r>
                          </w:p>
                          <w:p w14:paraId="228DD983" w14:textId="77777777" w:rsidR="000F3538" w:rsidRDefault="000F3538" w:rsidP="006E1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D7278BA" id="_x0000_t202" coordsize="21600,21600" o:spt="202" path="m,l,21600r21600,l21600,xe">
                <v:stroke joinstyle="miter"/>
                <v:path gradientshapeok="t" o:connecttype="rect"/>
              </v:shapetype>
              <v:shape id="Text Box 2" o:spid="_x0000_s1026" type="#_x0000_t202" style="position:absolute;left:0;text-align:left;margin-left:17.75pt;margin-top:0;width:344.95pt;height:304.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">
                <v:textbox>
                  <w:txbxContent>
                    <w:p w14:paraId="0933A242" w14:textId="77777777" w:rsidR="000F3538" w:rsidRPr="00A3489A" w:rsidRDefault="000F3538" w:rsidP="006E1DB7">
                      <w:pPr>
                        <w:spacing w:line="360" w:lineRule="auto"/>
                        <w:ind w:left="360"/>
                        <w:rPr>
                          <w:sz w:val="26"/>
                          <w:szCs w:val="26"/>
                        </w:rPr>
                      </w:pPr>
                      <w:proofErr w:type="spellStart"/>
                      <w:r w:rsidRPr="00A3489A">
                        <w:rPr>
                          <w:sz w:val="26"/>
                          <w:szCs w:val="26"/>
                        </w:rPr>
                        <w:t>SelectionSort</w:t>
                      </w:r>
                      <w:proofErr w:type="spellEnd"/>
                      <w:r w:rsidRPr="00A3489A">
                        <w:rPr>
                          <w:sz w:val="26"/>
                          <w:szCs w:val="26"/>
                        </w:rPr>
                        <w:t xml:space="preserve"> (</w:t>
                      </w:r>
                      <w:proofErr w:type="gramStart"/>
                      <w:r w:rsidRPr="00A3489A">
                        <w:rPr>
                          <w:sz w:val="26"/>
                          <w:szCs w:val="26"/>
                        </w:rPr>
                        <w:t>A[</w:t>
                      </w:r>
                      <w:proofErr w:type="gramEnd"/>
                      <w:r w:rsidRPr="00A3489A">
                        <w:rPr>
                          <w:sz w:val="26"/>
                          <w:szCs w:val="26"/>
                        </w:rPr>
                        <w:t xml:space="preserve">0..n − 1]) </w:t>
                      </w:r>
                    </w:p>
                    <w:p w14:paraId="1CE46FA8" w14:textId="77777777" w:rsidR="000F3538" w:rsidRPr="00A3489A" w:rsidRDefault="000F3538" w:rsidP="006E1DB7">
                      <w:pPr>
                        <w:spacing w:line="360" w:lineRule="auto"/>
                        <w:ind w:left="360"/>
                        <w:rPr>
                          <w:sz w:val="26"/>
                          <w:szCs w:val="26"/>
                        </w:rPr>
                      </w:pPr>
                      <w:r w:rsidRPr="00A3489A">
                        <w:rPr>
                          <w:sz w:val="26"/>
                          <w:szCs w:val="26"/>
                        </w:rPr>
                        <w:t>//</w:t>
                      </w:r>
                      <w:proofErr w:type="spellStart"/>
                      <w:r w:rsidRPr="00A3489A">
                        <w:rPr>
                          <w:sz w:val="26"/>
                          <w:szCs w:val="26"/>
                        </w:rPr>
                        <w:t>Sắp</w:t>
                      </w:r>
                      <w:proofErr w:type="spellEnd"/>
                      <w:r w:rsidRPr="00A3489A">
                        <w:rPr>
                          <w:sz w:val="26"/>
                          <w:szCs w:val="26"/>
                        </w:rPr>
                        <w:t xml:space="preserve"> </w:t>
                      </w:r>
                      <w:proofErr w:type="spellStart"/>
                      <w:r w:rsidRPr="00A3489A">
                        <w:rPr>
                          <w:sz w:val="26"/>
                          <w:szCs w:val="26"/>
                        </w:rPr>
                        <w:t>xếp</w:t>
                      </w:r>
                      <w:proofErr w:type="spellEnd"/>
                      <w:r w:rsidRPr="00A3489A">
                        <w:rPr>
                          <w:sz w:val="26"/>
                          <w:szCs w:val="26"/>
                        </w:rPr>
                        <w:t xml:space="preserve"> </w:t>
                      </w:r>
                      <w:proofErr w:type="spellStart"/>
                      <w:r w:rsidRPr="00A3489A">
                        <w:rPr>
                          <w:sz w:val="26"/>
                          <w:szCs w:val="26"/>
                        </w:rPr>
                        <w:t>mảng</w:t>
                      </w:r>
                      <w:proofErr w:type="spellEnd"/>
                      <w:r w:rsidRPr="00A3489A">
                        <w:rPr>
                          <w:sz w:val="26"/>
                          <w:szCs w:val="26"/>
                        </w:rPr>
                        <w:t xml:space="preserve"> </w:t>
                      </w:r>
                      <w:proofErr w:type="spellStart"/>
                      <w:r w:rsidRPr="00A3489A">
                        <w:rPr>
                          <w:sz w:val="26"/>
                          <w:szCs w:val="26"/>
                        </w:rPr>
                        <w:t>bằng</w:t>
                      </w:r>
                      <w:proofErr w:type="spellEnd"/>
                      <w:r w:rsidRPr="00A3489A">
                        <w:rPr>
                          <w:sz w:val="26"/>
                          <w:szCs w:val="26"/>
                        </w:rPr>
                        <w:t xml:space="preserve"> Selection Sort </w:t>
                      </w:r>
                    </w:p>
                    <w:p w14:paraId="029C43EC" w14:textId="77777777" w:rsidR="000F3538" w:rsidRPr="00A3489A" w:rsidRDefault="000F3538" w:rsidP="006E1DB7">
                      <w:pPr>
                        <w:spacing w:line="360" w:lineRule="auto"/>
                        <w:ind w:left="360"/>
                        <w:rPr>
                          <w:sz w:val="26"/>
                          <w:szCs w:val="26"/>
                        </w:rPr>
                      </w:pPr>
                      <w:r w:rsidRPr="00A3489A">
                        <w:rPr>
                          <w:sz w:val="26"/>
                          <w:szCs w:val="26"/>
                        </w:rPr>
                        <w:t xml:space="preserve">//Input: </w:t>
                      </w:r>
                      <w:proofErr w:type="spellStart"/>
                      <w:proofErr w:type="gramStart"/>
                      <w:r w:rsidRPr="00A3489A">
                        <w:rPr>
                          <w:sz w:val="26"/>
                          <w:szCs w:val="26"/>
                        </w:rPr>
                        <w:t>mảng</w:t>
                      </w:r>
                      <w:proofErr w:type="spellEnd"/>
                      <w:r w:rsidRPr="00A3489A">
                        <w:rPr>
                          <w:sz w:val="26"/>
                          <w:szCs w:val="26"/>
                        </w:rPr>
                        <w:t xml:space="preserve">  A</w:t>
                      </w:r>
                      <w:proofErr w:type="gramEnd"/>
                      <w:r w:rsidRPr="00A3489A">
                        <w:rPr>
                          <w:sz w:val="26"/>
                          <w:szCs w:val="26"/>
                        </w:rPr>
                        <w:t xml:space="preserve">[0..n − 1] </w:t>
                      </w:r>
                      <w:proofErr w:type="spellStart"/>
                      <w:r w:rsidRPr="00A3489A">
                        <w:rPr>
                          <w:sz w:val="26"/>
                          <w:szCs w:val="26"/>
                        </w:rPr>
                        <w:t>các</w:t>
                      </w:r>
                      <w:proofErr w:type="spellEnd"/>
                      <w:r w:rsidRPr="00A3489A">
                        <w:rPr>
                          <w:sz w:val="26"/>
                          <w:szCs w:val="26"/>
                        </w:rPr>
                        <w:t xml:space="preserve"> </w:t>
                      </w:r>
                      <w:proofErr w:type="spellStart"/>
                      <w:r w:rsidRPr="00A3489A">
                        <w:rPr>
                          <w:sz w:val="26"/>
                          <w:szCs w:val="26"/>
                        </w:rPr>
                        <w:t>phần</w:t>
                      </w:r>
                      <w:proofErr w:type="spellEnd"/>
                      <w:r w:rsidRPr="00A3489A">
                        <w:rPr>
                          <w:sz w:val="26"/>
                          <w:szCs w:val="26"/>
                        </w:rPr>
                        <w:t xml:space="preserve"> </w:t>
                      </w:r>
                      <w:proofErr w:type="spellStart"/>
                      <w:r w:rsidRPr="00A3489A">
                        <w:rPr>
                          <w:sz w:val="26"/>
                          <w:szCs w:val="26"/>
                        </w:rPr>
                        <w:t>tử</w:t>
                      </w:r>
                      <w:proofErr w:type="spellEnd"/>
                      <w:r w:rsidRPr="00A3489A">
                        <w:rPr>
                          <w:sz w:val="26"/>
                          <w:szCs w:val="26"/>
                        </w:rPr>
                        <w:t xml:space="preserve"> </w:t>
                      </w:r>
                      <w:proofErr w:type="spellStart"/>
                      <w:r w:rsidRPr="00A3489A">
                        <w:rPr>
                          <w:sz w:val="26"/>
                          <w:szCs w:val="26"/>
                        </w:rPr>
                        <w:t>cần</w:t>
                      </w:r>
                      <w:proofErr w:type="spellEnd"/>
                      <w:r w:rsidRPr="00A3489A">
                        <w:rPr>
                          <w:sz w:val="26"/>
                          <w:szCs w:val="26"/>
                        </w:rPr>
                        <w:t xml:space="preserve"> </w:t>
                      </w:r>
                      <w:proofErr w:type="spellStart"/>
                      <w:r w:rsidRPr="00A3489A">
                        <w:rPr>
                          <w:sz w:val="26"/>
                          <w:szCs w:val="26"/>
                        </w:rPr>
                        <w:t>được</w:t>
                      </w:r>
                      <w:proofErr w:type="spellEnd"/>
                      <w:r w:rsidRPr="00A3489A">
                        <w:rPr>
                          <w:sz w:val="26"/>
                          <w:szCs w:val="26"/>
                        </w:rPr>
                        <w:t xml:space="preserve"> </w:t>
                      </w:r>
                      <w:proofErr w:type="spellStart"/>
                      <w:r w:rsidRPr="00A3489A">
                        <w:rPr>
                          <w:sz w:val="26"/>
                          <w:szCs w:val="26"/>
                        </w:rPr>
                        <w:t>sắp</w:t>
                      </w:r>
                      <w:proofErr w:type="spellEnd"/>
                      <w:r w:rsidRPr="00A3489A">
                        <w:rPr>
                          <w:sz w:val="26"/>
                          <w:szCs w:val="26"/>
                        </w:rPr>
                        <w:t xml:space="preserve"> </w:t>
                      </w:r>
                      <w:proofErr w:type="spellStart"/>
                      <w:r w:rsidRPr="00A3489A">
                        <w:rPr>
                          <w:sz w:val="26"/>
                          <w:szCs w:val="26"/>
                        </w:rPr>
                        <w:t>xếp</w:t>
                      </w:r>
                      <w:proofErr w:type="spellEnd"/>
                      <w:r w:rsidRPr="00A3489A">
                        <w:rPr>
                          <w:sz w:val="26"/>
                          <w:szCs w:val="26"/>
                        </w:rPr>
                        <w:t xml:space="preserve">. </w:t>
                      </w:r>
                    </w:p>
                    <w:p w14:paraId="3FE65794" w14:textId="77777777" w:rsidR="000F3538" w:rsidRDefault="000F3538" w:rsidP="006E1DB7">
                      <w:pPr>
                        <w:spacing w:line="360" w:lineRule="auto"/>
                        <w:ind w:left="360"/>
                        <w:rPr>
                          <w:sz w:val="26"/>
                          <w:szCs w:val="26"/>
                        </w:rPr>
                      </w:pPr>
                      <w:r w:rsidRPr="00A3489A">
                        <w:rPr>
                          <w:sz w:val="26"/>
                          <w:szCs w:val="26"/>
                        </w:rPr>
                        <w:t xml:space="preserve">//Output: </w:t>
                      </w:r>
                      <w:proofErr w:type="spellStart"/>
                      <w:r w:rsidRPr="00A3489A">
                        <w:rPr>
                          <w:sz w:val="26"/>
                          <w:szCs w:val="26"/>
                        </w:rPr>
                        <w:t>mảng</w:t>
                      </w:r>
                      <w:proofErr w:type="spellEnd"/>
                      <w:r w:rsidRPr="00A3489A">
                        <w:rPr>
                          <w:sz w:val="26"/>
                          <w:szCs w:val="26"/>
                        </w:rPr>
                        <w:t xml:space="preserve"> </w:t>
                      </w:r>
                      <w:proofErr w:type="gramStart"/>
                      <w:r w:rsidRPr="00A3489A">
                        <w:rPr>
                          <w:sz w:val="26"/>
                          <w:szCs w:val="26"/>
                        </w:rPr>
                        <w:t>A[</w:t>
                      </w:r>
                      <w:proofErr w:type="gramEnd"/>
                      <w:r w:rsidRPr="00A3489A">
                        <w:rPr>
                          <w:sz w:val="26"/>
                          <w:szCs w:val="26"/>
                        </w:rPr>
                        <w:t xml:space="preserve">0..n − 1] </w:t>
                      </w:r>
                      <w:proofErr w:type="spellStart"/>
                      <w:r w:rsidRPr="00A3489A">
                        <w:rPr>
                          <w:sz w:val="26"/>
                          <w:szCs w:val="26"/>
                        </w:rPr>
                        <w:t>sắp</w:t>
                      </w:r>
                      <w:proofErr w:type="spellEnd"/>
                      <w:r w:rsidRPr="00A3489A">
                        <w:rPr>
                          <w:sz w:val="26"/>
                          <w:szCs w:val="26"/>
                        </w:rPr>
                        <w:t xml:space="preserve"> </w:t>
                      </w:r>
                      <w:proofErr w:type="spellStart"/>
                      <w:r w:rsidRPr="00A3489A">
                        <w:rPr>
                          <w:sz w:val="26"/>
                          <w:szCs w:val="26"/>
                        </w:rPr>
                        <w:t>xếp</w:t>
                      </w:r>
                      <w:proofErr w:type="spellEnd"/>
                      <w:r w:rsidRPr="00A3489A">
                        <w:rPr>
                          <w:sz w:val="26"/>
                          <w:szCs w:val="26"/>
                        </w:rPr>
                        <w:t xml:space="preserve"> </w:t>
                      </w:r>
                      <w:proofErr w:type="spellStart"/>
                      <w:r w:rsidRPr="00A3489A">
                        <w:rPr>
                          <w:sz w:val="26"/>
                          <w:szCs w:val="26"/>
                        </w:rPr>
                        <w:t>tăng</w:t>
                      </w:r>
                      <w:proofErr w:type="spellEnd"/>
                      <w:r w:rsidRPr="00A3489A">
                        <w:rPr>
                          <w:sz w:val="26"/>
                          <w:szCs w:val="26"/>
                        </w:rPr>
                        <w:t xml:space="preserve"> </w:t>
                      </w:r>
                      <w:proofErr w:type="spellStart"/>
                      <w:r w:rsidRPr="00A3489A">
                        <w:rPr>
                          <w:sz w:val="26"/>
                          <w:szCs w:val="26"/>
                        </w:rPr>
                        <w:t>dần</w:t>
                      </w:r>
                      <w:proofErr w:type="spellEnd"/>
                      <w:r w:rsidRPr="00A3489A">
                        <w:rPr>
                          <w:sz w:val="26"/>
                          <w:szCs w:val="26"/>
                        </w:rPr>
                        <w:t xml:space="preserve">. </w:t>
                      </w:r>
                    </w:p>
                    <w:p w14:paraId="02BA8E01" w14:textId="77777777" w:rsidR="000F3538" w:rsidRPr="00A3489A" w:rsidRDefault="000F3538" w:rsidP="006E1DB7">
                      <w:pPr>
                        <w:spacing w:line="360" w:lineRule="auto"/>
                        <w:ind w:left="360"/>
                        <w:rPr>
                          <w:sz w:val="26"/>
                          <w:szCs w:val="26"/>
                        </w:rPr>
                      </w:pPr>
                    </w:p>
                    <w:p w14:paraId="49E6808C" w14:textId="77777777" w:rsidR="000F3538" w:rsidRPr="00A3489A" w:rsidRDefault="000F3538" w:rsidP="006E1DB7">
                      <w:pPr>
                        <w:spacing w:line="360" w:lineRule="auto"/>
                        <w:ind w:left="360"/>
                        <w:rPr>
                          <w:b/>
                          <w:bCs/>
                          <w:i/>
                          <w:iCs/>
                          <w:sz w:val="26"/>
                          <w:szCs w:val="26"/>
                        </w:rPr>
                      </w:pPr>
                      <w:r w:rsidRPr="00A3489A">
                        <w:rPr>
                          <w:b/>
                          <w:bCs/>
                          <w:i/>
                          <w:iCs/>
                          <w:sz w:val="26"/>
                          <w:szCs w:val="26"/>
                        </w:rPr>
                        <w:t xml:space="preserve">for </w:t>
                      </w:r>
                      <w:proofErr w:type="spellStart"/>
                      <w:r w:rsidRPr="00A3489A">
                        <w:rPr>
                          <w:b/>
                          <w:bCs/>
                          <w:i/>
                          <w:iCs/>
                          <w:sz w:val="26"/>
                          <w:szCs w:val="26"/>
                        </w:rPr>
                        <w:t>i</w:t>
                      </w:r>
                      <w:proofErr w:type="spellEnd"/>
                      <w:r w:rsidRPr="00A3489A">
                        <w:rPr>
                          <w:b/>
                          <w:bCs/>
                          <w:i/>
                          <w:iCs/>
                          <w:sz w:val="26"/>
                          <w:szCs w:val="26"/>
                        </w:rPr>
                        <w:t xml:space="preserve"> ← 0 to n − 2 do </w:t>
                      </w:r>
                    </w:p>
                    <w:p w14:paraId="2ADE5FF1"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min ← </w:t>
                      </w:r>
                      <w:proofErr w:type="spellStart"/>
                      <w:r w:rsidRPr="00A3489A">
                        <w:rPr>
                          <w:b/>
                          <w:bCs/>
                          <w:i/>
                          <w:iCs/>
                          <w:sz w:val="26"/>
                          <w:szCs w:val="26"/>
                        </w:rPr>
                        <w:t>i</w:t>
                      </w:r>
                      <w:proofErr w:type="spellEnd"/>
                      <w:r w:rsidRPr="00A3489A">
                        <w:rPr>
                          <w:b/>
                          <w:bCs/>
                          <w:i/>
                          <w:iCs/>
                          <w:sz w:val="26"/>
                          <w:szCs w:val="26"/>
                        </w:rPr>
                        <w:t xml:space="preserve"> </w:t>
                      </w:r>
                    </w:p>
                    <w:p w14:paraId="30136C4E"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for j ← </w:t>
                      </w:r>
                      <w:proofErr w:type="spellStart"/>
                      <w:r w:rsidRPr="00A3489A">
                        <w:rPr>
                          <w:b/>
                          <w:bCs/>
                          <w:i/>
                          <w:iCs/>
                          <w:sz w:val="26"/>
                          <w:szCs w:val="26"/>
                        </w:rPr>
                        <w:t>i</w:t>
                      </w:r>
                      <w:proofErr w:type="spellEnd"/>
                      <w:r w:rsidRPr="00A3489A">
                        <w:rPr>
                          <w:b/>
                          <w:bCs/>
                          <w:i/>
                          <w:iCs/>
                          <w:sz w:val="26"/>
                          <w:szCs w:val="26"/>
                        </w:rPr>
                        <w:t xml:space="preserve"> + 1 to n − 1 do </w:t>
                      </w:r>
                    </w:p>
                    <w:p w14:paraId="742EB84F" w14:textId="77777777" w:rsidR="000F3538" w:rsidRPr="00A3489A" w:rsidRDefault="000F3538" w:rsidP="006E1DB7">
                      <w:pPr>
                        <w:spacing w:line="360" w:lineRule="auto"/>
                        <w:ind w:left="1080" w:firstLine="360"/>
                        <w:rPr>
                          <w:b/>
                          <w:bCs/>
                          <w:i/>
                          <w:iCs/>
                          <w:sz w:val="26"/>
                          <w:szCs w:val="26"/>
                        </w:rPr>
                      </w:pPr>
                      <w:r w:rsidRPr="00A3489A">
                        <w:rPr>
                          <w:b/>
                          <w:bCs/>
                          <w:i/>
                          <w:iCs/>
                          <w:sz w:val="26"/>
                          <w:szCs w:val="26"/>
                        </w:rPr>
                        <w:t xml:space="preserve">if </w:t>
                      </w:r>
                      <w:proofErr w:type="gramStart"/>
                      <w:r w:rsidRPr="00A3489A">
                        <w:rPr>
                          <w:b/>
                          <w:bCs/>
                          <w:i/>
                          <w:iCs/>
                          <w:sz w:val="26"/>
                          <w:szCs w:val="26"/>
                        </w:rPr>
                        <w:t>A[</w:t>
                      </w:r>
                      <w:proofErr w:type="gramEnd"/>
                      <w:r w:rsidRPr="00A3489A">
                        <w:rPr>
                          <w:b/>
                          <w:bCs/>
                          <w:i/>
                          <w:iCs/>
                          <w:sz w:val="26"/>
                          <w:szCs w:val="26"/>
                        </w:rPr>
                        <w:t xml:space="preserve">j ] &lt; A[min] min ← j </w:t>
                      </w:r>
                    </w:p>
                    <w:p w14:paraId="3F61B5F2"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swap A[</w:t>
                      </w:r>
                      <w:proofErr w:type="spellStart"/>
                      <w:r w:rsidRPr="00A3489A">
                        <w:rPr>
                          <w:b/>
                          <w:bCs/>
                          <w:i/>
                          <w:iCs/>
                          <w:sz w:val="26"/>
                          <w:szCs w:val="26"/>
                        </w:rPr>
                        <w:t>i</w:t>
                      </w:r>
                      <w:proofErr w:type="spellEnd"/>
                      <w:r w:rsidRPr="00A3489A">
                        <w:rPr>
                          <w:b/>
                          <w:bCs/>
                          <w:i/>
                          <w:iCs/>
                          <w:sz w:val="26"/>
                          <w:szCs w:val="26"/>
                        </w:rPr>
                        <w:t>] and A[min]</w:t>
                      </w:r>
                    </w:p>
                    <w:p w14:paraId="228DD983" w14:textId="77777777" w:rsidR="000F3538" w:rsidRDefault="000F3538" w:rsidP="006E1DB7"/>
                  </w:txbxContent>
                </v:textbox>
                <w10:wrap type="square"/>
              </v:shape>
            </w:pict>
          </mc:Fallback>
        </mc:AlternateContent>
      </w:r>
    </w:p>
    <w:p w14:paraId="1BF1A313" w14:textId="77777777" w:rsidR="006E1DB7" w:rsidRPr="0089761A" w:rsidRDefault="006E1DB7" w:rsidP="0089761A">
      <w:pPr>
        <w:spacing w:line="360" w:lineRule="auto"/>
        <w:jc w:val="center"/>
        <w:rPr>
          <w:sz w:val="26"/>
          <w:szCs w:val="26"/>
        </w:rPr>
      </w:pPr>
    </w:p>
    <w:p w14:paraId="2009D43D" w14:textId="77777777" w:rsidR="006E1DB7" w:rsidRPr="0089761A" w:rsidRDefault="006E1DB7" w:rsidP="0089761A">
      <w:pPr>
        <w:spacing w:line="360" w:lineRule="auto"/>
        <w:jc w:val="center"/>
        <w:rPr>
          <w:sz w:val="26"/>
          <w:szCs w:val="26"/>
        </w:rPr>
      </w:pPr>
    </w:p>
    <w:p w14:paraId="341FF4D0" w14:textId="77777777" w:rsidR="006E1DB7" w:rsidRPr="0089761A" w:rsidRDefault="006E1DB7" w:rsidP="0089761A">
      <w:pPr>
        <w:spacing w:line="360" w:lineRule="auto"/>
        <w:jc w:val="center"/>
        <w:rPr>
          <w:sz w:val="26"/>
          <w:szCs w:val="26"/>
        </w:rPr>
      </w:pPr>
    </w:p>
    <w:p w14:paraId="48FFA26F" w14:textId="77777777" w:rsidR="006E1DB7" w:rsidRPr="0089761A" w:rsidRDefault="006E1DB7" w:rsidP="0089761A">
      <w:pPr>
        <w:spacing w:line="360" w:lineRule="auto"/>
        <w:jc w:val="center"/>
        <w:rPr>
          <w:sz w:val="26"/>
          <w:szCs w:val="26"/>
        </w:rPr>
      </w:pPr>
    </w:p>
    <w:p w14:paraId="1207521F" w14:textId="77777777" w:rsidR="006E1DB7" w:rsidRPr="0089761A" w:rsidRDefault="006E1DB7" w:rsidP="0089761A">
      <w:pPr>
        <w:spacing w:line="360" w:lineRule="auto"/>
        <w:jc w:val="center"/>
        <w:rPr>
          <w:sz w:val="26"/>
          <w:szCs w:val="26"/>
        </w:rPr>
      </w:pPr>
    </w:p>
    <w:p w14:paraId="3DE621EA" w14:textId="77777777" w:rsidR="006E1DB7" w:rsidRPr="0089761A" w:rsidRDefault="006E1DB7" w:rsidP="0089761A">
      <w:pPr>
        <w:spacing w:line="360" w:lineRule="auto"/>
        <w:jc w:val="center"/>
        <w:rPr>
          <w:sz w:val="26"/>
          <w:szCs w:val="26"/>
        </w:rPr>
      </w:pPr>
    </w:p>
    <w:p w14:paraId="40AFDFC1" w14:textId="77777777" w:rsidR="006E1DB7" w:rsidRPr="0089761A" w:rsidRDefault="006E1DB7" w:rsidP="0089761A">
      <w:pPr>
        <w:spacing w:line="360" w:lineRule="auto"/>
        <w:jc w:val="center"/>
        <w:rPr>
          <w:sz w:val="26"/>
          <w:szCs w:val="26"/>
        </w:rPr>
      </w:pPr>
    </w:p>
    <w:p w14:paraId="3627CF79" w14:textId="77777777" w:rsidR="006E1DB7" w:rsidRPr="0089761A" w:rsidRDefault="006E1DB7" w:rsidP="0089761A">
      <w:pPr>
        <w:spacing w:line="360" w:lineRule="auto"/>
        <w:jc w:val="center"/>
        <w:rPr>
          <w:sz w:val="26"/>
          <w:szCs w:val="26"/>
        </w:rPr>
      </w:pPr>
    </w:p>
    <w:p w14:paraId="304F1F10" w14:textId="77777777" w:rsidR="006E1DB7" w:rsidRPr="0089761A" w:rsidRDefault="006E1DB7" w:rsidP="0089761A">
      <w:pPr>
        <w:spacing w:line="360" w:lineRule="auto"/>
        <w:jc w:val="center"/>
        <w:rPr>
          <w:sz w:val="26"/>
          <w:szCs w:val="26"/>
        </w:rPr>
      </w:pPr>
    </w:p>
    <w:p w14:paraId="666774F0" w14:textId="77777777" w:rsidR="006E1DB7" w:rsidRPr="0089761A" w:rsidRDefault="006E1DB7" w:rsidP="0089761A">
      <w:pPr>
        <w:spacing w:line="360" w:lineRule="auto"/>
        <w:jc w:val="center"/>
        <w:rPr>
          <w:sz w:val="26"/>
          <w:szCs w:val="26"/>
        </w:rPr>
      </w:pPr>
    </w:p>
    <w:p w14:paraId="2E6FC8EF" w14:textId="77777777" w:rsidR="000F3538" w:rsidRPr="0089761A" w:rsidRDefault="000F3538" w:rsidP="0089761A">
      <w:pPr>
        <w:spacing w:line="360" w:lineRule="auto"/>
        <w:jc w:val="center"/>
        <w:rPr>
          <w:sz w:val="26"/>
          <w:szCs w:val="26"/>
        </w:rPr>
      </w:pPr>
    </w:p>
    <w:p w14:paraId="67D2A891" w14:textId="77777777" w:rsidR="000F3538" w:rsidRPr="0089761A" w:rsidRDefault="000F3538" w:rsidP="0089761A">
      <w:pPr>
        <w:spacing w:line="360" w:lineRule="auto"/>
        <w:jc w:val="center"/>
        <w:rPr>
          <w:sz w:val="26"/>
          <w:szCs w:val="26"/>
        </w:rPr>
      </w:pPr>
    </w:p>
    <w:p w14:paraId="466F13BB" w14:textId="6EFF00B1" w:rsidR="00114FBF" w:rsidRDefault="00114FBF" w:rsidP="0089761A">
      <w:pPr>
        <w:spacing w:line="360" w:lineRule="auto"/>
        <w:jc w:val="center"/>
        <w:rPr>
          <w:sz w:val="26"/>
          <w:szCs w:val="26"/>
        </w:rPr>
      </w:pPr>
    </w:p>
    <w:p w14:paraId="22662DC7" w14:textId="4FF4B2D2" w:rsidR="00114FBF" w:rsidRDefault="00114FBF" w:rsidP="0089761A">
      <w:pPr>
        <w:spacing w:line="360" w:lineRule="auto"/>
        <w:jc w:val="center"/>
        <w:rPr>
          <w:sz w:val="26"/>
          <w:szCs w:val="26"/>
        </w:rPr>
      </w:pPr>
      <w:r w:rsidRPr="00114FBF">
        <w:rPr>
          <w:noProof/>
          <w:sz w:val="26"/>
          <w:szCs w:val="26"/>
        </w:rPr>
        <mc:AlternateContent>
          <mc:Choice Requires="wps">
            <w:drawing>
              <wp:anchor distT="45720" distB="45720" distL="114300" distR="114300" simplePos="0" relativeHeight="251678720" behindDoc="0" locked="0" layoutInCell="1" allowOverlap="1" wp14:anchorId="543BFBAC" wp14:editId="115C9C5D">
                <wp:simplePos x="0" y="0"/>
                <wp:positionH relativeFrom="column">
                  <wp:posOffset>243840</wp:posOffset>
                </wp:positionH>
                <wp:positionV relativeFrom="paragraph">
                  <wp:posOffset>7620</wp:posOffset>
                </wp:positionV>
                <wp:extent cx="4340225" cy="2256790"/>
                <wp:effectExtent l="0" t="0" r="22225" b="101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0225" cy="2256790"/>
                        </a:xfrm>
                        <a:prstGeom prst="rect">
                          <a:avLst/>
                        </a:prstGeom>
                        <a:solidFill>
                          <a:srgbClr val="FFFFFF"/>
                        </a:solidFill>
                        <a:ln w="9525">
                          <a:solidFill>
                            <a:srgbClr val="000000"/>
                          </a:solidFill>
                          <a:miter lim="800000"/>
                          <a:headEnd/>
                          <a:tailEnd/>
                        </a:ln>
                      </wps:spPr>
                      <wps:txbx>
                        <w:txbxContent>
                          <w:p w14:paraId="0532790E" w14:textId="18709D68"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selection_sort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14:paraId="7C5AD3EA"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i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(a)-</w:t>
                            </w:r>
                            <w:r>
                              <w:rPr>
                                <w:rFonts w:ascii="Consolas" w:hAnsi="Consolas"/>
                                <w:color w:val="B5CEA8"/>
                                <w:sz w:val="21"/>
                                <w:szCs w:val="21"/>
                              </w:rPr>
                              <w:t>1</w:t>
                            </w:r>
                            <w:r>
                              <w:rPr>
                                <w:rFonts w:ascii="Consolas" w:hAnsi="Consolas"/>
                                <w:color w:val="D4D4D4"/>
                                <w:sz w:val="21"/>
                                <w:szCs w:val="21"/>
                              </w:rPr>
                              <w:t>):</w:t>
                            </w:r>
                          </w:p>
                          <w:p w14:paraId="4380C34D" w14:textId="7C3A3C79"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m = i #gán giá trị nhỏ nhất=i</w:t>
                            </w:r>
                          </w:p>
                          <w:p w14:paraId="3DD12E39"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(i+</w:t>
                            </w:r>
                            <w:r>
                              <w:rPr>
                                <w:rFonts w:ascii="Consolas" w:hAnsi="Consolas"/>
                                <w:color w:val="B5CEA8"/>
                                <w:sz w:val="21"/>
                                <w:szCs w:val="21"/>
                              </w:rPr>
                              <w:t>1</w:t>
                            </w:r>
                            <w:r>
                              <w:rPr>
                                <w:rFonts w:ascii="Consolas" w:hAnsi="Consolas"/>
                                <w:color w:val="D4D4D4"/>
                                <w:sz w:val="21"/>
                                <w:szCs w:val="21"/>
                              </w:rPr>
                              <w:t>, </w:t>
                            </w:r>
                            <w:r>
                              <w:rPr>
                                <w:rFonts w:ascii="Consolas" w:hAnsi="Consolas"/>
                                <w:color w:val="DCDCAA"/>
                                <w:sz w:val="21"/>
                                <w:szCs w:val="21"/>
                              </w:rPr>
                              <w:t>len</w:t>
                            </w:r>
                            <w:r>
                              <w:rPr>
                                <w:rFonts w:ascii="Consolas" w:hAnsi="Consolas"/>
                                <w:color w:val="D4D4D4"/>
                                <w:sz w:val="21"/>
                                <w:szCs w:val="21"/>
                              </w:rPr>
                              <w:t>(a)): </w:t>
                            </w:r>
                          </w:p>
                          <w:p w14:paraId="1CE724F7"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(a[j]&lt;a[m]):</w:t>
                            </w:r>
                          </w:p>
                          <w:p w14:paraId="6A81CC8D" w14:textId="3AECBA6B"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m = j #nếu j nhỏ hơn min thì đổi min=j</w:t>
                            </w:r>
                          </w:p>
                          <w:p w14:paraId="10913F9A" w14:textId="168668AA"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a[i],a[m]=a[m],a[i]</w:t>
                            </w:r>
                            <w:r w:rsidR="00661DE6">
                              <w:rPr>
                                <w:rFonts w:ascii="Consolas" w:hAnsi="Consolas"/>
                                <w:color w:val="D4D4D4"/>
                                <w:sz w:val="21"/>
                                <w:szCs w:val="21"/>
                              </w:rPr>
                              <w:t xml:space="preserve"> #đổi chỗ a[i] với a[m] </w:t>
                            </w:r>
                          </w:p>
                          <w:p w14:paraId="2F41AC85"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"selection sort:"</w:t>
                            </w:r>
                            <w:r>
                              <w:rPr>
                                <w:rFonts w:ascii="Consolas" w:hAnsi="Consolas"/>
                                <w:color w:val="D4D4D4"/>
                                <w:sz w:val="21"/>
                                <w:szCs w:val="21"/>
                              </w:rPr>
                              <w:t>)</w:t>
                            </w:r>
                          </w:p>
                          <w:p w14:paraId="05843F4A"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(a)</w:t>
                            </w:r>
                          </w:p>
                          <w:p w14:paraId="3D7CAC9C" w14:textId="77777777" w:rsidR="00114FBF" w:rsidRDefault="00114FBF" w:rsidP="00114FBF">
                            <w:pPr>
                              <w:shd w:val="clear" w:color="auto" w:fill="1E1E1E"/>
                              <w:spacing w:line="285" w:lineRule="atLeast"/>
                              <w:rPr>
                                <w:rFonts w:ascii="Consolas" w:hAnsi="Consolas"/>
                                <w:color w:val="D4D4D4"/>
                                <w:sz w:val="21"/>
                                <w:szCs w:val="21"/>
                              </w:rPr>
                            </w:pPr>
                          </w:p>
                          <w:p w14:paraId="72F6B562"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4EC9B0"/>
                                <w:sz w:val="21"/>
                                <w:szCs w:val="21"/>
                              </w:rPr>
                              <w:t>list</w:t>
                            </w:r>
                            <w:r>
                              <w:rPr>
                                <w:rFonts w:ascii="Consolas" w:hAnsi="Consolas"/>
                                <w:color w:val="D4D4D4"/>
                                <w:sz w:val="21"/>
                                <w:szCs w:val="21"/>
                              </w:rPr>
                              <w:t> = [</w:t>
                            </w:r>
                            <w:r>
                              <w:rPr>
                                <w:rFonts w:ascii="Consolas" w:hAnsi="Consolas"/>
                                <w:color w:val="B5CEA8"/>
                                <w:sz w:val="21"/>
                                <w:szCs w:val="21"/>
                              </w:rPr>
                              <w:t>23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30</w:t>
                            </w:r>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35</w:t>
                            </w:r>
                            <w:r>
                              <w:rPr>
                                <w:rFonts w:ascii="Consolas" w:hAnsi="Consolas"/>
                                <w:color w:val="D4D4D4"/>
                                <w:sz w:val="21"/>
                                <w:szCs w:val="21"/>
                              </w:rPr>
                              <w:t>]</w:t>
                            </w:r>
                          </w:p>
                          <w:p w14:paraId="7D997333"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selection_sort(</w:t>
                            </w:r>
                            <w:r>
                              <w:rPr>
                                <w:rFonts w:ascii="Consolas" w:hAnsi="Consolas"/>
                                <w:color w:val="4EC9B0"/>
                                <w:sz w:val="21"/>
                                <w:szCs w:val="21"/>
                              </w:rPr>
                              <w:t>list</w:t>
                            </w:r>
                            <w:r>
                              <w:rPr>
                                <w:rFonts w:ascii="Consolas" w:hAnsi="Consolas"/>
                                <w:color w:val="D4D4D4"/>
                                <w:sz w:val="21"/>
                                <w:szCs w:val="21"/>
                              </w:rPr>
                              <w:t>)</w:t>
                            </w:r>
                          </w:p>
                          <w:p w14:paraId="06A2CBFC" w14:textId="12DBE1C2" w:rsidR="00114FBF" w:rsidRDefault="00114F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3BFBAC" id="_x0000_s1027" type="#_x0000_t202" style="position:absolute;left:0;text-align:left;margin-left:19.2pt;margin-top:.6pt;width:341.75pt;height:177.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">
                <v:textbox>
                  <w:txbxContent>
                    <w:p w14:paraId="0532790E" w14:textId="18709D68"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selection_sort</w:t>
                      </w:r>
                      <w:proofErr w:type="spellEnd"/>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14:paraId="7C5AD3EA"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(a)-</w:t>
                      </w:r>
                      <w:r>
                        <w:rPr>
                          <w:rFonts w:ascii="Consolas" w:hAnsi="Consolas"/>
                          <w:color w:val="B5CEA8"/>
                          <w:sz w:val="21"/>
                          <w:szCs w:val="21"/>
                        </w:rPr>
                        <w:t>1</w:t>
                      </w:r>
                      <w:r>
                        <w:rPr>
                          <w:rFonts w:ascii="Consolas" w:hAnsi="Consolas"/>
                          <w:color w:val="D4D4D4"/>
                          <w:sz w:val="21"/>
                          <w:szCs w:val="21"/>
                        </w:rPr>
                        <w:t>):</w:t>
                      </w:r>
                    </w:p>
                    <w:p w14:paraId="4380C34D" w14:textId="7C3A3C79"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m = </w:t>
                      </w:r>
                      <w:proofErr w:type="spellStart"/>
                      <w:r>
                        <w:rPr>
                          <w:rFonts w:ascii="Consolas" w:hAnsi="Consolas"/>
                          <w:color w:val="D4D4D4"/>
                          <w:sz w:val="21"/>
                          <w:szCs w:val="21"/>
                        </w:rPr>
                        <w:t>i</w:t>
                      </w:r>
                      <w:proofErr w:type="spellEnd"/>
                      <w:r>
                        <w:rPr>
                          <w:rFonts w:ascii="Consolas" w:hAnsi="Consolas"/>
                          <w:color w:val="D4D4D4"/>
                          <w:sz w:val="21"/>
                          <w:szCs w:val="21"/>
                        </w:rPr>
                        <w:t xml:space="preserve"> #gán </w:t>
                      </w:r>
                      <w:proofErr w:type="spellStart"/>
                      <w:r>
                        <w:rPr>
                          <w:rFonts w:ascii="Consolas" w:hAnsi="Consolas"/>
                          <w:color w:val="D4D4D4"/>
                          <w:sz w:val="21"/>
                          <w:szCs w:val="21"/>
                        </w:rPr>
                        <w:t>giá</w:t>
                      </w:r>
                      <w:proofErr w:type="spellEnd"/>
                      <w:r>
                        <w:rPr>
                          <w:rFonts w:ascii="Consolas" w:hAnsi="Consolas"/>
                          <w:color w:val="D4D4D4"/>
                          <w:sz w:val="21"/>
                          <w:szCs w:val="21"/>
                        </w:rPr>
                        <w:t xml:space="preserve"> </w:t>
                      </w:r>
                      <w:proofErr w:type="spellStart"/>
                      <w:r>
                        <w:rPr>
                          <w:rFonts w:ascii="Consolas" w:hAnsi="Consolas"/>
                          <w:color w:val="D4D4D4"/>
                          <w:sz w:val="21"/>
                          <w:szCs w:val="21"/>
                        </w:rPr>
                        <w:t>trị</w:t>
                      </w:r>
                      <w:proofErr w:type="spellEnd"/>
                      <w:r>
                        <w:rPr>
                          <w:rFonts w:ascii="Consolas" w:hAnsi="Consolas"/>
                          <w:color w:val="D4D4D4"/>
                          <w:sz w:val="21"/>
                          <w:szCs w:val="21"/>
                        </w:rPr>
                        <w:t xml:space="preserve"> </w:t>
                      </w:r>
                      <w:proofErr w:type="spellStart"/>
                      <w:r>
                        <w:rPr>
                          <w:rFonts w:ascii="Consolas" w:hAnsi="Consolas"/>
                          <w:color w:val="D4D4D4"/>
                          <w:sz w:val="21"/>
                          <w:szCs w:val="21"/>
                        </w:rPr>
                        <w:t>nhỏ</w:t>
                      </w:r>
                      <w:proofErr w:type="spellEnd"/>
                      <w:r>
                        <w:rPr>
                          <w:rFonts w:ascii="Consolas" w:hAnsi="Consolas"/>
                          <w:color w:val="D4D4D4"/>
                          <w:sz w:val="21"/>
                          <w:szCs w:val="21"/>
                        </w:rPr>
                        <w:t xml:space="preserve"> </w:t>
                      </w:r>
                      <w:proofErr w:type="spellStart"/>
                      <w:r>
                        <w:rPr>
                          <w:rFonts w:ascii="Consolas" w:hAnsi="Consolas"/>
                          <w:color w:val="D4D4D4"/>
                          <w:sz w:val="21"/>
                          <w:szCs w:val="21"/>
                        </w:rPr>
                        <w:t>nhất</w:t>
                      </w:r>
                      <w:proofErr w:type="spellEnd"/>
                      <w:r>
                        <w:rPr>
                          <w:rFonts w:ascii="Consolas" w:hAnsi="Consolas"/>
                          <w:color w:val="D4D4D4"/>
                          <w:sz w:val="21"/>
                          <w:szCs w:val="21"/>
                        </w:rPr>
                        <w:t>=</w:t>
                      </w:r>
                      <w:proofErr w:type="spellStart"/>
                      <w:r>
                        <w:rPr>
                          <w:rFonts w:ascii="Consolas" w:hAnsi="Consolas"/>
                          <w:color w:val="D4D4D4"/>
                          <w:sz w:val="21"/>
                          <w:szCs w:val="21"/>
                        </w:rPr>
                        <w:t>i</w:t>
                      </w:r>
                      <w:proofErr w:type="spellEnd"/>
                    </w:p>
                    <w:p w14:paraId="3DD12E39"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C586C0"/>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w:t>
                      </w:r>
                      <w:proofErr w:type="gramEnd"/>
                      <w:r>
                        <w:rPr>
                          <w:rFonts w:ascii="Consolas" w:hAnsi="Consolas"/>
                          <w:color w:val="D4D4D4"/>
                          <w:sz w:val="21"/>
                          <w:szCs w:val="21"/>
                        </w:rPr>
                        <w:t>i+</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(a)): </w:t>
                      </w:r>
                    </w:p>
                    <w:p w14:paraId="1CE724F7"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(a[j]&lt;a[m]):</w:t>
                      </w:r>
                    </w:p>
                    <w:p w14:paraId="6A81CC8D" w14:textId="3AECBA6B"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m = j #nếu j </w:t>
                      </w:r>
                      <w:proofErr w:type="spellStart"/>
                      <w:r>
                        <w:rPr>
                          <w:rFonts w:ascii="Consolas" w:hAnsi="Consolas"/>
                          <w:color w:val="D4D4D4"/>
                          <w:sz w:val="21"/>
                          <w:szCs w:val="21"/>
                        </w:rPr>
                        <w:t>nhỏ</w:t>
                      </w:r>
                      <w:proofErr w:type="spellEnd"/>
                      <w:r>
                        <w:rPr>
                          <w:rFonts w:ascii="Consolas" w:hAnsi="Consolas"/>
                          <w:color w:val="D4D4D4"/>
                          <w:sz w:val="21"/>
                          <w:szCs w:val="21"/>
                        </w:rPr>
                        <w:t xml:space="preserve"> </w:t>
                      </w:r>
                      <w:proofErr w:type="spellStart"/>
                      <w:r>
                        <w:rPr>
                          <w:rFonts w:ascii="Consolas" w:hAnsi="Consolas"/>
                          <w:color w:val="D4D4D4"/>
                          <w:sz w:val="21"/>
                          <w:szCs w:val="21"/>
                        </w:rPr>
                        <w:t>hơn</w:t>
                      </w:r>
                      <w:proofErr w:type="spellEnd"/>
                      <w:r>
                        <w:rPr>
                          <w:rFonts w:ascii="Consolas" w:hAnsi="Consolas"/>
                          <w:color w:val="D4D4D4"/>
                          <w:sz w:val="21"/>
                          <w:szCs w:val="21"/>
                        </w:rPr>
                        <w:t xml:space="preserve"> min </w:t>
                      </w:r>
                      <w:proofErr w:type="spellStart"/>
                      <w:r>
                        <w:rPr>
                          <w:rFonts w:ascii="Consolas" w:hAnsi="Consolas"/>
                          <w:color w:val="D4D4D4"/>
                          <w:sz w:val="21"/>
                          <w:szCs w:val="21"/>
                        </w:rPr>
                        <w:t>thì</w:t>
                      </w:r>
                      <w:proofErr w:type="spellEnd"/>
                      <w:r>
                        <w:rPr>
                          <w:rFonts w:ascii="Consolas" w:hAnsi="Consolas"/>
                          <w:color w:val="D4D4D4"/>
                          <w:sz w:val="21"/>
                          <w:szCs w:val="21"/>
                        </w:rPr>
                        <w:t xml:space="preserve"> </w:t>
                      </w:r>
                      <w:proofErr w:type="spellStart"/>
                      <w:r>
                        <w:rPr>
                          <w:rFonts w:ascii="Consolas" w:hAnsi="Consolas"/>
                          <w:color w:val="D4D4D4"/>
                          <w:sz w:val="21"/>
                          <w:szCs w:val="21"/>
                        </w:rPr>
                        <w:t>đổi</w:t>
                      </w:r>
                      <w:proofErr w:type="spellEnd"/>
                      <w:r>
                        <w:rPr>
                          <w:rFonts w:ascii="Consolas" w:hAnsi="Consolas"/>
                          <w:color w:val="D4D4D4"/>
                          <w:sz w:val="21"/>
                          <w:szCs w:val="21"/>
                        </w:rPr>
                        <w:t xml:space="preserve"> min=j</w:t>
                      </w:r>
                    </w:p>
                    <w:p w14:paraId="10913F9A" w14:textId="168668AA"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a[</w:t>
                      </w:r>
                      <w:proofErr w:type="spellStart"/>
                      <w:r>
                        <w:rPr>
                          <w:rFonts w:ascii="Consolas" w:hAnsi="Consolas"/>
                          <w:color w:val="D4D4D4"/>
                          <w:sz w:val="21"/>
                          <w:szCs w:val="21"/>
                        </w:rPr>
                        <w:t>i</w:t>
                      </w:r>
                      <w:proofErr w:type="spellEnd"/>
                      <w:proofErr w:type="gramStart"/>
                      <w:r>
                        <w:rPr>
                          <w:rFonts w:ascii="Consolas" w:hAnsi="Consolas"/>
                          <w:color w:val="D4D4D4"/>
                          <w:sz w:val="21"/>
                          <w:szCs w:val="21"/>
                        </w:rPr>
                        <w:t>],a</w:t>
                      </w:r>
                      <w:proofErr w:type="gramEnd"/>
                      <w:r>
                        <w:rPr>
                          <w:rFonts w:ascii="Consolas" w:hAnsi="Consolas"/>
                          <w:color w:val="D4D4D4"/>
                          <w:sz w:val="21"/>
                          <w:szCs w:val="21"/>
                        </w:rPr>
                        <w:t>[m]=a[m],a[</w:t>
                      </w:r>
                      <w:proofErr w:type="spellStart"/>
                      <w:r>
                        <w:rPr>
                          <w:rFonts w:ascii="Consolas" w:hAnsi="Consolas"/>
                          <w:color w:val="D4D4D4"/>
                          <w:sz w:val="21"/>
                          <w:szCs w:val="21"/>
                        </w:rPr>
                        <w:t>i</w:t>
                      </w:r>
                      <w:proofErr w:type="spellEnd"/>
                      <w:r>
                        <w:rPr>
                          <w:rFonts w:ascii="Consolas" w:hAnsi="Consolas"/>
                          <w:color w:val="D4D4D4"/>
                          <w:sz w:val="21"/>
                          <w:szCs w:val="21"/>
                        </w:rPr>
                        <w:t>]</w:t>
                      </w:r>
                      <w:r w:rsidR="00661DE6">
                        <w:rPr>
                          <w:rFonts w:ascii="Consolas" w:hAnsi="Consolas"/>
                          <w:color w:val="D4D4D4"/>
                          <w:sz w:val="21"/>
                          <w:szCs w:val="21"/>
                        </w:rPr>
                        <w:t xml:space="preserve"> #đổi </w:t>
                      </w:r>
                      <w:proofErr w:type="spellStart"/>
                      <w:r w:rsidR="00661DE6">
                        <w:rPr>
                          <w:rFonts w:ascii="Consolas" w:hAnsi="Consolas"/>
                          <w:color w:val="D4D4D4"/>
                          <w:sz w:val="21"/>
                          <w:szCs w:val="21"/>
                        </w:rPr>
                        <w:t>chỗ</w:t>
                      </w:r>
                      <w:proofErr w:type="spellEnd"/>
                      <w:r w:rsidR="00661DE6">
                        <w:rPr>
                          <w:rFonts w:ascii="Consolas" w:hAnsi="Consolas"/>
                          <w:color w:val="D4D4D4"/>
                          <w:sz w:val="21"/>
                          <w:szCs w:val="21"/>
                        </w:rPr>
                        <w:t xml:space="preserve"> a[</w:t>
                      </w:r>
                      <w:proofErr w:type="spellStart"/>
                      <w:r w:rsidR="00661DE6">
                        <w:rPr>
                          <w:rFonts w:ascii="Consolas" w:hAnsi="Consolas"/>
                          <w:color w:val="D4D4D4"/>
                          <w:sz w:val="21"/>
                          <w:szCs w:val="21"/>
                        </w:rPr>
                        <w:t>i</w:t>
                      </w:r>
                      <w:proofErr w:type="spellEnd"/>
                      <w:r w:rsidR="00661DE6">
                        <w:rPr>
                          <w:rFonts w:ascii="Consolas" w:hAnsi="Consolas"/>
                          <w:color w:val="D4D4D4"/>
                          <w:sz w:val="21"/>
                          <w:szCs w:val="21"/>
                        </w:rPr>
                        <w:t xml:space="preserve">] </w:t>
                      </w:r>
                      <w:proofErr w:type="spellStart"/>
                      <w:r w:rsidR="00661DE6">
                        <w:rPr>
                          <w:rFonts w:ascii="Consolas" w:hAnsi="Consolas"/>
                          <w:color w:val="D4D4D4"/>
                          <w:sz w:val="21"/>
                          <w:szCs w:val="21"/>
                        </w:rPr>
                        <w:t>với</w:t>
                      </w:r>
                      <w:proofErr w:type="spellEnd"/>
                      <w:r w:rsidR="00661DE6">
                        <w:rPr>
                          <w:rFonts w:ascii="Consolas" w:hAnsi="Consolas"/>
                          <w:color w:val="D4D4D4"/>
                          <w:sz w:val="21"/>
                          <w:szCs w:val="21"/>
                        </w:rPr>
                        <w:t xml:space="preserve"> a[m] </w:t>
                      </w:r>
                    </w:p>
                    <w:p w14:paraId="2F41AC85"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"selection sort:"</w:t>
                      </w:r>
                      <w:r>
                        <w:rPr>
                          <w:rFonts w:ascii="Consolas" w:hAnsi="Consolas"/>
                          <w:color w:val="D4D4D4"/>
                          <w:sz w:val="21"/>
                          <w:szCs w:val="21"/>
                        </w:rPr>
                        <w:t>)</w:t>
                      </w:r>
                    </w:p>
                    <w:p w14:paraId="05843F4A"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(a)</w:t>
                      </w:r>
                    </w:p>
                    <w:p w14:paraId="3D7CAC9C" w14:textId="77777777" w:rsidR="00114FBF" w:rsidRDefault="00114FBF" w:rsidP="00114FBF">
                      <w:pPr>
                        <w:shd w:val="clear" w:color="auto" w:fill="1E1E1E"/>
                        <w:spacing w:line="285" w:lineRule="atLeast"/>
                        <w:rPr>
                          <w:rFonts w:ascii="Consolas" w:hAnsi="Consolas"/>
                          <w:color w:val="D4D4D4"/>
                          <w:sz w:val="21"/>
                          <w:szCs w:val="21"/>
                        </w:rPr>
                      </w:pPr>
                    </w:p>
                    <w:p w14:paraId="72F6B562" w14:textId="77777777" w:rsidR="00114FBF" w:rsidRDefault="00114FBF" w:rsidP="00114FBF">
                      <w:pPr>
                        <w:shd w:val="clear" w:color="auto" w:fill="1E1E1E"/>
                        <w:spacing w:line="285" w:lineRule="atLeast"/>
                        <w:rPr>
                          <w:rFonts w:ascii="Consolas" w:hAnsi="Consolas"/>
                          <w:color w:val="D4D4D4"/>
                          <w:sz w:val="21"/>
                          <w:szCs w:val="21"/>
                        </w:rPr>
                      </w:pPr>
                      <w:r>
                        <w:rPr>
                          <w:rFonts w:ascii="Consolas" w:hAnsi="Consolas"/>
                          <w:color w:val="4EC9B0"/>
                          <w:sz w:val="21"/>
                          <w:szCs w:val="21"/>
                        </w:rPr>
                        <w:t>list</w:t>
                      </w:r>
                      <w:r>
                        <w:rPr>
                          <w:rFonts w:ascii="Consolas" w:hAnsi="Consolas"/>
                          <w:color w:val="D4D4D4"/>
                          <w:sz w:val="21"/>
                          <w:szCs w:val="21"/>
                        </w:rPr>
                        <w:t> = [</w:t>
                      </w:r>
                      <w:r>
                        <w:rPr>
                          <w:rFonts w:ascii="Consolas" w:hAnsi="Consolas"/>
                          <w:color w:val="B5CEA8"/>
                          <w:sz w:val="21"/>
                          <w:szCs w:val="21"/>
                        </w:rPr>
                        <w:t>23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30</w:t>
                      </w:r>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35</w:t>
                      </w:r>
                      <w:r>
                        <w:rPr>
                          <w:rFonts w:ascii="Consolas" w:hAnsi="Consolas"/>
                          <w:color w:val="D4D4D4"/>
                          <w:sz w:val="21"/>
                          <w:szCs w:val="21"/>
                        </w:rPr>
                        <w:t>]</w:t>
                      </w:r>
                    </w:p>
                    <w:p w14:paraId="7D997333" w14:textId="77777777" w:rsidR="00114FBF" w:rsidRDefault="00114FBF" w:rsidP="00114FBF">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selection_sort</w:t>
                      </w:r>
                      <w:proofErr w:type="spellEnd"/>
                      <w:r>
                        <w:rPr>
                          <w:rFonts w:ascii="Consolas" w:hAnsi="Consolas"/>
                          <w:color w:val="D4D4D4"/>
                          <w:sz w:val="21"/>
                          <w:szCs w:val="21"/>
                        </w:rPr>
                        <w:t>(</w:t>
                      </w:r>
                      <w:r>
                        <w:rPr>
                          <w:rFonts w:ascii="Consolas" w:hAnsi="Consolas"/>
                          <w:color w:val="4EC9B0"/>
                          <w:sz w:val="21"/>
                          <w:szCs w:val="21"/>
                        </w:rPr>
                        <w:t>list</w:t>
                      </w:r>
                      <w:r>
                        <w:rPr>
                          <w:rFonts w:ascii="Consolas" w:hAnsi="Consolas"/>
                          <w:color w:val="D4D4D4"/>
                          <w:sz w:val="21"/>
                          <w:szCs w:val="21"/>
                        </w:rPr>
                        <w:t>)</w:t>
                      </w:r>
                    </w:p>
                    <w:p w14:paraId="06A2CBFC" w14:textId="12DBE1C2" w:rsidR="00114FBF" w:rsidRDefault="00114FBF"/>
                  </w:txbxContent>
                </v:textbox>
                <w10:wrap type="square"/>
              </v:shape>
            </w:pict>
          </mc:Fallback>
        </mc:AlternateContent>
      </w:r>
    </w:p>
    <w:p w14:paraId="527307B2" w14:textId="130C0A52" w:rsidR="00114FBF" w:rsidRDefault="00114FBF" w:rsidP="00114FBF">
      <w:pPr>
        <w:spacing w:line="360" w:lineRule="auto"/>
        <w:rPr>
          <w:sz w:val="26"/>
          <w:szCs w:val="26"/>
        </w:rPr>
      </w:pPr>
    </w:p>
    <w:p w14:paraId="71C6C1BE" w14:textId="71038FA1" w:rsidR="00114FBF" w:rsidRDefault="00114FBF" w:rsidP="00114FBF">
      <w:pPr>
        <w:spacing w:line="360" w:lineRule="auto"/>
        <w:rPr>
          <w:sz w:val="26"/>
          <w:szCs w:val="26"/>
        </w:rPr>
      </w:pPr>
    </w:p>
    <w:p w14:paraId="30AA0C33" w14:textId="77777777" w:rsidR="00114FBF" w:rsidRDefault="00114FBF" w:rsidP="00114FBF">
      <w:pPr>
        <w:spacing w:line="360" w:lineRule="auto"/>
        <w:rPr>
          <w:sz w:val="26"/>
          <w:szCs w:val="26"/>
        </w:rPr>
      </w:pPr>
    </w:p>
    <w:p w14:paraId="7CC9FD18" w14:textId="6BFF7747" w:rsidR="00114FBF" w:rsidRDefault="00114FBF" w:rsidP="00114FBF">
      <w:pPr>
        <w:spacing w:line="360" w:lineRule="auto"/>
        <w:rPr>
          <w:sz w:val="26"/>
          <w:szCs w:val="26"/>
        </w:rPr>
      </w:pPr>
    </w:p>
    <w:p w14:paraId="428FDED8" w14:textId="2464EEA5" w:rsidR="00114FBF" w:rsidRDefault="00114FBF" w:rsidP="00114FBF">
      <w:pPr>
        <w:spacing w:line="360" w:lineRule="auto"/>
        <w:rPr>
          <w:sz w:val="26"/>
          <w:szCs w:val="26"/>
        </w:rPr>
      </w:pPr>
    </w:p>
    <w:p w14:paraId="4F23F22D" w14:textId="310E9811" w:rsidR="00114FBF" w:rsidRDefault="00114FBF" w:rsidP="00114FBF">
      <w:pPr>
        <w:spacing w:line="360" w:lineRule="auto"/>
        <w:rPr>
          <w:sz w:val="26"/>
          <w:szCs w:val="26"/>
        </w:rPr>
      </w:pPr>
    </w:p>
    <w:p w14:paraId="17EC9759" w14:textId="77777777" w:rsidR="00114FBF" w:rsidRPr="0089761A" w:rsidRDefault="00114FBF" w:rsidP="00114FBF">
      <w:pPr>
        <w:spacing w:line="360" w:lineRule="auto"/>
        <w:rPr>
          <w:sz w:val="26"/>
          <w:szCs w:val="26"/>
        </w:rPr>
      </w:pPr>
    </w:p>
    <w:p w14:paraId="5E6A05D3" w14:textId="5662047A" w:rsidR="000F3538" w:rsidRDefault="000F3538" w:rsidP="0089761A">
      <w:pPr>
        <w:spacing w:line="360" w:lineRule="auto"/>
        <w:jc w:val="center"/>
        <w:rPr>
          <w:sz w:val="26"/>
          <w:szCs w:val="26"/>
        </w:rPr>
      </w:pPr>
    </w:p>
    <w:p w14:paraId="0952AD8A" w14:textId="77777777" w:rsidR="00114FBF" w:rsidRPr="0089761A" w:rsidRDefault="00114FBF" w:rsidP="0089761A">
      <w:pPr>
        <w:spacing w:line="360" w:lineRule="auto"/>
        <w:jc w:val="center"/>
        <w:rPr>
          <w:sz w:val="26"/>
          <w:szCs w:val="26"/>
        </w:rPr>
      </w:pPr>
    </w:p>
    <w:p w14:paraId="26743260" w14:textId="48A2584A" w:rsidR="000F3538" w:rsidRPr="0089761A" w:rsidRDefault="000F3538" w:rsidP="0089761A">
      <w:pPr>
        <w:spacing w:line="360" w:lineRule="auto"/>
        <w:rPr>
          <w:color w:val="000000" w:themeColor="text1"/>
          <w:sz w:val="26"/>
          <w:szCs w:val="26"/>
          <w:shd w:val="clear" w:color="auto" w:fill="FFFFFF"/>
        </w:rPr>
      </w:pPr>
      <w:r w:rsidRPr="0089761A">
        <w:rPr>
          <w:sz w:val="26"/>
          <w:szCs w:val="26"/>
        </w:rPr>
        <w:t>Ví dụ: Sắp xếp mảng 89,45,68,90,29,34,17.</w:t>
      </w:r>
    </w:p>
    <w:p w14:paraId="29FE0A02" w14:textId="1799BE89" w:rsidR="006E1DB7" w:rsidRPr="0089761A" w:rsidRDefault="006E1DB7" w:rsidP="0089761A">
      <w:pPr>
        <w:spacing w:line="360" w:lineRule="auto"/>
        <w:jc w:val="center"/>
        <w:rPr>
          <w:sz w:val="26"/>
          <w:szCs w:val="26"/>
        </w:rPr>
      </w:pPr>
      <w:r w:rsidRPr="0089761A">
        <w:rPr>
          <w:sz w:val="26"/>
          <w:szCs w:val="26"/>
        </w:rPr>
        <w:t xml:space="preserve">| 89 45 68 90 29 34 </w:t>
      </w:r>
      <w:r w:rsidRPr="0089761A">
        <w:rPr>
          <w:b/>
          <w:bCs/>
          <w:sz w:val="26"/>
          <w:szCs w:val="26"/>
        </w:rPr>
        <w:t>17</w:t>
      </w:r>
    </w:p>
    <w:p w14:paraId="11D2BB02" w14:textId="77777777" w:rsidR="006E1DB7" w:rsidRPr="0089761A" w:rsidRDefault="006E1DB7" w:rsidP="0089761A">
      <w:pPr>
        <w:spacing w:line="360" w:lineRule="auto"/>
        <w:jc w:val="center"/>
        <w:rPr>
          <w:sz w:val="26"/>
          <w:szCs w:val="26"/>
        </w:rPr>
      </w:pPr>
      <w:r w:rsidRPr="0089761A">
        <w:rPr>
          <w:sz w:val="26"/>
          <w:szCs w:val="26"/>
        </w:rPr>
        <w:t xml:space="preserve">17 | 45 68 90 </w:t>
      </w:r>
      <w:r w:rsidRPr="0089761A">
        <w:rPr>
          <w:b/>
          <w:bCs/>
          <w:sz w:val="26"/>
          <w:szCs w:val="26"/>
        </w:rPr>
        <w:t>29</w:t>
      </w:r>
      <w:r w:rsidRPr="0089761A">
        <w:rPr>
          <w:sz w:val="26"/>
          <w:szCs w:val="26"/>
        </w:rPr>
        <w:t xml:space="preserve"> 34 89</w:t>
      </w:r>
    </w:p>
    <w:p w14:paraId="5C5CEBC1" w14:textId="77777777" w:rsidR="006E1DB7" w:rsidRPr="0089761A" w:rsidRDefault="006E1DB7" w:rsidP="0089761A">
      <w:pPr>
        <w:spacing w:line="360" w:lineRule="auto"/>
        <w:jc w:val="center"/>
        <w:rPr>
          <w:sz w:val="26"/>
          <w:szCs w:val="26"/>
        </w:rPr>
      </w:pPr>
      <w:r w:rsidRPr="0089761A">
        <w:rPr>
          <w:sz w:val="26"/>
          <w:szCs w:val="26"/>
        </w:rPr>
        <w:lastRenderedPageBreak/>
        <w:t xml:space="preserve">17 29 | 68 90 45 </w:t>
      </w:r>
      <w:r w:rsidRPr="0089761A">
        <w:rPr>
          <w:b/>
          <w:bCs/>
          <w:sz w:val="26"/>
          <w:szCs w:val="26"/>
        </w:rPr>
        <w:t>34</w:t>
      </w:r>
      <w:r w:rsidRPr="0089761A">
        <w:rPr>
          <w:sz w:val="26"/>
          <w:szCs w:val="26"/>
        </w:rPr>
        <w:t xml:space="preserve"> 89</w:t>
      </w:r>
    </w:p>
    <w:p w14:paraId="73CD3582" w14:textId="77777777" w:rsidR="006E1DB7" w:rsidRPr="0089761A" w:rsidRDefault="006E1DB7" w:rsidP="0089761A">
      <w:pPr>
        <w:spacing w:line="360" w:lineRule="auto"/>
        <w:jc w:val="center"/>
        <w:rPr>
          <w:sz w:val="26"/>
          <w:szCs w:val="26"/>
        </w:rPr>
      </w:pPr>
      <w:r w:rsidRPr="0089761A">
        <w:rPr>
          <w:sz w:val="26"/>
          <w:szCs w:val="26"/>
        </w:rPr>
        <w:t xml:space="preserve">17 29 34 | 90 </w:t>
      </w:r>
      <w:r w:rsidRPr="0089761A">
        <w:rPr>
          <w:b/>
          <w:bCs/>
          <w:sz w:val="26"/>
          <w:szCs w:val="26"/>
        </w:rPr>
        <w:t>45</w:t>
      </w:r>
      <w:r w:rsidRPr="0089761A">
        <w:rPr>
          <w:sz w:val="26"/>
          <w:szCs w:val="26"/>
        </w:rPr>
        <w:t xml:space="preserve"> 68 89</w:t>
      </w:r>
    </w:p>
    <w:p w14:paraId="228AB9BC" w14:textId="77777777" w:rsidR="006E1DB7" w:rsidRPr="0089761A" w:rsidRDefault="006E1DB7" w:rsidP="0089761A">
      <w:pPr>
        <w:spacing w:line="360" w:lineRule="auto"/>
        <w:jc w:val="center"/>
        <w:rPr>
          <w:sz w:val="26"/>
          <w:szCs w:val="26"/>
        </w:rPr>
      </w:pPr>
      <w:r w:rsidRPr="0089761A">
        <w:rPr>
          <w:sz w:val="26"/>
          <w:szCs w:val="26"/>
        </w:rPr>
        <w:t xml:space="preserve">17 29 34 45 | 90 </w:t>
      </w:r>
      <w:r w:rsidRPr="0089761A">
        <w:rPr>
          <w:b/>
          <w:bCs/>
          <w:sz w:val="26"/>
          <w:szCs w:val="26"/>
        </w:rPr>
        <w:t>68</w:t>
      </w:r>
      <w:r w:rsidRPr="0089761A">
        <w:rPr>
          <w:sz w:val="26"/>
          <w:szCs w:val="26"/>
        </w:rPr>
        <w:t xml:space="preserve"> 89</w:t>
      </w:r>
    </w:p>
    <w:p w14:paraId="3F041E5D" w14:textId="77777777" w:rsidR="006E1DB7" w:rsidRPr="0089761A" w:rsidRDefault="006E1DB7" w:rsidP="0089761A">
      <w:pPr>
        <w:spacing w:line="360" w:lineRule="auto"/>
        <w:jc w:val="center"/>
        <w:rPr>
          <w:b/>
          <w:bCs/>
          <w:sz w:val="26"/>
          <w:szCs w:val="26"/>
        </w:rPr>
      </w:pPr>
      <w:r w:rsidRPr="0089761A">
        <w:rPr>
          <w:sz w:val="26"/>
          <w:szCs w:val="26"/>
        </w:rPr>
        <w:t xml:space="preserve">17 29 34 45 68 | 90 </w:t>
      </w:r>
      <w:r w:rsidRPr="0089761A">
        <w:rPr>
          <w:b/>
          <w:bCs/>
          <w:sz w:val="26"/>
          <w:szCs w:val="26"/>
        </w:rPr>
        <w:t>89</w:t>
      </w:r>
    </w:p>
    <w:p w14:paraId="1C0DB10D" w14:textId="77777777" w:rsidR="006E1DB7" w:rsidRPr="0089761A" w:rsidRDefault="006E1DB7" w:rsidP="0089761A">
      <w:pPr>
        <w:spacing w:line="360" w:lineRule="auto"/>
        <w:jc w:val="center"/>
        <w:rPr>
          <w:sz w:val="26"/>
          <w:szCs w:val="26"/>
        </w:rPr>
      </w:pPr>
      <w:r w:rsidRPr="0089761A">
        <w:rPr>
          <w:sz w:val="26"/>
          <w:szCs w:val="26"/>
        </w:rPr>
        <w:t>17 29 34 45 68 89 | 90</w:t>
      </w:r>
    </w:p>
    <w:p w14:paraId="544DFC57" w14:textId="77777777" w:rsidR="006E1DB7" w:rsidRPr="0089761A" w:rsidRDefault="006E1DB7" w:rsidP="0089761A">
      <w:pPr>
        <w:pStyle w:val="ListParagraph"/>
        <w:numPr>
          <w:ilvl w:val="0"/>
          <w:numId w:val="17"/>
        </w:numPr>
        <w:spacing w:line="360" w:lineRule="auto"/>
        <w:rPr>
          <w:rFonts w:ascii="Times New Roman" w:hAnsi="Times New Roman" w:cs="Times New Roman"/>
          <w:sz w:val="26"/>
          <w:szCs w:val="26"/>
        </w:rPr>
      </w:pPr>
      <w:r w:rsidRPr="0089761A">
        <w:rPr>
          <w:rFonts w:ascii="Times New Roman" w:hAnsi="Times New Roman" w:cs="Times New Roman"/>
          <w:sz w:val="26"/>
          <w:szCs w:val="26"/>
        </w:rPr>
        <w:t>Mỗi dòng tương ứng với 1 lần chạy thuật toán, phần tử in đậm là phần tử nhỏ nhất trong mảng chưa sắp xếp.</w:t>
      </w:r>
    </w:p>
    <w:p w14:paraId="4ED66D6C" w14:textId="77777777" w:rsidR="006E1DB7" w:rsidRPr="0089761A" w:rsidRDefault="006E1DB7" w:rsidP="0089761A">
      <w:pPr>
        <w:pStyle w:val="ListParagraph"/>
        <w:numPr>
          <w:ilvl w:val="0"/>
          <w:numId w:val="17"/>
        </w:numPr>
        <w:spacing w:line="360" w:lineRule="auto"/>
        <w:rPr>
          <w:rFonts w:ascii="Times New Roman" w:hAnsi="Times New Roman" w:cs="Times New Roman"/>
          <w:sz w:val="26"/>
          <w:szCs w:val="26"/>
        </w:rPr>
      </w:pPr>
      <w:r w:rsidRPr="0089761A">
        <w:rPr>
          <w:rFonts w:ascii="Times New Roman" w:hAnsi="Times New Roman" w:cs="Times New Roman"/>
          <w:sz w:val="26"/>
          <w:szCs w:val="26"/>
        </w:rPr>
        <w:t>Selection sort có độ phức tạp O(n</w:t>
      </w:r>
      <w:r w:rsidRPr="0089761A">
        <w:rPr>
          <w:rFonts w:ascii="Times New Roman" w:hAnsi="Times New Roman" w:cs="Times New Roman"/>
          <w:sz w:val="26"/>
          <w:szCs w:val="26"/>
          <w:vertAlign w:val="superscript"/>
        </w:rPr>
        <w:t>2</w:t>
      </w:r>
      <w:r w:rsidRPr="0089761A">
        <w:rPr>
          <w:rFonts w:ascii="Times New Roman" w:hAnsi="Times New Roman" w:cs="Times New Roman"/>
          <w:sz w:val="26"/>
          <w:szCs w:val="26"/>
        </w:rPr>
        <w:t>).</w:t>
      </w:r>
    </w:p>
    <w:p w14:paraId="13309D95" w14:textId="19E6921D" w:rsidR="006E1DB7" w:rsidRPr="0089761A" w:rsidRDefault="006E1DB7" w:rsidP="00903C7F">
      <w:pPr>
        <w:pStyle w:val="ListParagraph"/>
        <w:numPr>
          <w:ilvl w:val="3"/>
          <w:numId w:val="20"/>
        </w:numPr>
        <w:spacing w:line="360" w:lineRule="auto"/>
        <w:rPr>
          <w:rFonts w:ascii="Times New Roman" w:hAnsi="Times New Roman" w:cs="Times New Roman"/>
          <w:b/>
          <w:bCs/>
          <w:sz w:val="28"/>
          <w:szCs w:val="28"/>
        </w:rPr>
      </w:pPr>
      <w:r w:rsidRPr="0089761A">
        <w:rPr>
          <w:rFonts w:ascii="Times New Roman" w:hAnsi="Times New Roman" w:cs="Times New Roman"/>
          <w:b/>
          <w:bCs/>
          <w:sz w:val="28"/>
          <w:szCs w:val="28"/>
        </w:rPr>
        <w:t>Bubble sort</w:t>
      </w:r>
    </w:p>
    <w:p w14:paraId="4B1A0C55" w14:textId="77777777" w:rsidR="006E1DB7" w:rsidRPr="0089761A" w:rsidRDefault="006E1DB7" w:rsidP="0089761A">
      <w:pPr>
        <w:spacing w:line="360" w:lineRule="auto"/>
        <w:rPr>
          <w:sz w:val="26"/>
          <w:szCs w:val="26"/>
        </w:rPr>
      </w:pPr>
      <w:r w:rsidRPr="0089761A">
        <w:rPr>
          <w:sz w:val="26"/>
          <w:szCs w:val="26"/>
        </w:rPr>
        <w:t>1 ứng dụng khác của Brute Force để giải quyết vấn đề sắp xếp là so sánh 2 số liên tiếp nhau và đổi chỗ nếu chúng không theo thứ tự cho đến khi dãy số được sắp xếp.</w:t>
      </w:r>
    </w:p>
    <w:p w14:paraId="4158035A" w14:textId="77777777" w:rsidR="006E1DB7" w:rsidRPr="0089761A" w:rsidRDefault="006E1DB7" w:rsidP="0089761A">
      <w:pPr>
        <w:spacing w:line="360" w:lineRule="auto"/>
        <w:rPr>
          <w:sz w:val="26"/>
          <w:szCs w:val="26"/>
        </w:rPr>
      </w:pPr>
      <w:r w:rsidRPr="0089761A">
        <w:rPr>
          <w:sz w:val="26"/>
          <w:szCs w:val="26"/>
        </w:rPr>
        <w:t>Dưới đây là mã giả minh họa:</w:t>
      </w:r>
    </w:p>
    <w:p w14:paraId="626BCB11" w14:textId="77777777" w:rsidR="006E1DB7" w:rsidRPr="0089761A" w:rsidRDefault="006E1DB7" w:rsidP="0089761A">
      <w:pPr>
        <w:spacing w:line="360" w:lineRule="auto"/>
        <w:rPr>
          <w:sz w:val="26"/>
          <w:szCs w:val="26"/>
        </w:rPr>
      </w:pPr>
      <w:r w:rsidRPr="0089761A">
        <w:rPr>
          <w:noProof/>
          <w:sz w:val="26"/>
          <w:szCs w:val="26"/>
        </w:rPr>
        <mc:AlternateContent>
          <mc:Choice Requires="wps">
            <w:drawing>
              <wp:anchor distT="45720" distB="45720" distL="114300" distR="114300" simplePos="0" relativeHeight="251663360" behindDoc="0" locked="0" layoutInCell="1" allowOverlap="1" wp14:anchorId="2D12839D" wp14:editId="1E717D1E">
                <wp:simplePos x="0" y="0"/>
                <wp:positionH relativeFrom="column">
                  <wp:posOffset>220980</wp:posOffset>
                </wp:positionH>
                <wp:positionV relativeFrom="paragraph">
                  <wp:posOffset>43180</wp:posOffset>
                </wp:positionV>
                <wp:extent cx="4241800" cy="2123440"/>
                <wp:effectExtent l="0" t="0" r="25400" b="101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123440"/>
                        </a:xfrm>
                        <a:prstGeom prst="rect">
                          <a:avLst/>
                        </a:prstGeom>
                        <a:solidFill>
                          <a:srgbClr val="FFFFFF"/>
                        </a:solidFill>
                        <a:ln w="9525">
                          <a:solidFill>
                            <a:srgbClr val="000000"/>
                          </a:solidFill>
                          <a:miter lim="800000"/>
                          <a:headEnd/>
                          <a:tailEnd/>
                        </a:ln>
                      </wps:spPr>
                      <wps:txbx>
                        <w:txbxContent>
                          <w:p w14:paraId="046AFB11" w14:textId="77777777" w:rsidR="000F3538" w:rsidRPr="00A3489A" w:rsidRDefault="000F3538" w:rsidP="006E1DB7">
                            <w:pPr>
                              <w:spacing w:line="360" w:lineRule="auto"/>
                              <w:ind w:left="360"/>
                              <w:rPr>
                                <w:sz w:val="26"/>
                                <w:szCs w:val="26"/>
                              </w:rPr>
                            </w:pPr>
                            <w:r w:rsidRPr="00A3489A">
                              <w:rPr>
                                <w:sz w:val="26"/>
                                <w:szCs w:val="26"/>
                              </w:rPr>
                              <w:t xml:space="preserve">BubbleSort(A[0..n − 1]) </w:t>
                            </w:r>
                          </w:p>
                          <w:p w14:paraId="172E6F2E" w14:textId="77777777" w:rsidR="000F3538" w:rsidRPr="00A3489A" w:rsidRDefault="000F3538" w:rsidP="006E1DB7">
                            <w:pPr>
                              <w:spacing w:line="360" w:lineRule="auto"/>
                              <w:ind w:left="360"/>
                              <w:rPr>
                                <w:sz w:val="26"/>
                                <w:szCs w:val="26"/>
                              </w:rPr>
                            </w:pPr>
                            <w:r w:rsidRPr="00A3489A">
                              <w:rPr>
                                <w:sz w:val="26"/>
                                <w:szCs w:val="26"/>
                              </w:rPr>
                              <w:t xml:space="preserve">//Sorts a given array by bubble sort </w:t>
                            </w:r>
                          </w:p>
                          <w:p w14:paraId="6B6BED6F" w14:textId="77777777" w:rsidR="000F3538" w:rsidRPr="00A3489A" w:rsidRDefault="000F3538" w:rsidP="006E1DB7">
                            <w:pPr>
                              <w:spacing w:line="360" w:lineRule="auto"/>
                              <w:ind w:left="360"/>
                              <w:rPr>
                                <w:sz w:val="26"/>
                                <w:szCs w:val="26"/>
                              </w:rPr>
                            </w:pPr>
                            <w:r w:rsidRPr="00A3489A">
                              <w:rPr>
                                <w:sz w:val="26"/>
                                <w:szCs w:val="26"/>
                              </w:rPr>
                              <w:t xml:space="preserve">//Input: An array A[0..n − 1] of orderable elements </w:t>
                            </w:r>
                          </w:p>
                          <w:p w14:paraId="26809E3B" w14:textId="77777777" w:rsidR="000F3538" w:rsidRPr="00A3489A" w:rsidRDefault="000F3538" w:rsidP="006E1DB7">
                            <w:pPr>
                              <w:spacing w:line="360" w:lineRule="auto"/>
                              <w:ind w:left="360"/>
                              <w:rPr>
                                <w:sz w:val="26"/>
                                <w:szCs w:val="26"/>
                              </w:rPr>
                            </w:pPr>
                            <w:r w:rsidRPr="00A3489A">
                              <w:rPr>
                                <w:sz w:val="26"/>
                                <w:szCs w:val="26"/>
                              </w:rPr>
                              <w:t>//Output: Array A[0..n − 1] sorted in nondecreasing order</w:t>
                            </w:r>
                          </w:p>
                          <w:p w14:paraId="2F430E48" w14:textId="77777777" w:rsidR="000F3538" w:rsidRPr="00A3489A" w:rsidRDefault="000F3538" w:rsidP="006E1DB7">
                            <w:pPr>
                              <w:spacing w:line="360" w:lineRule="auto"/>
                              <w:ind w:left="360"/>
                              <w:rPr>
                                <w:b/>
                                <w:bCs/>
                                <w:i/>
                                <w:iCs/>
                                <w:sz w:val="26"/>
                                <w:szCs w:val="26"/>
                              </w:rPr>
                            </w:pPr>
                            <w:r w:rsidRPr="00A3489A">
                              <w:rPr>
                                <w:b/>
                                <w:bCs/>
                                <w:i/>
                                <w:iCs/>
                                <w:sz w:val="26"/>
                                <w:szCs w:val="26"/>
                              </w:rPr>
                              <w:t xml:space="preserve"> for i ← 0 to n − 2 do </w:t>
                            </w:r>
                          </w:p>
                          <w:p w14:paraId="3A87B99F"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for j ← 0 to n − 2 − i do </w:t>
                            </w:r>
                          </w:p>
                          <w:p w14:paraId="03E8DDF6" w14:textId="77777777" w:rsidR="000F3538" w:rsidRPr="00A3489A" w:rsidRDefault="000F3538" w:rsidP="006E1DB7">
                            <w:pPr>
                              <w:spacing w:line="360" w:lineRule="auto"/>
                              <w:ind w:left="1080" w:firstLine="360"/>
                              <w:rPr>
                                <w:b/>
                                <w:bCs/>
                                <w:i/>
                                <w:iCs/>
                                <w:sz w:val="26"/>
                                <w:szCs w:val="26"/>
                              </w:rPr>
                            </w:pPr>
                            <w:r w:rsidRPr="00A3489A">
                              <w:rPr>
                                <w:b/>
                                <w:bCs/>
                                <w:i/>
                                <w:iCs/>
                                <w:sz w:val="26"/>
                                <w:szCs w:val="26"/>
                              </w:rPr>
                              <w:t>if A[j + 1] &lt; A[j ] swap A[j ] and A[j + 1]</w:t>
                            </w:r>
                          </w:p>
                          <w:p w14:paraId="1797C7A3" w14:textId="77777777" w:rsidR="000F3538" w:rsidRDefault="000F3538" w:rsidP="006E1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12839D" id="_x0000_s1028" type="#_x0000_t202" style="position:absolute;margin-left:17.4pt;margin-top:3.4pt;width:334pt;height:16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">
                <v:textbox>
                  <w:txbxContent>
                    <w:p w14:paraId="046AFB11" w14:textId="77777777" w:rsidR="000F3538" w:rsidRPr="00A3489A" w:rsidRDefault="000F3538" w:rsidP="006E1DB7">
                      <w:pPr>
                        <w:spacing w:line="360" w:lineRule="auto"/>
                        <w:ind w:left="360"/>
                        <w:rPr>
                          <w:sz w:val="26"/>
                          <w:szCs w:val="26"/>
                        </w:rPr>
                      </w:pPr>
                      <w:r w:rsidRPr="00A3489A">
                        <w:rPr>
                          <w:sz w:val="26"/>
                          <w:szCs w:val="26"/>
                        </w:rPr>
                        <w:t xml:space="preserve">BubbleSort(A[0..n − 1]) </w:t>
                      </w:r>
                    </w:p>
                    <w:p w14:paraId="172E6F2E" w14:textId="77777777" w:rsidR="000F3538" w:rsidRPr="00A3489A" w:rsidRDefault="000F3538" w:rsidP="006E1DB7">
                      <w:pPr>
                        <w:spacing w:line="360" w:lineRule="auto"/>
                        <w:ind w:left="360"/>
                        <w:rPr>
                          <w:sz w:val="26"/>
                          <w:szCs w:val="26"/>
                        </w:rPr>
                      </w:pPr>
                      <w:r w:rsidRPr="00A3489A">
                        <w:rPr>
                          <w:sz w:val="26"/>
                          <w:szCs w:val="26"/>
                        </w:rPr>
                        <w:t xml:space="preserve">//Sorts a given array by bubble sort </w:t>
                      </w:r>
                    </w:p>
                    <w:p w14:paraId="6B6BED6F" w14:textId="77777777" w:rsidR="000F3538" w:rsidRPr="00A3489A" w:rsidRDefault="000F3538" w:rsidP="006E1DB7">
                      <w:pPr>
                        <w:spacing w:line="360" w:lineRule="auto"/>
                        <w:ind w:left="360"/>
                        <w:rPr>
                          <w:sz w:val="26"/>
                          <w:szCs w:val="26"/>
                        </w:rPr>
                      </w:pPr>
                      <w:r w:rsidRPr="00A3489A">
                        <w:rPr>
                          <w:sz w:val="26"/>
                          <w:szCs w:val="26"/>
                        </w:rPr>
                        <w:t xml:space="preserve">//Input: An array A[0..n − 1] of orderable elements </w:t>
                      </w:r>
                    </w:p>
                    <w:p w14:paraId="26809E3B" w14:textId="77777777" w:rsidR="000F3538" w:rsidRPr="00A3489A" w:rsidRDefault="000F3538" w:rsidP="006E1DB7">
                      <w:pPr>
                        <w:spacing w:line="360" w:lineRule="auto"/>
                        <w:ind w:left="360"/>
                        <w:rPr>
                          <w:sz w:val="26"/>
                          <w:szCs w:val="26"/>
                        </w:rPr>
                      </w:pPr>
                      <w:r w:rsidRPr="00A3489A">
                        <w:rPr>
                          <w:sz w:val="26"/>
                          <w:szCs w:val="26"/>
                        </w:rPr>
                        <w:t>//Output: Array A[0..n − 1] sorted in nondecreasing order</w:t>
                      </w:r>
                    </w:p>
                    <w:p w14:paraId="2F430E48" w14:textId="77777777" w:rsidR="000F3538" w:rsidRPr="00A3489A" w:rsidRDefault="000F3538" w:rsidP="006E1DB7">
                      <w:pPr>
                        <w:spacing w:line="360" w:lineRule="auto"/>
                        <w:ind w:left="360"/>
                        <w:rPr>
                          <w:b/>
                          <w:bCs/>
                          <w:i/>
                          <w:iCs/>
                          <w:sz w:val="26"/>
                          <w:szCs w:val="26"/>
                        </w:rPr>
                      </w:pPr>
                      <w:r w:rsidRPr="00A3489A">
                        <w:rPr>
                          <w:b/>
                          <w:bCs/>
                          <w:i/>
                          <w:iCs/>
                          <w:sz w:val="26"/>
                          <w:szCs w:val="26"/>
                        </w:rPr>
                        <w:t xml:space="preserve"> for i ← 0 to n − 2 do </w:t>
                      </w:r>
                    </w:p>
                    <w:p w14:paraId="3A87B99F" w14:textId="77777777" w:rsidR="000F3538" w:rsidRPr="00A3489A" w:rsidRDefault="000F3538" w:rsidP="006E1DB7">
                      <w:pPr>
                        <w:spacing w:line="360" w:lineRule="auto"/>
                        <w:ind w:left="360" w:firstLine="360"/>
                        <w:rPr>
                          <w:b/>
                          <w:bCs/>
                          <w:i/>
                          <w:iCs/>
                          <w:sz w:val="26"/>
                          <w:szCs w:val="26"/>
                        </w:rPr>
                      </w:pPr>
                      <w:r w:rsidRPr="00A3489A">
                        <w:rPr>
                          <w:b/>
                          <w:bCs/>
                          <w:i/>
                          <w:iCs/>
                          <w:sz w:val="26"/>
                          <w:szCs w:val="26"/>
                        </w:rPr>
                        <w:t xml:space="preserve">for j ← 0 to n − 2 − i do </w:t>
                      </w:r>
                    </w:p>
                    <w:p w14:paraId="03E8DDF6" w14:textId="77777777" w:rsidR="000F3538" w:rsidRPr="00A3489A" w:rsidRDefault="000F3538" w:rsidP="006E1DB7">
                      <w:pPr>
                        <w:spacing w:line="360" w:lineRule="auto"/>
                        <w:ind w:left="1080" w:firstLine="360"/>
                        <w:rPr>
                          <w:b/>
                          <w:bCs/>
                          <w:i/>
                          <w:iCs/>
                          <w:sz w:val="26"/>
                          <w:szCs w:val="26"/>
                        </w:rPr>
                      </w:pPr>
                      <w:r w:rsidRPr="00A3489A">
                        <w:rPr>
                          <w:b/>
                          <w:bCs/>
                          <w:i/>
                          <w:iCs/>
                          <w:sz w:val="26"/>
                          <w:szCs w:val="26"/>
                        </w:rPr>
                        <w:t>if A[j + 1] &lt; A[j ] swap A[j ] and A[j + 1]</w:t>
                      </w:r>
                    </w:p>
                    <w:p w14:paraId="1797C7A3" w14:textId="77777777" w:rsidR="000F3538" w:rsidRDefault="000F3538" w:rsidP="006E1DB7"/>
                  </w:txbxContent>
                </v:textbox>
                <w10:wrap type="square"/>
              </v:shape>
            </w:pict>
          </mc:Fallback>
        </mc:AlternateContent>
      </w:r>
    </w:p>
    <w:p w14:paraId="5C5A4635" w14:textId="77777777" w:rsidR="006E1DB7" w:rsidRPr="0089761A" w:rsidRDefault="006E1DB7" w:rsidP="0089761A">
      <w:pPr>
        <w:spacing w:line="360" w:lineRule="auto"/>
        <w:rPr>
          <w:sz w:val="26"/>
          <w:szCs w:val="26"/>
        </w:rPr>
      </w:pPr>
    </w:p>
    <w:p w14:paraId="0E4442D6" w14:textId="77777777" w:rsidR="006E1DB7" w:rsidRPr="0089761A" w:rsidRDefault="006E1DB7" w:rsidP="0089761A">
      <w:pPr>
        <w:spacing w:line="360" w:lineRule="auto"/>
        <w:rPr>
          <w:sz w:val="26"/>
          <w:szCs w:val="26"/>
        </w:rPr>
      </w:pPr>
    </w:p>
    <w:p w14:paraId="6BC4CE93" w14:textId="77777777" w:rsidR="006E1DB7" w:rsidRPr="0089761A" w:rsidRDefault="006E1DB7" w:rsidP="0089761A">
      <w:pPr>
        <w:spacing w:line="360" w:lineRule="auto"/>
        <w:rPr>
          <w:sz w:val="26"/>
          <w:szCs w:val="26"/>
        </w:rPr>
      </w:pPr>
    </w:p>
    <w:p w14:paraId="7835DE80" w14:textId="77777777" w:rsidR="006E1DB7" w:rsidRPr="0089761A" w:rsidRDefault="006E1DB7" w:rsidP="0089761A">
      <w:pPr>
        <w:spacing w:line="360" w:lineRule="auto"/>
        <w:rPr>
          <w:sz w:val="26"/>
          <w:szCs w:val="26"/>
        </w:rPr>
      </w:pPr>
    </w:p>
    <w:p w14:paraId="45A5D381" w14:textId="77777777" w:rsidR="006E1DB7" w:rsidRPr="0089761A" w:rsidRDefault="006E1DB7" w:rsidP="0089761A">
      <w:pPr>
        <w:spacing w:line="360" w:lineRule="auto"/>
        <w:rPr>
          <w:sz w:val="26"/>
          <w:szCs w:val="26"/>
        </w:rPr>
      </w:pPr>
    </w:p>
    <w:p w14:paraId="05AFD136" w14:textId="01DE1071" w:rsidR="006E1DB7" w:rsidRPr="0089761A" w:rsidRDefault="006E1DB7" w:rsidP="0089761A">
      <w:pPr>
        <w:spacing w:line="360" w:lineRule="auto"/>
        <w:rPr>
          <w:sz w:val="26"/>
          <w:szCs w:val="26"/>
        </w:rPr>
      </w:pPr>
    </w:p>
    <w:p w14:paraId="1CAA112E" w14:textId="1ABE18FC" w:rsidR="000F3538" w:rsidRDefault="000F3538" w:rsidP="0089761A">
      <w:pPr>
        <w:spacing w:line="360" w:lineRule="auto"/>
        <w:rPr>
          <w:sz w:val="26"/>
          <w:szCs w:val="26"/>
        </w:rPr>
      </w:pPr>
    </w:p>
    <w:p w14:paraId="09D12F53" w14:textId="77777777" w:rsidR="00CE6D57" w:rsidRDefault="00CE6D57" w:rsidP="0089761A">
      <w:pPr>
        <w:spacing w:line="360" w:lineRule="auto"/>
        <w:rPr>
          <w:sz w:val="26"/>
          <w:szCs w:val="26"/>
        </w:rPr>
      </w:pPr>
    </w:p>
    <w:p w14:paraId="20460D84" w14:textId="6639CC75" w:rsidR="00CE6D57" w:rsidRDefault="00CE6D57" w:rsidP="0089761A">
      <w:pPr>
        <w:spacing w:line="360" w:lineRule="auto"/>
        <w:rPr>
          <w:sz w:val="26"/>
          <w:szCs w:val="26"/>
        </w:rPr>
      </w:pPr>
      <w:r w:rsidRPr="00CE6D57">
        <w:rPr>
          <w:noProof/>
          <w:sz w:val="26"/>
          <w:szCs w:val="26"/>
        </w:rPr>
        <w:lastRenderedPageBreak/>
        <mc:AlternateContent>
          <mc:Choice Requires="wps">
            <w:drawing>
              <wp:anchor distT="45720" distB="45720" distL="114300" distR="114300" simplePos="0" relativeHeight="251680768" behindDoc="0" locked="0" layoutInCell="1" allowOverlap="1" wp14:anchorId="0059C141" wp14:editId="1FC00C20">
                <wp:simplePos x="0" y="0"/>
                <wp:positionH relativeFrom="column">
                  <wp:posOffset>226695</wp:posOffset>
                </wp:positionH>
                <wp:positionV relativeFrom="paragraph">
                  <wp:posOffset>139700</wp:posOffset>
                </wp:positionV>
                <wp:extent cx="4235450" cy="2656205"/>
                <wp:effectExtent l="0" t="0" r="12700" b="1079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2656205"/>
                        </a:xfrm>
                        <a:prstGeom prst="rect">
                          <a:avLst/>
                        </a:prstGeom>
                        <a:solidFill>
                          <a:srgbClr val="FFFFFF"/>
                        </a:solidFill>
                        <a:ln w="9525">
                          <a:solidFill>
                            <a:srgbClr val="000000"/>
                          </a:solidFill>
                          <a:miter lim="800000"/>
                          <a:headEnd/>
                          <a:tailEnd/>
                        </a:ln>
                      </wps:spPr>
                      <wps:txbx>
                        <w:txbxContent>
                          <w:p w14:paraId="332D70F0" w14:textId="474922F4"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bubble_sort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14:paraId="04078869" w14:textId="49F6BF89"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n = </w:t>
                            </w:r>
                            <w:r>
                              <w:rPr>
                                <w:rFonts w:ascii="Consolas" w:hAnsi="Consolas"/>
                                <w:color w:val="DCDCAA"/>
                                <w:sz w:val="21"/>
                                <w:szCs w:val="21"/>
                              </w:rPr>
                              <w:t>len</w:t>
                            </w:r>
                            <w:r>
                              <w:rPr>
                                <w:rFonts w:ascii="Consolas" w:hAnsi="Consolas"/>
                                <w:color w:val="D4D4D4"/>
                                <w:sz w:val="21"/>
                                <w:szCs w:val="21"/>
                              </w:rPr>
                              <w:t>(a)</w:t>
                            </w:r>
                          </w:p>
                          <w:p w14:paraId="3008D58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i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(n):</w:t>
                            </w:r>
                          </w:p>
                          <w:p w14:paraId="5DF4440E" w14:textId="474180AF"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#duyệt hết mảng, so sánh từng cặp phần tử với nhau, nếu phần tử i &gt; phần tử thứ i+1 thì đổi vị trí</w:t>
                            </w:r>
                          </w:p>
                          <w:p w14:paraId="7EE3A6C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n-</w:t>
                            </w:r>
                            <w:r>
                              <w:rPr>
                                <w:rFonts w:ascii="Consolas" w:hAnsi="Consolas"/>
                                <w:color w:val="B5CEA8"/>
                                <w:sz w:val="21"/>
                                <w:szCs w:val="21"/>
                              </w:rPr>
                              <w:t>1</w:t>
                            </w:r>
                            <w:r>
                              <w:rPr>
                                <w:rFonts w:ascii="Consolas" w:hAnsi="Consolas"/>
                                <w:color w:val="D4D4D4"/>
                                <w:sz w:val="21"/>
                                <w:szCs w:val="21"/>
                              </w:rPr>
                              <w:t>-i):</w:t>
                            </w:r>
                          </w:p>
                          <w:p w14:paraId="7E81E406" w14:textId="259DF0E8"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a[j] &gt; a[j+</w:t>
                            </w:r>
                            <w:r>
                              <w:rPr>
                                <w:rFonts w:ascii="Consolas" w:hAnsi="Consolas"/>
                                <w:color w:val="B5CEA8"/>
                                <w:sz w:val="21"/>
                                <w:szCs w:val="21"/>
                              </w:rPr>
                              <w:t>1</w:t>
                            </w:r>
                            <w:r>
                              <w:rPr>
                                <w:rFonts w:ascii="Consolas" w:hAnsi="Consolas"/>
                                <w:color w:val="D4D4D4"/>
                                <w:sz w:val="21"/>
                                <w:szCs w:val="21"/>
                              </w:rPr>
                              <w:t>]:</w:t>
                            </w:r>
                          </w:p>
                          <w:p w14:paraId="5815C22C"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a[j], a[j+</w:t>
                            </w:r>
                            <w:r>
                              <w:rPr>
                                <w:rFonts w:ascii="Consolas" w:hAnsi="Consolas"/>
                                <w:color w:val="B5CEA8"/>
                                <w:sz w:val="21"/>
                                <w:szCs w:val="21"/>
                              </w:rPr>
                              <w:t>1</w:t>
                            </w:r>
                            <w:r>
                              <w:rPr>
                                <w:rFonts w:ascii="Consolas" w:hAnsi="Consolas"/>
                                <w:color w:val="D4D4D4"/>
                                <w:sz w:val="21"/>
                                <w:szCs w:val="21"/>
                              </w:rPr>
                              <w:t>] = a[j+</w:t>
                            </w:r>
                            <w:r>
                              <w:rPr>
                                <w:rFonts w:ascii="Consolas" w:hAnsi="Consolas"/>
                                <w:color w:val="B5CEA8"/>
                                <w:sz w:val="21"/>
                                <w:szCs w:val="21"/>
                              </w:rPr>
                              <w:t>1</w:t>
                            </w:r>
                            <w:r>
                              <w:rPr>
                                <w:rFonts w:ascii="Consolas" w:hAnsi="Consolas"/>
                                <w:color w:val="D4D4D4"/>
                                <w:sz w:val="21"/>
                                <w:szCs w:val="21"/>
                              </w:rPr>
                              <w:t>], a[j]</w:t>
                            </w:r>
                          </w:p>
                          <w:p w14:paraId="55C705E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"bubble sort:"</w:t>
                            </w:r>
                            <w:r>
                              <w:rPr>
                                <w:rFonts w:ascii="Consolas" w:hAnsi="Consolas"/>
                                <w:color w:val="D4D4D4"/>
                                <w:sz w:val="21"/>
                                <w:szCs w:val="21"/>
                              </w:rPr>
                              <w:t>)</w:t>
                            </w:r>
                          </w:p>
                          <w:p w14:paraId="4F3A2251"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(a)</w:t>
                            </w:r>
                          </w:p>
                          <w:p w14:paraId="04436E7F"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F2B549"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6A9955"/>
                                <w:sz w:val="21"/>
                                <w:szCs w:val="21"/>
                              </w:rPr>
                              <w:t># Driver code to test above</w:t>
                            </w:r>
                          </w:p>
                          <w:p w14:paraId="5F217F5E"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4EC9B0"/>
                                <w:sz w:val="21"/>
                                <w:szCs w:val="21"/>
                              </w:rPr>
                              <w:t>list</w:t>
                            </w:r>
                            <w:r>
                              <w:rPr>
                                <w:rFonts w:ascii="Consolas" w:hAnsi="Consolas"/>
                                <w:color w:val="D4D4D4"/>
                                <w:sz w:val="21"/>
                                <w:szCs w:val="21"/>
                              </w:rPr>
                              <w:t> = [</w:t>
                            </w:r>
                            <w:r>
                              <w:rPr>
                                <w:rFonts w:ascii="Consolas" w:hAnsi="Consolas"/>
                                <w:color w:val="B5CEA8"/>
                                <w:sz w:val="21"/>
                                <w:szCs w:val="21"/>
                              </w:rPr>
                              <w:t>64</w:t>
                            </w:r>
                            <w:r>
                              <w:rPr>
                                <w:rFonts w:ascii="Consolas" w:hAnsi="Consolas"/>
                                <w:color w:val="D4D4D4"/>
                                <w:sz w:val="21"/>
                                <w:szCs w:val="21"/>
                              </w:rPr>
                              <w:t>, </w:t>
                            </w:r>
                            <w:r>
                              <w:rPr>
                                <w:rFonts w:ascii="Consolas" w:hAnsi="Consolas"/>
                                <w:color w:val="B5CEA8"/>
                                <w:sz w:val="21"/>
                                <w:szCs w:val="21"/>
                              </w:rPr>
                              <w:t>34</w:t>
                            </w:r>
                            <w:r>
                              <w:rPr>
                                <w:rFonts w:ascii="Consolas" w:hAnsi="Consolas"/>
                                <w:color w:val="D4D4D4"/>
                                <w:sz w:val="21"/>
                                <w:szCs w:val="21"/>
                              </w:rPr>
                              <w:t>, </w:t>
                            </w:r>
                            <w:r>
                              <w:rPr>
                                <w:rFonts w:ascii="Consolas" w:hAnsi="Consolas"/>
                                <w:color w:val="B5CEA8"/>
                                <w:sz w:val="21"/>
                                <w:szCs w:val="21"/>
                              </w:rPr>
                              <w:t>25</w:t>
                            </w:r>
                            <w:r>
                              <w:rPr>
                                <w:rFonts w:ascii="Consolas" w:hAnsi="Consolas"/>
                                <w:color w:val="D4D4D4"/>
                                <w:sz w:val="21"/>
                                <w:szCs w:val="21"/>
                              </w:rPr>
                              <w:t>, </w:t>
                            </w:r>
                            <w:r>
                              <w:rPr>
                                <w:rFonts w:ascii="Consolas" w:hAnsi="Consolas"/>
                                <w:color w:val="B5CEA8"/>
                                <w:sz w:val="21"/>
                                <w:szCs w:val="21"/>
                              </w:rPr>
                              <w:t>12</w:t>
                            </w:r>
                            <w:r>
                              <w:rPr>
                                <w:rFonts w:ascii="Consolas" w:hAnsi="Consolas"/>
                                <w:color w:val="D4D4D4"/>
                                <w:sz w:val="21"/>
                                <w:szCs w:val="21"/>
                              </w:rPr>
                              <w:t>, </w:t>
                            </w:r>
                            <w:r>
                              <w:rPr>
                                <w:rFonts w:ascii="Consolas" w:hAnsi="Consolas"/>
                                <w:color w:val="B5CEA8"/>
                                <w:sz w:val="21"/>
                                <w:szCs w:val="21"/>
                              </w:rPr>
                              <w:t>22</w:t>
                            </w:r>
                            <w:r>
                              <w:rPr>
                                <w:rFonts w:ascii="Consolas" w:hAnsi="Consolas"/>
                                <w:color w:val="D4D4D4"/>
                                <w:sz w:val="21"/>
                                <w:szCs w:val="21"/>
                              </w:rPr>
                              <w:t>, </w:t>
                            </w:r>
                            <w:r>
                              <w:rPr>
                                <w:rFonts w:ascii="Consolas" w:hAnsi="Consolas"/>
                                <w:color w:val="B5CEA8"/>
                                <w:sz w:val="21"/>
                                <w:szCs w:val="21"/>
                              </w:rPr>
                              <w:t>11</w:t>
                            </w:r>
                            <w:r>
                              <w:rPr>
                                <w:rFonts w:ascii="Consolas" w:hAnsi="Consolas"/>
                                <w:color w:val="D4D4D4"/>
                                <w:sz w:val="21"/>
                                <w:szCs w:val="21"/>
                              </w:rPr>
                              <w:t>, </w:t>
                            </w:r>
                            <w:r>
                              <w:rPr>
                                <w:rFonts w:ascii="Consolas" w:hAnsi="Consolas"/>
                                <w:color w:val="B5CEA8"/>
                                <w:sz w:val="21"/>
                                <w:szCs w:val="21"/>
                              </w:rPr>
                              <w:t>90</w:t>
                            </w:r>
                            <w:r>
                              <w:rPr>
                                <w:rFonts w:ascii="Consolas" w:hAnsi="Consolas"/>
                                <w:color w:val="D4D4D4"/>
                                <w:sz w:val="21"/>
                                <w:szCs w:val="21"/>
                              </w:rPr>
                              <w:t>]</w:t>
                            </w:r>
                          </w:p>
                          <w:p w14:paraId="23202ECA"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AFB59B"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bubble_sort(</w:t>
                            </w:r>
                            <w:r>
                              <w:rPr>
                                <w:rFonts w:ascii="Consolas" w:hAnsi="Consolas"/>
                                <w:color w:val="4EC9B0"/>
                                <w:sz w:val="21"/>
                                <w:szCs w:val="21"/>
                              </w:rPr>
                              <w:t>list</w:t>
                            </w:r>
                            <w:r>
                              <w:rPr>
                                <w:rFonts w:ascii="Consolas" w:hAnsi="Consolas"/>
                                <w:color w:val="D4D4D4"/>
                                <w:sz w:val="21"/>
                                <w:szCs w:val="21"/>
                              </w:rPr>
                              <w:t>)</w:t>
                            </w:r>
                          </w:p>
                          <w:p w14:paraId="67957C6E" w14:textId="3768B734" w:rsidR="00CE6D57" w:rsidRDefault="00CE6D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59C141" id="_x0000_s1029" type="#_x0000_t202" style="position:absolute;margin-left:17.85pt;margin-top:11pt;width:333.5pt;height:209.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qmJwIAAE4EAAAOAAAAZHJzL2Uyb0RvYy54bWysVNtu2zAMfR+wfxD0vjhx46w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">
                <v:textbox>
                  <w:txbxContent>
                    <w:p w14:paraId="332D70F0" w14:textId="474922F4"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bubble_sort</w:t>
                      </w:r>
                      <w:proofErr w:type="spellEnd"/>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14:paraId="04078869" w14:textId="49F6BF89"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n = </w:t>
                      </w:r>
                      <w:proofErr w:type="spellStart"/>
                      <w:r>
                        <w:rPr>
                          <w:rFonts w:ascii="Consolas" w:hAnsi="Consolas"/>
                          <w:color w:val="DCDCAA"/>
                          <w:sz w:val="21"/>
                          <w:szCs w:val="21"/>
                        </w:rPr>
                        <w:t>len</w:t>
                      </w:r>
                      <w:proofErr w:type="spellEnd"/>
                      <w:r>
                        <w:rPr>
                          <w:rFonts w:ascii="Consolas" w:hAnsi="Consolas"/>
                          <w:color w:val="D4D4D4"/>
                          <w:sz w:val="21"/>
                          <w:szCs w:val="21"/>
                        </w:rPr>
                        <w:t>(a)</w:t>
                      </w:r>
                    </w:p>
                    <w:p w14:paraId="3008D58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(n):</w:t>
                      </w:r>
                    </w:p>
                    <w:p w14:paraId="5DF4440E" w14:textId="474180AF"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#duyệt </w:t>
                      </w:r>
                      <w:proofErr w:type="spellStart"/>
                      <w:r>
                        <w:rPr>
                          <w:rFonts w:ascii="Consolas" w:hAnsi="Consolas"/>
                          <w:color w:val="D4D4D4"/>
                          <w:sz w:val="21"/>
                          <w:szCs w:val="21"/>
                        </w:rPr>
                        <w:t>hết</w:t>
                      </w:r>
                      <w:proofErr w:type="spellEnd"/>
                      <w:r>
                        <w:rPr>
                          <w:rFonts w:ascii="Consolas" w:hAnsi="Consolas"/>
                          <w:color w:val="D4D4D4"/>
                          <w:sz w:val="21"/>
                          <w:szCs w:val="21"/>
                        </w:rPr>
                        <w:t xml:space="preserve"> </w:t>
                      </w:r>
                      <w:proofErr w:type="spellStart"/>
                      <w:r>
                        <w:rPr>
                          <w:rFonts w:ascii="Consolas" w:hAnsi="Consolas"/>
                          <w:color w:val="D4D4D4"/>
                          <w:sz w:val="21"/>
                          <w:szCs w:val="21"/>
                        </w:rPr>
                        <w:t>mảng</w:t>
                      </w:r>
                      <w:proofErr w:type="spellEnd"/>
                      <w:r>
                        <w:rPr>
                          <w:rFonts w:ascii="Consolas" w:hAnsi="Consolas"/>
                          <w:color w:val="D4D4D4"/>
                          <w:sz w:val="21"/>
                          <w:szCs w:val="21"/>
                        </w:rPr>
                        <w:t xml:space="preserve">, so </w:t>
                      </w:r>
                      <w:proofErr w:type="spellStart"/>
                      <w:r>
                        <w:rPr>
                          <w:rFonts w:ascii="Consolas" w:hAnsi="Consolas"/>
                          <w:color w:val="D4D4D4"/>
                          <w:sz w:val="21"/>
                          <w:szCs w:val="21"/>
                        </w:rPr>
                        <w:t>sánh</w:t>
                      </w:r>
                      <w:proofErr w:type="spellEnd"/>
                      <w:r>
                        <w:rPr>
                          <w:rFonts w:ascii="Consolas" w:hAnsi="Consolas"/>
                          <w:color w:val="D4D4D4"/>
                          <w:sz w:val="21"/>
                          <w:szCs w:val="21"/>
                        </w:rPr>
                        <w:t xml:space="preserve"> </w:t>
                      </w:r>
                      <w:proofErr w:type="spellStart"/>
                      <w:r>
                        <w:rPr>
                          <w:rFonts w:ascii="Consolas" w:hAnsi="Consolas"/>
                          <w:color w:val="D4D4D4"/>
                          <w:sz w:val="21"/>
                          <w:szCs w:val="21"/>
                        </w:rPr>
                        <w:t>từng</w:t>
                      </w:r>
                      <w:proofErr w:type="spellEnd"/>
                      <w:r>
                        <w:rPr>
                          <w:rFonts w:ascii="Consolas" w:hAnsi="Consolas"/>
                          <w:color w:val="D4D4D4"/>
                          <w:sz w:val="21"/>
                          <w:szCs w:val="21"/>
                        </w:rPr>
                        <w:t xml:space="preserve"> </w:t>
                      </w:r>
                      <w:proofErr w:type="spellStart"/>
                      <w:r>
                        <w:rPr>
                          <w:rFonts w:ascii="Consolas" w:hAnsi="Consolas"/>
                          <w:color w:val="D4D4D4"/>
                          <w:sz w:val="21"/>
                          <w:szCs w:val="21"/>
                        </w:rPr>
                        <w:t>cặp</w:t>
                      </w:r>
                      <w:proofErr w:type="spellEnd"/>
                      <w:r>
                        <w:rPr>
                          <w:rFonts w:ascii="Consolas" w:hAnsi="Consolas"/>
                          <w:color w:val="D4D4D4"/>
                          <w:sz w:val="21"/>
                          <w:szCs w:val="21"/>
                        </w:rPr>
                        <w:t xml:space="preserve"> </w:t>
                      </w:r>
                      <w:proofErr w:type="spellStart"/>
                      <w:r>
                        <w:rPr>
                          <w:rFonts w:ascii="Consolas" w:hAnsi="Consolas"/>
                          <w:color w:val="D4D4D4"/>
                          <w:sz w:val="21"/>
                          <w:szCs w:val="21"/>
                        </w:rPr>
                        <w:t>phần</w:t>
                      </w:r>
                      <w:proofErr w:type="spellEnd"/>
                      <w:r>
                        <w:rPr>
                          <w:rFonts w:ascii="Consolas" w:hAnsi="Consolas"/>
                          <w:color w:val="D4D4D4"/>
                          <w:sz w:val="21"/>
                          <w:szCs w:val="21"/>
                        </w:rPr>
                        <w:t xml:space="preserve"> </w:t>
                      </w:r>
                      <w:proofErr w:type="spellStart"/>
                      <w:r>
                        <w:rPr>
                          <w:rFonts w:ascii="Consolas" w:hAnsi="Consolas"/>
                          <w:color w:val="D4D4D4"/>
                          <w:sz w:val="21"/>
                          <w:szCs w:val="21"/>
                        </w:rPr>
                        <w:t>tử</w:t>
                      </w:r>
                      <w:proofErr w:type="spellEnd"/>
                      <w:r>
                        <w:rPr>
                          <w:rFonts w:ascii="Consolas" w:hAnsi="Consolas"/>
                          <w:color w:val="D4D4D4"/>
                          <w:sz w:val="21"/>
                          <w:szCs w:val="21"/>
                        </w:rPr>
                        <w:t xml:space="preserve"> </w:t>
                      </w:r>
                      <w:proofErr w:type="spellStart"/>
                      <w:r>
                        <w:rPr>
                          <w:rFonts w:ascii="Consolas" w:hAnsi="Consolas"/>
                          <w:color w:val="D4D4D4"/>
                          <w:sz w:val="21"/>
                          <w:szCs w:val="21"/>
                        </w:rPr>
                        <w:t>với</w:t>
                      </w:r>
                      <w:proofErr w:type="spellEnd"/>
                      <w:r>
                        <w:rPr>
                          <w:rFonts w:ascii="Consolas" w:hAnsi="Consolas"/>
                          <w:color w:val="D4D4D4"/>
                          <w:sz w:val="21"/>
                          <w:szCs w:val="21"/>
                        </w:rPr>
                        <w:t xml:space="preserve"> </w:t>
                      </w:r>
                      <w:proofErr w:type="spellStart"/>
                      <w:r>
                        <w:rPr>
                          <w:rFonts w:ascii="Consolas" w:hAnsi="Consolas"/>
                          <w:color w:val="D4D4D4"/>
                          <w:sz w:val="21"/>
                          <w:szCs w:val="21"/>
                        </w:rPr>
                        <w:t>nhau</w:t>
                      </w:r>
                      <w:proofErr w:type="spellEnd"/>
                      <w:r>
                        <w:rPr>
                          <w:rFonts w:ascii="Consolas" w:hAnsi="Consolas"/>
                          <w:color w:val="D4D4D4"/>
                          <w:sz w:val="21"/>
                          <w:szCs w:val="21"/>
                        </w:rPr>
                        <w:t xml:space="preserve">, </w:t>
                      </w:r>
                      <w:proofErr w:type="spellStart"/>
                      <w:r>
                        <w:rPr>
                          <w:rFonts w:ascii="Consolas" w:hAnsi="Consolas"/>
                          <w:color w:val="D4D4D4"/>
                          <w:sz w:val="21"/>
                          <w:szCs w:val="21"/>
                        </w:rPr>
                        <w:t>nếu</w:t>
                      </w:r>
                      <w:proofErr w:type="spellEnd"/>
                      <w:r>
                        <w:rPr>
                          <w:rFonts w:ascii="Consolas" w:hAnsi="Consolas"/>
                          <w:color w:val="D4D4D4"/>
                          <w:sz w:val="21"/>
                          <w:szCs w:val="21"/>
                        </w:rPr>
                        <w:t xml:space="preserve"> </w:t>
                      </w:r>
                      <w:proofErr w:type="spellStart"/>
                      <w:r>
                        <w:rPr>
                          <w:rFonts w:ascii="Consolas" w:hAnsi="Consolas"/>
                          <w:color w:val="D4D4D4"/>
                          <w:sz w:val="21"/>
                          <w:szCs w:val="21"/>
                        </w:rPr>
                        <w:t>phần</w:t>
                      </w:r>
                      <w:proofErr w:type="spellEnd"/>
                      <w:r>
                        <w:rPr>
                          <w:rFonts w:ascii="Consolas" w:hAnsi="Consolas"/>
                          <w:color w:val="D4D4D4"/>
                          <w:sz w:val="21"/>
                          <w:szCs w:val="21"/>
                        </w:rPr>
                        <w:t xml:space="preserve"> </w:t>
                      </w:r>
                      <w:proofErr w:type="spellStart"/>
                      <w:r>
                        <w:rPr>
                          <w:rFonts w:ascii="Consolas" w:hAnsi="Consolas"/>
                          <w:color w:val="D4D4D4"/>
                          <w:sz w:val="21"/>
                          <w:szCs w:val="21"/>
                        </w:rPr>
                        <w:t>tử</w:t>
                      </w:r>
                      <w:proofErr w:type="spellEnd"/>
                      <w:r>
                        <w:rPr>
                          <w:rFonts w:ascii="Consolas" w:hAnsi="Consolas"/>
                          <w:color w:val="D4D4D4"/>
                          <w:sz w:val="21"/>
                          <w:szCs w:val="21"/>
                        </w:rPr>
                        <w:t xml:space="preserve"> </w:t>
                      </w:r>
                      <w:proofErr w:type="spellStart"/>
                      <w:r>
                        <w:rPr>
                          <w:rFonts w:ascii="Consolas" w:hAnsi="Consolas"/>
                          <w:color w:val="D4D4D4"/>
                          <w:sz w:val="21"/>
                          <w:szCs w:val="21"/>
                        </w:rPr>
                        <w:t>i</w:t>
                      </w:r>
                      <w:proofErr w:type="spellEnd"/>
                      <w:r>
                        <w:rPr>
                          <w:rFonts w:ascii="Consolas" w:hAnsi="Consolas"/>
                          <w:color w:val="D4D4D4"/>
                          <w:sz w:val="21"/>
                          <w:szCs w:val="21"/>
                        </w:rPr>
                        <w:t xml:space="preserve"> &gt; </w:t>
                      </w:r>
                      <w:proofErr w:type="spellStart"/>
                      <w:r>
                        <w:rPr>
                          <w:rFonts w:ascii="Consolas" w:hAnsi="Consolas"/>
                          <w:color w:val="D4D4D4"/>
                          <w:sz w:val="21"/>
                          <w:szCs w:val="21"/>
                        </w:rPr>
                        <w:t>phần</w:t>
                      </w:r>
                      <w:proofErr w:type="spellEnd"/>
                      <w:r>
                        <w:rPr>
                          <w:rFonts w:ascii="Consolas" w:hAnsi="Consolas"/>
                          <w:color w:val="D4D4D4"/>
                          <w:sz w:val="21"/>
                          <w:szCs w:val="21"/>
                        </w:rPr>
                        <w:t xml:space="preserve"> </w:t>
                      </w:r>
                      <w:proofErr w:type="spellStart"/>
                      <w:r>
                        <w:rPr>
                          <w:rFonts w:ascii="Consolas" w:hAnsi="Consolas"/>
                          <w:color w:val="D4D4D4"/>
                          <w:sz w:val="21"/>
                          <w:szCs w:val="21"/>
                        </w:rPr>
                        <w:t>tử</w:t>
                      </w:r>
                      <w:proofErr w:type="spellEnd"/>
                      <w:r>
                        <w:rPr>
                          <w:rFonts w:ascii="Consolas" w:hAnsi="Consolas"/>
                          <w:color w:val="D4D4D4"/>
                          <w:sz w:val="21"/>
                          <w:szCs w:val="21"/>
                        </w:rPr>
                        <w:t xml:space="preserve"> </w:t>
                      </w:r>
                      <w:proofErr w:type="spellStart"/>
                      <w:r>
                        <w:rPr>
                          <w:rFonts w:ascii="Consolas" w:hAnsi="Consolas"/>
                          <w:color w:val="D4D4D4"/>
                          <w:sz w:val="21"/>
                          <w:szCs w:val="21"/>
                        </w:rPr>
                        <w:t>thứ</w:t>
                      </w:r>
                      <w:proofErr w:type="spellEnd"/>
                      <w:r>
                        <w:rPr>
                          <w:rFonts w:ascii="Consolas" w:hAnsi="Consolas"/>
                          <w:color w:val="D4D4D4"/>
                          <w:sz w:val="21"/>
                          <w:szCs w:val="21"/>
                        </w:rPr>
                        <w:t xml:space="preserve"> i+1 </w:t>
                      </w:r>
                      <w:proofErr w:type="spellStart"/>
                      <w:r>
                        <w:rPr>
                          <w:rFonts w:ascii="Consolas" w:hAnsi="Consolas"/>
                          <w:color w:val="D4D4D4"/>
                          <w:sz w:val="21"/>
                          <w:szCs w:val="21"/>
                        </w:rPr>
                        <w:t>thì</w:t>
                      </w:r>
                      <w:proofErr w:type="spellEnd"/>
                      <w:r>
                        <w:rPr>
                          <w:rFonts w:ascii="Consolas" w:hAnsi="Consolas"/>
                          <w:color w:val="D4D4D4"/>
                          <w:sz w:val="21"/>
                          <w:szCs w:val="21"/>
                        </w:rPr>
                        <w:t xml:space="preserve"> </w:t>
                      </w:r>
                      <w:proofErr w:type="spellStart"/>
                      <w:r>
                        <w:rPr>
                          <w:rFonts w:ascii="Consolas" w:hAnsi="Consolas"/>
                          <w:color w:val="D4D4D4"/>
                          <w:sz w:val="21"/>
                          <w:szCs w:val="21"/>
                        </w:rPr>
                        <w:t>đổi</w:t>
                      </w:r>
                      <w:proofErr w:type="spellEnd"/>
                      <w:r>
                        <w:rPr>
                          <w:rFonts w:ascii="Consolas" w:hAnsi="Consolas"/>
                          <w:color w:val="D4D4D4"/>
                          <w:sz w:val="21"/>
                          <w:szCs w:val="21"/>
                        </w:rPr>
                        <w:t xml:space="preserve"> </w:t>
                      </w:r>
                      <w:proofErr w:type="spellStart"/>
                      <w:r>
                        <w:rPr>
                          <w:rFonts w:ascii="Consolas" w:hAnsi="Consolas"/>
                          <w:color w:val="D4D4D4"/>
                          <w:sz w:val="21"/>
                          <w:szCs w:val="21"/>
                        </w:rPr>
                        <w:t>vị</w:t>
                      </w:r>
                      <w:proofErr w:type="spellEnd"/>
                      <w:r>
                        <w:rPr>
                          <w:rFonts w:ascii="Consolas" w:hAnsi="Consolas"/>
                          <w:color w:val="D4D4D4"/>
                          <w:sz w:val="21"/>
                          <w:szCs w:val="21"/>
                        </w:rPr>
                        <w:t xml:space="preserve"> </w:t>
                      </w:r>
                      <w:proofErr w:type="spellStart"/>
                      <w:r>
                        <w:rPr>
                          <w:rFonts w:ascii="Consolas" w:hAnsi="Consolas"/>
                          <w:color w:val="D4D4D4"/>
                          <w:sz w:val="21"/>
                          <w:szCs w:val="21"/>
                        </w:rPr>
                        <w:t>trí</w:t>
                      </w:r>
                      <w:proofErr w:type="spellEnd"/>
                    </w:p>
                    <w:p w14:paraId="7EE3A6C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C586C0"/>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n-</w:t>
                      </w:r>
                      <w:r>
                        <w:rPr>
                          <w:rFonts w:ascii="Consolas" w:hAnsi="Consolas"/>
                          <w:color w:val="B5CEA8"/>
                          <w:sz w:val="21"/>
                          <w:szCs w:val="21"/>
                        </w:rPr>
                        <w:t>1</w:t>
                      </w:r>
                      <w:r>
                        <w:rPr>
                          <w:rFonts w:ascii="Consolas" w:hAnsi="Consolas"/>
                          <w:color w:val="D4D4D4"/>
                          <w:sz w:val="21"/>
                          <w:szCs w:val="21"/>
                        </w:rPr>
                        <w:t>-i):</w:t>
                      </w:r>
                    </w:p>
                    <w:p w14:paraId="7E81E406" w14:textId="259DF0E8"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a[j] &gt; a[j+</w:t>
                      </w:r>
                      <w:r>
                        <w:rPr>
                          <w:rFonts w:ascii="Consolas" w:hAnsi="Consolas"/>
                          <w:color w:val="B5CEA8"/>
                          <w:sz w:val="21"/>
                          <w:szCs w:val="21"/>
                        </w:rPr>
                        <w:t>1</w:t>
                      </w:r>
                      <w:r>
                        <w:rPr>
                          <w:rFonts w:ascii="Consolas" w:hAnsi="Consolas"/>
                          <w:color w:val="D4D4D4"/>
                          <w:sz w:val="21"/>
                          <w:szCs w:val="21"/>
                        </w:rPr>
                        <w:t>]:</w:t>
                      </w:r>
                    </w:p>
                    <w:p w14:paraId="5815C22C"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a[j], a[j+</w:t>
                      </w:r>
                      <w:r>
                        <w:rPr>
                          <w:rFonts w:ascii="Consolas" w:hAnsi="Consolas"/>
                          <w:color w:val="B5CEA8"/>
                          <w:sz w:val="21"/>
                          <w:szCs w:val="21"/>
                        </w:rPr>
                        <w:t>1</w:t>
                      </w:r>
                      <w:r>
                        <w:rPr>
                          <w:rFonts w:ascii="Consolas" w:hAnsi="Consolas"/>
                          <w:color w:val="D4D4D4"/>
                          <w:sz w:val="21"/>
                          <w:szCs w:val="21"/>
                        </w:rPr>
                        <w:t>] = a[j+</w:t>
                      </w:r>
                      <w:r>
                        <w:rPr>
                          <w:rFonts w:ascii="Consolas" w:hAnsi="Consolas"/>
                          <w:color w:val="B5CEA8"/>
                          <w:sz w:val="21"/>
                          <w:szCs w:val="21"/>
                        </w:rPr>
                        <w:t>1</w:t>
                      </w:r>
                      <w:r>
                        <w:rPr>
                          <w:rFonts w:ascii="Consolas" w:hAnsi="Consolas"/>
                          <w:color w:val="D4D4D4"/>
                          <w:sz w:val="21"/>
                          <w:szCs w:val="21"/>
                        </w:rPr>
                        <w:t>], a[j]</w:t>
                      </w:r>
                    </w:p>
                    <w:p w14:paraId="55C705E6"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"bubble sort:"</w:t>
                      </w:r>
                      <w:r>
                        <w:rPr>
                          <w:rFonts w:ascii="Consolas" w:hAnsi="Consolas"/>
                          <w:color w:val="D4D4D4"/>
                          <w:sz w:val="21"/>
                          <w:szCs w:val="21"/>
                        </w:rPr>
                        <w:t>)</w:t>
                      </w:r>
                    </w:p>
                    <w:p w14:paraId="4F3A2251"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(a)</w:t>
                      </w:r>
                    </w:p>
                    <w:p w14:paraId="04436E7F"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9F2B549"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6A9955"/>
                          <w:sz w:val="21"/>
                          <w:szCs w:val="21"/>
                        </w:rPr>
                        <w:t># Driver code to test above</w:t>
                      </w:r>
                    </w:p>
                    <w:p w14:paraId="5F217F5E"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4EC9B0"/>
                          <w:sz w:val="21"/>
                          <w:szCs w:val="21"/>
                        </w:rPr>
                        <w:t>list</w:t>
                      </w:r>
                      <w:r>
                        <w:rPr>
                          <w:rFonts w:ascii="Consolas" w:hAnsi="Consolas"/>
                          <w:color w:val="D4D4D4"/>
                          <w:sz w:val="21"/>
                          <w:szCs w:val="21"/>
                        </w:rPr>
                        <w:t> = [</w:t>
                      </w:r>
                      <w:r>
                        <w:rPr>
                          <w:rFonts w:ascii="Consolas" w:hAnsi="Consolas"/>
                          <w:color w:val="B5CEA8"/>
                          <w:sz w:val="21"/>
                          <w:szCs w:val="21"/>
                        </w:rPr>
                        <w:t>64</w:t>
                      </w:r>
                      <w:r>
                        <w:rPr>
                          <w:rFonts w:ascii="Consolas" w:hAnsi="Consolas"/>
                          <w:color w:val="D4D4D4"/>
                          <w:sz w:val="21"/>
                          <w:szCs w:val="21"/>
                        </w:rPr>
                        <w:t>, </w:t>
                      </w:r>
                      <w:r>
                        <w:rPr>
                          <w:rFonts w:ascii="Consolas" w:hAnsi="Consolas"/>
                          <w:color w:val="B5CEA8"/>
                          <w:sz w:val="21"/>
                          <w:szCs w:val="21"/>
                        </w:rPr>
                        <w:t>34</w:t>
                      </w:r>
                      <w:r>
                        <w:rPr>
                          <w:rFonts w:ascii="Consolas" w:hAnsi="Consolas"/>
                          <w:color w:val="D4D4D4"/>
                          <w:sz w:val="21"/>
                          <w:szCs w:val="21"/>
                        </w:rPr>
                        <w:t>, </w:t>
                      </w:r>
                      <w:r>
                        <w:rPr>
                          <w:rFonts w:ascii="Consolas" w:hAnsi="Consolas"/>
                          <w:color w:val="B5CEA8"/>
                          <w:sz w:val="21"/>
                          <w:szCs w:val="21"/>
                        </w:rPr>
                        <w:t>25</w:t>
                      </w:r>
                      <w:r>
                        <w:rPr>
                          <w:rFonts w:ascii="Consolas" w:hAnsi="Consolas"/>
                          <w:color w:val="D4D4D4"/>
                          <w:sz w:val="21"/>
                          <w:szCs w:val="21"/>
                        </w:rPr>
                        <w:t>, </w:t>
                      </w:r>
                      <w:r>
                        <w:rPr>
                          <w:rFonts w:ascii="Consolas" w:hAnsi="Consolas"/>
                          <w:color w:val="B5CEA8"/>
                          <w:sz w:val="21"/>
                          <w:szCs w:val="21"/>
                        </w:rPr>
                        <w:t>12</w:t>
                      </w:r>
                      <w:r>
                        <w:rPr>
                          <w:rFonts w:ascii="Consolas" w:hAnsi="Consolas"/>
                          <w:color w:val="D4D4D4"/>
                          <w:sz w:val="21"/>
                          <w:szCs w:val="21"/>
                        </w:rPr>
                        <w:t>, </w:t>
                      </w:r>
                      <w:r>
                        <w:rPr>
                          <w:rFonts w:ascii="Consolas" w:hAnsi="Consolas"/>
                          <w:color w:val="B5CEA8"/>
                          <w:sz w:val="21"/>
                          <w:szCs w:val="21"/>
                        </w:rPr>
                        <w:t>22</w:t>
                      </w:r>
                      <w:r>
                        <w:rPr>
                          <w:rFonts w:ascii="Consolas" w:hAnsi="Consolas"/>
                          <w:color w:val="D4D4D4"/>
                          <w:sz w:val="21"/>
                          <w:szCs w:val="21"/>
                        </w:rPr>
                        <w:t>, </w:t>
                      </w:r>
                      <w:r>
                        <w:rPr>
                          <w:rFonts w:ascii="Consolas" w:hAnsi="Consolas"/>
                          <w:color w:val="B5CEA8"/>
                          <w:sz w:val="21"/>
                          <w:szCs w:val="21"/>
                        </w:rPr>
                        <w:t>11</w:t>
                      </w:r>
                      <w:r>
                        <w:rPr>
                          <w:rFonts w:ascii="Consolas" w:hAnsi="Consolas"/>
                          <w:color w:val="D4D4D4"/>
                          <w:sz w:val="21"/>
                          <w:szCs w:val="21"/>
                        </w:rPr>
                        <w:t>, </w:t>
                      </w:r>
                      <w:r>
                        <w:rPr>
                          <w:rFonts w:ascii="Consolas" w:hAnsi="Consolas"/>
                          <w:color w:val="B5CEA8"/>
                          <w:sz w:val="21"/>
                          <w:szCs w:val="21"/>
                        </w:rPr>
                        <w:t>90</w:t>
                      </w:r>
                      <w:r>
                        <w:rPr>
                          <w:rFonts w:ascii="Consolas" w:hAnsi="Consolas"/>
                          <w:color w:val="D4D4D4"/>
                          <w:sz w:val="21"/>
                          <w:szCs w:val="21"/>
                        </w:rPr>
                        <w:t>]</w:t>
                      </w:r>
                    </w:p>
                    <w:p w14:paraId="23202ECA" w14:textId="77777777" w:rsidR="00CE6D57" w:rsidRDefault="00CE6D57" w:rsidP="00CE6D5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AFB59B" w14:textId="77777777" w:rsidR="00CE6D57" w:rsidRDefault="00CE6D57" w:rsidP="00CE6D57">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bubble_sort</w:t>
                      </w:r>
                      <w:proofErr w:type="spellEnd"/>
                      <w:r>
                        <w:rPr>
                          <w:rFonts w:ascii="Consolas" w:hAnsi="Consolas"/>
                          <w:color w:val="D4D4D4"/>
                          <w:sz w:val="21"/>
                          <w:szCs w:val="21"/>
                        </w:rPr>
                        <w:t>(</w:t>
                      </w:r>
                      <w:r>
                        <w:rPr>
                          <w:rFonts w:ascii="Consolas" w:hAnsi="Consolas"/>
                          <w:color w:val="4EC9B0"/>
                          <w:sz w:val="21"/>
                          <w:szCs w:val="21"/>
                        </w:rPr>
                        <w:t>list</w:t>
                      </w:r>
                      <w:r>
                        <w:rPr>
                          <w:rFonts w:ascii="Consolas" w:hAnsi="Consolas"/>
                          <w:color w:val="D4D4D4"/>
                          <w:sz w:val="21"/>
                          <w:szCs w:val="21"/>
                        </w:rPr>
                        <w:t>)</w:t>
                      </w:r>
                    </w:p>
                    <w:p w14:paraId="67957C6E" w14:textId="3768B734" w:rsidR="00CE6D57" w:rsidRDefault="00CE6D57"/>
                  </w:txbxContent>
                </v:textbox>
                <w10:wrap type="square"/>
              </v:shape>
            </w:pict>
          </mc:Fallback>
        </mc:AlternateContent>
      </w:r>
    </w:p>
    <w:p w14:paraId="0D010C64" w14:textId="7C450DC0" w:rsidR="00CE6D57" w:rsidRDefault="00CE6D57" w:rsidP="0089761A">
      <w:pPr>
        <w:spacing w:line="360" w:lineRule="auto"/>
        <w:rPr>
          <w:sz w:val="26"/>
          <w:szCs w:val="26"/>
        </w:rPr>
      </w:pPr>
    </w:p>
    <w:p w14:paraId="002D6C26" w14:textId="699AA8C5" w:rsidR="00CE6D57" w:rsidRDefault="00CE6D57" w:rsidP="0089761A">
      <w:pPr>
        <w:spacing w:line="360" w:lineRule="auto"/>
        <w:rPr>
          <w:sz w:val="26"/>
          <w:szCs w:val="26"/>
        </w:rPr>
      </w:pPr>
    </w:p>
    <w:p w14:paraId="6D498BE5" w14:textId="3988C1DC" w:rsidR="00CE6D57" w:rsidRDefault="00CE6D57" w:rsidP="0089761A">
      <w:pPr>
        <w:spacing w:line="360" w:lineRule="auto"/>
        <w:rPr>
          <w:sz w:val="26"/>
          <w:szCs w:val="26"/>
        </w:rPr>
      </w:pPr>
    </w:p>
    <w:p w14:paraId="4E81DD87" w14:textId="671C5E41" w:rsidR="00CE6D57" w:rsidRDefault="00CE6D57" w:rsidP="0089761A">
      <w:pPr>
        <w:spacing w:line="360" w:lineRule="auto"/>
        <w:rPr>
          <w:sz w:val="26"/>
          <w:szCs w:val="26"/>
        </w:rPr>
      </w:pPr>
    </w:p>
    <w:p w14:paraId="4658D820" w14:textId="0B231788" w:rsidR="00CE6D57" w:rsidRDefault="00CE6D57" w:rsidP="0089761A">
      <w:pPr>
        <w:spacing w:line="360" w:lineRule="auto"/>
        <w:rPr>
          <w:sz w:val="26"/>
          <w:szCs w:val="26"/>
        </w:rPr>
      </w:pPr>
    </w:p>
    <w:p w14:paraId="5C4A7A12" w14:textId="3039F130" w:rsidR="00CE6D57" w:rsidRDefault="00CE6D57" w:rsidP="0089761A">
      <w:pPr>
        <w:spacing w:line="360" w:lineRule="auto"/>
        <w:rPr>
          <w:sz w:val="26"/>
          <w:szCs w:val="26"/>
        </w:rPr>
      </w:pPr>
    </w:p>
    <w:p w14:paraId="39E68073" w14:textId="5ADA9697" w:rsidR="00CE6D57" w:rsidRDefault="00CE6D57" w:rsidP="0089761A">
      <w:pPr>
        <w:spacing w:line="360" w:lineRule="auto"/>
        <w:rPr>
          <w:sz w:val="26"/>
          <w:szCs w:val="26"/>
        </w:rPr>
      </w:pPr>
    </w:p>
    <w:p w14:paraId="0ECFFE64" w14:textId="5C5F0C81" w:rsidR="00CE6D57" w:rsidRDefault="00CE6D57" w:rsidP="0089761A">
      <w:pPr>
        <w:spacing w:line="360" w:lineRule="auto"/>
        <w:rPr>
          <w:sz w:val="26"/>
          <w:szCs w:val="26"/>
        </w:rPr>
      </w:pPr>
    </w:p>
    <w:p w14:paraId="456FAA52" w14:textId="472B68F9" w:rsidR="00CE6D57" w:rsidRDefault="00CE6D57" w:rsidP="0089761A">
      <w:pPr>
        <w:spacing w:line="360" w:lineRule="auto"/>
        <w:rPr>
          <w:sz w:val="26"/>
          <w:szCs w:val="26"/>
        </w:rPr>
      </w:pPr>
    </w:p>
    <w:p w14:paraId="0CD73208" w14:textId="77777777" w:rsidR="00CE6D57" w:rsidRPr="0089761A" w:rsidRDefault="00CE6D57" w:rsidP="0089761A">
      <w:pPr>
        <w:spacing w:line="360" w:lineRule="auto"/>
        <w:rPr>
          <w:sz w:val="26"/>
          <w:szCs w:val="26"/>
        </w:rPr>
      </w:pPr>
    </w:p>
    <w:p w14:paraId="7852761D" w14:textId="2F7F7154" w:rsidR="000F3538" w:rsidRPr="0089761A" w:rsidRDefault="000F3538" w:rsidP="0089761A">
      <w:pPr>
        <w:spacing w:line="360" w:lineRule="auto"/>
        <w:rPr>
          <w:sz w:val="26"/>
          <w:szCs w:val="26"/>
        </w:rPr>
      </w:pPr>
      <w:r w:rsidRPr="0089761A">
        <w:rPr>
          <w:sz w:val="26"/>
          <w:szCs w:val="26"/>
        </w:rPr>
        <w:t>Ví dụ: sắp xếp 89, 45, 68, 90, 29, 34, 17</w:t>
      </w:r>
    </w:p>
    <w:p w14:paraId="3A7469C3" w14:textId="77777777" w:rsidR="006E1DB7" w:rsidRPr="0089761A" w:rsidRDefault="006E1DB7" w:rsidP="0089761A">
      <w:pPr>
        <w:spacing w:line="360" w:lineRule="auto"/>
        <w:rPr>
          <w:sz w:val="26"/>
          <w:szCs w:val="26"/>
        </w:rPr>
      </w:pPr>
      <w:r w:rsidRPr="0089761A">
        <w:rPr>
          <w:noProof/>
          <w:sz w:val="26"/>
          <w:szCs w:val="26"/>
        </w:rPr>
        <w:drawing>
          <wp:inline distT="0" distB="0" distL="0" distR="0" wp14:anchorId="24D48CDD" wp14:editId="736369CE">
            <wp:extent cx="5121797" cy="26155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1542" cy="2620542"/>
                    </a:xfrm>
                    <a:prstGeom prst="rect">
                      <a:avLst/>
                    </a:prstGeom>
                  </pic:spPr>
                </pic:pic>
              </a:graphicData>
            </a:graphic>
          </wp:inline>
        </w:drawing>
      </w:r>
    </w:p>
    <w:p w14:paraId="1F0A3BF4" w14:textId="77777777" w:rsidR="006E1DB7" w:rsidRPr="0089761A" w:rsidRDefault="006E1DB7" w:rsidP="0089761A">
      <w:pPr>
        <w:pStyle w:val="ListParagraph"/>
        <w:numPr>
          <w:ilvl w:val="0"/>
          <w:numId w:val="17"/>
        </w:numPr>
        <w:spacing w:line="360" w:lineRule="auto"/>
        <w:rPr>
          <w:rFonts w:ascii="Times New Roman" w:hAnsi="Times New Roman" w:cs="Times New Roman"/>
          <w:sz w:val="26"/>
          <w:szCs w:val="26"/>
        </w:rPr>
      </w:pPr>
      <w:r w:rsidRPr="0089761A">
        <w:rPr>
          <w:rFonts w:ascii="Times New Roman" w:hAnsi="Times New Roman" w:cs="Times New Roman"/>
          <w:sz w:val="26"/>
          <w:szCs w:val="26"/>
        </w:rPr>
        <w:t>Bubble sort có độ phức tạp O(n</w:t>
      </w:r>
      <w:r w:rsidRPr="0089761A">
        <w:rPr>
          <w:rFonts w:ascii="Times New Roman" w:hAnsi="Times New Roman" w:cs="Times New Roman"/>
          <w:sz w:val="26"/>
          <w:szCs w:val="26"/>
          <w:vertAlign w:val="superscript"/>
        </w:rPr>
        <w:t>2</w:t>
      </w:r>
      <w:r w:rsidRPr="0089761A">
        <w:rPr>
          <w:rFonts w:ascii="Times New Roman" w:hAnsi="Times New Roman" w:cs="Times New Roman"/>
          <w:sz w:val="26"/>
          <w:szCs w:val="26"/>
        </w:rPr>
        <w:t>) trong trường hợp xấu nhất.</w:t>
      </w:r>
    </w:p>
    <w:p w14:paraId="66AAB882" w14:textId="1B93AD62" w:rsidR="006E1DB7" w:rsidRPr="0089761A" w:rsidRDefault="00CD6FDA" w:rsidP="0089761A">
      <w:pPr>
        <w:pStyle w:val="Heading3"/>
        <w:spacing w:line="360" w:lineRule="auto"/>
        <w:rPr>
          <w:rFonts w:ascii="Times New Roman" w:hAnsi="Times New Roman" w:cs="Times New Roman"/>
          <w:color w:val="auto"/>
          <w:sz w:val="28"/>
          <w:szCs w:val="28"/>
        </w:rPr>
      </w:pPr>
      <w:bookmarkStart w:id="13" w:name="_Toc56375085"/>
      <w:r w:rsidRPr="0089761A">
        <w:rPr>
          <w:rFonts w:ascii="Times New Roman" w:hAnsi="Times New Roman" w:cs="Times New Roman"/>
          <w:color w:val="auto"/>
          <w:sz w:val="28"/>
          <w:szCs w:val="28"/>
        </w:rPr>
        <w:t>1.1.2</w:t>
      </w:r>
      <w:r w:rsidR="006E1DB7" w:rsidRPr="0089761A">
        <w:rPr>
          <w:rFonts w:ascii="Times New Roman" w:hAnsi="Times New Roman" w:cs="Times New Roman"/>
          <w:color w:val="auto"/>
          <w:sz w:val="28"/>
          <w:szCs w:val="28"/>
        </w:rPr>
        <w:t xml:space="preserve"> Exhaustive search</w:t>
      </w:r>
      <w:bookmarkEnd w:id="13"/>
    </w:p>
    <w:p w14:paraId="3E754E42" w14:textId="77777777" w:rsidR="006E1DB7" w:rsidRPr="0089761A" w:rsidRDefault="006E1DB7" w:rsidP="0089761A">
      <w:pPr>
        <w:spacing w:line="360" w:lineRule="auto"/>
        <w:rPr>
          <w:sz w:val="26"/>
          <w:szCs w:val="26"/>
        </w:rPr>
      </w:pPr>
      <w:r w:rsidRPr="0089761A">
        <w:rPr>
          <w:sz w:val="26"/>
          <w:szCs w:val="26"/>
        </w:rPr>
        <w:t xml:space="preserve">Là cách tìm kiếm vét cạn đối với các bài toán tổ hợp. </w:t>
      </w:r>
    </w:p>
    <w:p w14:paraId="35481D8F" w14:textId="57471649" w:rsidR="006E1DB7" w:rsidRPr="0089761A" w:rsidRDefault="006E1DB7" w:rsidP="0089761A">
      <w:pPr>
        <w:pStyle w:val="ListParagraph"/>
        <w:numPr>
          <w:ilvl w:val="3"/>
          <w:numId w:val="21"/>
        </w:numPr>
        <w:spacing w:line="360" w:lineRule="auto"/>
        <w:rPr>
          <w:rFonts w:ascii="Times New Roman" w:hAnsi="Times New Roman" w:cs="Times New Roman"/>
          <w:b/>
          <w:bCs/>
          <w:sz w:val="28"/>
          <w:szCs w:val="28"/>
        </w:rPr>
      </w:pPr>
      <w:r w:rsidRPr="0089761A">
        <w:rPr>
          <w:rFonts w:ascii="Times New Roman" w:hAnsi="Times New Roman" w:cs="Times New Roman"/>
          <w:b/>
          <w:bCs/>
          <w:sz w:val="28"/>
          <w:szCs w:val="28"/>
        </w:rPr>
        <w:t>Traveling Salesman Problem</w:t>
      </w:r>
    </w:p>
    <w:p w14:paraId="2AA2B9C9" w14:textId="77777777" w:rsidR="006E1DB7" w:rsidRPr="0089761A" w:rsidRDefault="006E1DB7" w:rsidP="0089761A">
      <w:pPr>
        <w:shd w:val="clear" w:color="auto" w:fill="FFFFFF"/>
        <w:spacing w:after="360" w:line="360" w:lineRule="auto"/>
        <w:rPr>
          <w:sz w:val="26"/>
          <w:szCs w:val="26"/>
        </w:rPr>
      </w:pPr>
      <w:r w:rsidRPr="0089761A">
        <w:rPr>
          <w:sz w:val="26"/>
          <w:szCs w:val="26"/>
        </w:rPr>
        <w:lastRenderedPageBreak/>
        <w:t>Chúng ta sẽ xét một bài toán rất nổi tiếng có tên là bài toán tìm đường đi của người giao hàng (TSP – Traveling Salesman Problem): Có một người giao hàng cần đi giao hàng tại </w:t>
      </w:r>
      <w:r w:rsidRPr="0089761A">
        <w:rPr>
          <w:b/>
          <w:bCs/>
          <w:sz w:val="26"/>
          <w:szCs w:val="26"/>
        </w:rPr>
        <w:t>n</w:t>
      </w:r>
      <w:r w:rsidRPr="0089761A">
        <w:rPr>
          <w:sz w:val="26"/>
          <w:szCs w:val="26"/>
        </w:rPr>
        <w:t> thành phố. Xuất phát từ một thành phố nào đó, đi qua các thành phố khác để giao hàng và trở về thành phố ban đầu. Mỗi thành phố chỉ đến một lần, khoảng cách từ một thành phố đến các thành phố khác là xác định được. Giả thiết rằng mỗi thành phố đều có đường đi đến các thành phố còn lại. Khoảng cách giữa hai thành phố có thể là khoảng cách địa lý, có thể là cước phí di chuyển hoặc thời gian di chuyển. Ta gọi chung là độ dài. Hãy tìm một chu trình (một đường đi khép kín thỏa mãn điều kiện trên) sao cho tổng độ dài các cạnh là nhỏ nhất. Hay còn gọi là tìm một phương án có giá nhỏ nhất. Bài toán này cũng được gọi là bài toán người du lịch.</w:t>
      </w:r>
    </w:p>
    <w:p w14:paraId="3FBE2EC2" w14:textId="77777777" w:rsidR="006E1DB7" w:rsidRPr="0089761A" w:rsidRDefault="006E1DB7" w:rsidP="0089761A">
      <w:pPr>
        <w:pStyle w:val="ListParagraph"/>
        <w:numPr>
          <w:ilvl w:val="0"/>
          <w:numId w:val="17"/>
        </w:numPr>
        <w:shd w:val="clear" w:color="auto" w:fill="FFFFFF"/>
        <w:spacing w:after="36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Có thể không tồn tại một đường đi giữa hai thành phố a và b nào đó. Trong trường hợp đó ta cho một đường đi ảo giữa a và b với độ dài bằng ¥.</w:t>
      </w:r>
    </w:p>
    <w:p w14:paraId="7E14A10A" w14:textId="77777777" w:rsidR="006E1DB7" w:rsidRPr="0089761A" w:rsidRDefault="006E1DB7" w:rsidP="0089761A">
      <w:pPr>
        <w:pStyle w:val="ListParagraph"/>
        <w:numPr>
          <w:ilvl w:val="0"/>
          <w:numId w:val="17"/>
        </w:numPr>
        <w:shd w:val="clear" w:color="auto" w:fill="FFFFFF"/>
        <w:spacing w:after="36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Bài toán có thể biểu diễn bởi một đồ thị vô hướng có trọng số G = (V,E), trong đó mỗi thành phố được biểu diễn bởi một đỉnh, cạnh nối hai đỉnh biểu diễn cho đường đi giữa hai thành phố và trọng số của cạnh là khoảng cách giữa hai thành phố. Một chu trình đi qua tất cả các đỉnh của G, mỗi đỉnh một lần duy nhất, được gọi là chu trình Hamilton. Vấn đề là tìm một chu trình Hamilton mà tổng độ dài các cạnh là nhỏ nhất.</w:t>
      </w:r>
    </w:p>
    <w:p w14:paraId="7872F14B" w14:textId="77777777" w:rsidR="006E1DB7" w:rsidRPr="0089761A" w:rsidRDefault="006E1DB7" w:rsidP="0089761A">
      <w:pPr>
        <w:pStyle w:val="ListParagraph"/>
        <w:numPr>
          <w:ilvl w:val="0"/>
          <w:numId w:val="17"/>
        </w:numPr>
        <w:shd w:val="clear" w:color="auto" w:fill="FFFFFF"/>
        <w:spacing w:after="360" w:line="360" w:lineRule="auto"/>
        <w:rPr>
          <w:rFonts w:ascii="Times New Roman" w:eastAsia="Times New Roman" w:hAnsi="Times New Roman" w:cs="Times New Roman"/>
          <w:sz w:val="26"/>
          <w:szCs w:val="26"/>
        </w:rPr>
      </w:pPr>
      <w:r w:rsidRPr="0089761A">
        <w:rPr>
          <w:rFonts w:ascii="Times New Roman" w:hAnsi="Times New Roman" w:cs="Times New Roman"/>
          <w:sz w:val="26"/>
          <w:szCs w:val="26"/>
          <w:shd w:val="clear" w:color="auto" w:fill="FFFFFF"/>
        </w:rPr>
        <w:t>Với phương pháp vét cạn ta xét tất cả các chu trình, mỗi chu trình tính tổng độ dài các cạnh của nó rồi chọn một chu trình có tổng độ dài nhỏ nhất. Tuy nhiên chúng ta cần xét tất cả là </w:t>
      </w:r>
      <w:r w:rsidRPr="0089761A">
        <w:rPr>
          <w:rStyle w:val="Strong"/>
          <w:rFonts w:ascii="Times New Roman" w:hAnsi="Times New Roman" w:cs="Times New Roman"/>
          <w:sz w:val="26"/>
          <w:szCs w:val="26"/>
          <w:shd w:val="clear" w:color="auto" w:fill="FFFFFF"/>
        </w:rPr>
        <w:t>(n-1)!/2</w:t>
      </w:r>
      <w:r w:rsidRPr="0089761A">
        <w:rPr>
          <w:rFonts w:ascii="Times New Roman" w:hAnsi="Times New Roman" w:cs="Times New Roman"/>
          <w:sz w:val="26"/>
          <w:szCs w:val="26"/>
          <w:shd w:val="clear" w:color="auto" w:fill="FFFFFF"/>
        </w:rPr>
        <w:t xml:space="preserve"> chu trình. Thực vậy, do mỗi chu trình đều đi qua tất cả các đỉnh (thành phố) nên ta có thể cố định một đỉnh. Từ đỉnh này ta có n-1 cạnh tới n-1 đỉnh khác, nên ta có n-1 cách chọn cạnh đầu tiên của chu trình. Sau khi đã chọn được cạnh đầu tiên, chúng ta còn n-2 cách chọn cạnh thứ hai, do đó ta có (n-1)(n-2) cách </w:t>
      </w:r>
      <w:r w:rsidRPr="0089761A">
        <w:rPr>
          <w:rFonts w:ascii="Times New Roman" w:hAnsi="Times New Roman" w:cs="Times New Roman"/>
          <w:sz w:val="26"/>
          <w:szCs w:val="26"/>
          <w:shd w:val="clear" w:color="auto" w:fill="FFFFFF"/>
        </w:rPr>
        <w:lastRenderedPageBreak/>
        <w:t>chọn hai cạnh. Cứ lý luận như vậy ta sẽ thấy có (n-1)! cách chọn một chu trình. Tuy nhiên với mỗi chu trình ta chỉ quan tâm đến tổng độ dài các cạnh chứ không quan tâm đến hướïng đi theo chiều dương hay âm vì vậy có tất cả  </w:t>
      </w:r>
      <w:r w:rsidRPr="0089761A">
        <w:rPr>
          <w:rStyle w:val="Strong"/>
          <w:rFonts w:ascii="Times New Roman" w:hAnsi="Times New Roman" w:cs="Times New Roman"/>
          <w:sz w:val="26"/>
          <w:szCs w:val="26"/>
          <w:shd w:val="clear" w:color="auto" w:fill="FFFFFF"/>
        </w:rPr>
        <w:t>(n-1)!/2</w:t>
      </w:r>
      <w:r w:rsidRPr="0089761A">
        <w:rPr>
          <w:rFonts w:ascii="Times New Roman" w:hAnsi="Times New Roman" w:cs="Times New Roman"/>
          <w:sz w:val="26"/>
          <w:szCs w:val="26"/>
          <w:shd w:val="clear" w:color="auto" w:fill="FFFFFF"/>
        </w:rPr>
        <w:t> phương án.</w:t>
      </w:r>
    </w:p>
    <w:p w14:paraId="6C9FC367" w14:textId="77777777" w:rsidR="006E1DB7" w:rsidRPr="0089761A" w:rsidRDefault="006E1DB7" w:rsidP="0089761A">
      <w:pPr>
        <w:shd w:val="clear" w:color="auto" w:fill="FFFFFF"/>
        <w:spacing w:after="360" w:line="360" w:lineRule="auto"/>
        <w:ind w:left="360"/>
        <w:rPr>
          <w:color w:val="444444"/>
          <w:sz w:val="26"/>
          <w:szCs w:val="26"/>
        </w:rPr>
      </w:pPr>
      <w:r w:rsidRPr="0089761A">
        <w:rPr>
          <w:noProof/>
          <w:color w:val="444444"/>
          <w:sz w:val="26"/>
          <w:szCs w:val="26"/>
        </w:rPr>
        <w:drawing>
          <wp:inline distT="0" distB="0" distL="0" distR="0" wp14:anchorId="171AA994" wp14:editId="74E840FE">
            <wp:extent cx="5943600" cy="5462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48183BAE" w14:textId="2EB5ED9F" w:rsidR="006E1DB7" w:rsidRPr="0089761A" w:rsidRDefault="006E1DB7" w:rsidP="0089761A">
      <w:pPr>
        <w:pStyle w:val="ListParagraph"/>
        <w:numPr>
          <w:ilvl w:val="3"/>
          <w:numId w:val="21"/>
        </w:numPr>
        <w:shd w:val="clear" w:color="auto" w:fill="FFFFFF"/>
        <w:spacing w:after="360" w:line="360" w:lineRule="auto"/>
        <w:rPr>
          <w:rFonts w:ascii="Times New Roman" w:hAnsi="Times New Roman" w:cs="Times New Roman"/>
          <w:b/>
          <w:bCs/>
          <w:color w:val="444444"/>
          <w:sz w:val="28"/>
          <w:szCs w:val="28"/>
        </w:rPr>
      </w:pPr>
      <w:r w:rsidRPr="0089761A">
        <w:rPr>
          <w:rFonts w:ascii="Times New Roman" w:hAnsi="Times New Roman" w:cs="Times New Roman"/>
          <w:b/>
          <w:bCs/>
          <w:color w:val="444444"/>
          <w:sz w:val="28"/>
          <w:szCs w:val="28"/>
        </w:rPr>
        <w:t>Knapsack problem</w:t>
      </w:r>
    </w:p>
    <w:p w14:paraId="64B66663" w14:textId="77777777" w:rsidR="006E1DB7" w:rsidRPr="0089761A" w:rsidRDefault="006E1DB7" w:rsidP="0089761A">
      <w:pPr>
        <w:pStyle w:val="ListParagraph"/>
        <w:numPr>
          <w:ilvl w:val="0"/>
          <w:numId w:val="17"/>
        </w:numPr>
        <w:shd w:val="clear" w:color="auto" w:fill="FFFFFF"/>
        <w:spacing w:after="360" w:line="360" w:lineRule="auto"/>
        <w:rPr>
          <w:rFonts w:ascii="Times New Roman" w:eastAsia="Times New Roman" w:hAnsi="Times New Roman" w:cs="Times New Roman"/>
          <w:color w:val="444444"/>
          <w:sz w:val="26"/>
          <w:szCs w:val="26"/>
        </w:rPr>
      </w:pPr>
      <w:r w:rsidRPr="0089761A">
        <w:rPr>
          <w:rFonts w:ascii="Times New Roman" w:eastAsia="Times New Roman" w:hAnsi="Times New Roman" w:cs="Times New Roman"/>
          <w:color w:val="444444"/>
          <w:sz w:val="26"/>
          <w:szCs w:val="26"/>
        </w:rPr>
        <w:lastRenderedPageBreak/>
        <w:t>Đây cũng là bài toán tìm kiếm nổi tiếng khác. Cho n mặt hàng với cân nặng w1,w2,…,wn và các giá trị v1,v2,…,vn và 1 gói dung lượng W. Tìm tập hợp có giá trị nhất khi lấy các mặt hàng vừa với túi đựng.</w:t>
      </w:r>
    </w:p>
    <w:p w14:paraId="4482DE8C" w14:textId="77777777" w:rsidR="006E1DB7" w:rsidRPr="0089761A" w:rsidRDefault="006E1DB7" w:rsidP="0089761A">
      <w:pPr>
        <w:shd w:val="clear" w:color="auto" w:fill="FFFFFF"/>
        <w:spacing w:after="360" w:line="360" w:lineRule="auto"/>
        <w:ind w:left="360"/>
        <w:rPr>
          <w:color w:val="444444"/>
          <w:sz w:val="26"/>
          <w:szCs w:val="26"/>
        </w:rPr>
      </w:pPr>
      <w:r w:rsidRPr="0089761A">
        <w:rPr>
          <w:noProof/>
          <w:color w:val="444444"/>
          <w:sz w:val="26"/>
          <w:szCs w:val="26"/>
        </w:rPr>
        <w:drawing>
          <wp:inline distT="0" distB="0" distL="0" distR="0" wp14:anchorId="0D125340" wp14:editId="3CE7F867">
            <wp:extent cx="5480050" cy="5631083"/>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482285" cy="5633379"/>
                    </a:xfrm>
                    <a:prstGeom prst="rect">
                      <a:avLst/>
                    </a:prstGeom>
                  </pic:spPr>
                </pic:pic>
              </a:graphicData>
            </a:graphic>
          </wp:inline>
        </w:drawing>
      </w:r>
    </w:p>
    <w:p w14:paraId="6BA080FD" w14:textId="4F4A7150" w:rsidR="006E1DB7" w:rsidRPr="0089761A" w:rsidRDefault="00CD6FDA" w:rsidP="0089761A">
      <w:pPr>
        <w:pStyle w:val="Heading3"/>
        <w:spacing w:line="360" w:lineRule="auto"/>
        <w:rPr>
          <w:rFonts w:ascii="Times New Roman" w:hAnsi="Times New Roman" w:cs="Times New Roman"/>
          <w:color w:val="auto"/>
          <w:sz w:val="28"/>
          <w:szCs w:val="28"/>
        </w:rPr>
      </w:pPr>
      <w:bookmarkStart w:id="14" w:name="_Toc56375086"/>
      <w:r w:rsidRPr="0089761A">
        <w:rPr>
          <w:rFonts w:ascii="Times New Roman" w:hAnsi="Times New Roman" w:cs="Times New Roman"/>
          <w:b w:val="0"/>
          <w:bCs w:val="0"/>
          <w:color w:val="auto"/>
          <w:sz w:val="28"/>
          <w:szCs w:val="28"/>
        </w:rPr>
        <w:lastRenderedPageBreak/>
        <w:t>1.1.3</w:t>
      </w:r>
      <w:r w:rsidR="006E1DB7" w:rsidRPr="0089761A">
        <w:rPr>
          <w:rFonts w:ascii="Times New Roman" w:hAnsi="Times New Roman" w:cs="Times New Roman"/>
          <w:color w:val="auto"/>
          <w:sz w:val="28"/>
          <w:szCs w:val="28"/>
        </w:rPr>
        <w:t xml:space="preserve"> Depth-First Search and Breadth-First Search</w:t>
      </w:r>
      <w:bookmarkEnd w:id="14"/>
    </w:p>
    <w:p w14:paraId="07816BD7" w14:textId="77777777" w:rsidR="006E1DB7" w:rsidRPr="0089761A" w:rsidRDefault="006E1DB7" w:rsidP="0089761A">
      <w:pPr>
        <w:spacing w:line="360" w:lineRule="auto"/>
        <w:rPr>
          <w:sz w:val="26"/>
          <w:szCs w:val="26"/>
        </w:rPr>
      </w:pPr>
      <w:r w:rsidRPr="0089761A">
        <w:rPr>
          <w:sz w:val="26"/>
          <w:szCs w:val="26"/>
        </w:rPr>
        <w:t xml:space="preserve">Thuật ngữ Exhaustive Search(tìm kiếm đầy đủ) cũng được áp dụng cho 2 thuật toán rất quan trọng là tìm kiếm theo chiều sâu(DFS) và tìm kiếm theo chiều rộng(BFS). </w:t>
      </w:r>
    </w:p>
    <w:p w14:paraId="0B12C963" w14:textId="29BEDC3F" w:rsidR="006E1DB7" w:rsidRPr="0089761A" w:rsidRDefault="006E1DB7" w:rsidP="0089761A">
      <w:pPr>
        <w:spacing w:line="360" w:lineRule="auto"/>
        <w:ind w:left="360"/>
        <w:rPr>
          <w:b/>
          <w:bCs/>
          <w:sz w:val="28"/>
          <w:szCs w:val="28"/>
        </w:rPr>
      </w:pPr>
      <w:r w:rsidRPr="0089761A">
        <w:rPr>
          <w:b/>
          <w:bCs/>
          <w:sz w:val="28"/>
          <w:szCs w:val="28"/>
        </w:rPr>
        <w:t>1.</w:t>
      </w:r>
      <w:r w:rsidR="00CD6FDA" w:rsidRPr="0089761A">
        <w:rPr>
          <w:b/>
          <w:bCs/>
          <w:sz w:val="28"/>
          <w:szCs w:val="28"/>
        </w:rPr>
        <w:t>1.</w:t>
      </w:r>
      <w:r w:rsidRPr="0089761A">
        <w:rPr>
          <w:b/>
          <w:bCs/>
          <w:sz w:val="28"/>
          <w:szCs w:val="28"/>
        </w:rPr>
        <w:t>3.1 Depth First Search</w:t>
      </w:r>
    </w:p>
    <w:p w14:paraId="6AC489DE" w14:textId="77777777" w:rsidR="006E1DB7" w:rsidRPr="0089761A" w:rsidRDefault="006E1DB7" w:rsidP="0089761A">
      <w:pPr>
        <w:spacing w:line="360" w:lineRule="auto"/>
        <w:rPr>
          <w:sz w:val="26"/>
          <w:szCs w:val="26"/>
        </w:rPr>
      </w:pPr>
      <w:r w:rsidRPr="0089761A">
        <w:rPr>
          <w:sz w:val="26"/>
          <w:szCs w:val="26"/>
        </w:rPr>
        <w:t>Depth First Search là một dạng thuật toán duyệt hoặc tìm kiếm trên cây hoặc đồ thị. Trong lý thuyết khoa học máy tính, thuật toán DFS nằm trong chiến lược tìm kiếm mù (tìm kiếm không có định hướng, không chú ý đến thông tin, giá trị được duyệt) được ứng dụng để duyệt hoặc tìm kiếm trên đồ thị.</w:t>
      </w:r>
    </w:p>
    <w:p w14:paraId="7BD99556" w14:textId="3983AA9B" w:rsidR="006E1DB7" w:rsidRPr="0089761A" w:rsidRDefault="006E1DB7" w:rsidP="0089761A">
      <w:pPr>
        <w:spacing w:line="360" w:lineRule="auto"/>
        <w:rPr>
          <w:b/>
          <w:bCs/>
          <w:color w:val="000000"/>
          <w:sz w:val="26"/>
          <w:szCs w:val="26"/>
        </w:rPr>
      </w:pPr>
      <w:r w:rsidRPr="0089761A">
        <w:rPr>
          <w:color w:val="4F493E"/>
          <w:sz w:val="26"/>
          <w:szCs w:val="26"/>
        </w:rPr>
        <w:t xml:space="preserve">Ý tưởng thuật toán: </w:t>
      </w:r>
      <w:r w:rsidRPr="0089761A">
        <w:rPr>
          <w:sz w:val="26"/>
          <w:szCs w:val="26"/>
        </w:rPr>
        <w:t>Từ đỉnh (nút) gốc ban đầu, thuật toán duyệt đi xa nhất theo từng nhánh, khi nhánh đã duyệt hết, lùi về từng đỉnh để tìm và duyệt những nhánh tiếp theo. Quá trình duyệt chỉ dừng lại khi tìm thấy đỉnh cần tìm hoặc tất cả đỉnh đều đã được duyệt qua.</w:t>
      </w:r>
    </w:p>
    <w:p w14:paraId="65430F4F" w14:textId="77777777" w:rsidR="006E1DB7" w:rsidRPr="0089761A" w:rsidRDefault="006E1DB7" w:rsidP="0089761A">
      <w:pPr>
        <w:shd w:val="clear" w:color="auto" w:fill="FFFFFF"/>
        <w:spacing w:before="100" w:beforeAutospacing="1" w:after="24" w:line="360" w:lineRule="auto"/>
        <w:rPr>
          <w:color w:val="000000" w:themeColor="text1"/>
          <w:sz w:val="26"/>
          <w:szCs w:val="26"/>
        </w:rPr>
      </w:pPr>
      <w:r w:rsidRPr="0089761A">
        <w:rPr>
          <w:color w:val="000000" w:themeColor="text1"/>
          <w:sz w:val="26"/>
          <w:szCs w:val="26"/>
        </w:rPr>
        <w:t>DFS trên </w:t>
      </w:r>
      <w:hyperlink r:id="rId16" w:anchor=".C4.90" w:tooltip="Thuật ngữ lý thuyết đồ thị" w:history="1">
        <w:r w:rsidRPr="0089761A">
          <w:rPr>
            <w:rStyle w:val="Hyperlink"/>
            <w:color w:val="000000" w:themeColor="text1"/>
            <w:sz w:val="26"/>
            <w:szCs w:val="26"/>
          </w:rPr>
          <w:t>đồ thị vô hướng</w:t>
        </w:r>
      </w:hyperlink>
      <w:r w:rsidRPr="0089761A">
        <w:rPr>
          <w:color w:val="000000" w:themeColor="text1"/>
          <w:sz w:val="26"/>
          <w:szCs w:val="26"/>
        </w:rPr>
        <w:t> cũng giống như khám phá mê cung với một cuộn chỉ và một thùng sơn đỏ để đánh dấu, tránh bị lạc. Trong đó mỗi </w:t>
      </w:r>
      <w:hyperlink r:id="rId17" w:anchor=".C4.90" w:tooltip="Thuật ngữ lý thuyết đồ thị" w:history="1">
        <w:r w:rsidRPr="0089761A">
          <w:rPr>
            <w:rStyle w:val="Hyperlink"/>
            <w:color w:val="000000" w:themeColor="text1"/>
            <w:sz w:val="26"/>
            <w:szCs w:val="26"/>
          </w:rPr>
          <w:t>đỉnh</w:t>
        </w:r>
      </w:hyperlink>
      <w:r w:rsidRPr="0089761A">
        <w:rPr>
          <w:color w:val="000000" w:themeColor="text1"/>
          <w:sz w:val="26"/>
          <w:szCs w:val="26"/>
        </w:rPr>
        <w:t> s trong đồ thị tượng trưng cho một cửa trong mê cung.</w:t>
      </w:r>
    </w:p>
    <w:p w14:paraId="58AF2855" w14:textId="170B289A"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t>Ta bắt đầu từ </w:t>
      </w:r>
      <w:hyperlink r:id="rId18"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s, buộc đầu cuộn chỉ vào s và đánh đấu </w:t>
      </w:r>
      <w:hyperlink r:id="rId19"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này "đã thăm". Sau đó ta đánh dấu s là </w:t>
      </w:r>
      <w:hyperlink r:id="rId20"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hiện hành u.</w:t>
      </w:r>
    </w:p>
    <w:p w14:paraId="52AB2E87" w14:textId="1AF962CD"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t>Bây giờ, nếu ta đi theo </w:t>
      </w:r>
      <w:hyperlink r:id="rId21" w:anchor=".C" w:tooltip="Thuật ngữ lý thuyết đồ thị" w:history="1">
        <w:r w:rsidRPr="0089761A">
          <w:rPr>
            <w:rStyle w:val="Hyperlink"/>
            <w:rFonts w:ascii="Times New Roman" w:hAnsi="Times New Roman" w:cs="Times New Roman"/>
            <w:color w:val="000000" w:themeColor="text1"/>
            <w:sz w:val="26"/>
            <w:szCs w:val="26"/>
          </w:rPr>
          <w:t>cạnh</w:t>
        </w:r>
      </w:hyperlink>
      <w:r w:rsidRPr="0089761A">
        <w:rPr>
          <w:rFonts w:ascii="Times New Roman" w:hAnsi="Times New Roman" w:cs="Times New Roman"/>
          <w:color w:val="000000" w:themeColor="text1"/>
          <w:sz w:val="26"/>
          <w:szCs w:val="26"/>
        </w:rPr>
        <w:t> (u,v) bất kỳ.</w:t>
      </w:r>
    </w:p>
    <w:p w14:paraId="0C24CF3B" w14:textId="1243D566"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t>Nếu </w:t>
      </w:r>
      <w:hyperlink r:id="rId22" w:anchor=".C" w:tooltip="Thuật ngữ lý thuyết đồ thị" w:history="1">
        <w:r w:rsidRPr="0089761A">
          <w:rPr>
            <w:rStyle w:val="Hyperlink"/>
            <w:rFonts w:ascii="Times New Roman" w:hAnsi="Times New Roman" w:cs="Times New Roman"/>
            <w:color w:val="000000" w:themeColor="text1"/>
            <w:sz w:val="26"/>
            <w:szCs w:val="26"/>
          </w:rPr>
          <w:t>cạnh</w:t>
        </w:r>
      </w:hyperlink>
      <w:r w:rsidRPr="0089761A">
        <w:rPr>
          <w:rFonts w:ascii="Times New Roman" w:hAnsi="Times New Roman" w:cs="Times New Roman"/>
          <w:color w:val="000000" w:themeColor="text1"/>
          <w:sz w:val="26"/>
          <w:szCs w:val="26"/>
        </w:rPr>
        <w:t> (u,v) dẫn chúng ta đến </w:t>
      </w:r>
      <w:hyperlink r:id="rId23"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"đã thăm" v, ta quay trở về u.</w:t>
      </w:r>
    </w:p>
    <w:p w14:paraId="7B2ECA45" w14:textId="6A232FA6"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t>Nếu </w:t>
      </w:r>
      <w:hyperlink r:id="rId24"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v là </w:t>
      </w:r>
      <w:hyperlink r:id="rId25"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mới, ta di chuyển đến v và lăn cuộn chỉ theo. Đánh dấu v là "đã thăm". Đặt v thành </w:t>
      </w:r>
      <w:hyperlink r:id="rId26"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hiện hành và lặp lại các bước.</w:t>
      </w:r>
    </w:p>
    <w:p w14:paraId="4D12AFFA" w14:textId="26736EE5"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t>Cuối cùng, ta có thể đi đến một </w:t>
      </w:r>
      <w:hyperlink r:id="rId27"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mà tại đó tất cả các cạnh kề với nó đều dẫn chúng ta đến các </w:t>
      </w:r>
      <w:hyperlink r:id="rId28" w:anchor=".C4.90" w:tooltip="Thuật ngữ lý thuyết đồ thị" w:history="1">
        <w:r w:rsidRPr="0089761A">
          <w:rPr>
            <w:rStyle w:val="Hyperlink"/>
            <w:rFonts w:ascii="Times New Roman" w:hAnsi="Times New Roman" w:cs="Times New Roman"/>
            <w:color w:val="000000" w:themeColor="text1"/>
            <w:sz w:val="26"/>
            <w:szCs w:val="26"/>
          </w:rPr>
          <w:t>đỉnh</w:t>
        </w:r>
      </w:hyperlink>
      <w:r w:rsidRPr="0089761A">
        <w:rPr>
          <w:rFonts w:ascii="Times New Roman" w:hAnsi="Times New Roman" w:cs="Times New Roman"/>
          <w:color w:val="000000" w:themeColor="text1"/>
          <w:sz w:val="26"/>
          <w:szCs w:val="26"/>
        </w:rPr>
        <w:t> "đã thăm". Khi đó, ta sẽ quay lui bằng cách cuộn ngược cuộn chỉ và quay lại cho đến khi trở lại một </w:t>
      </w:r>
      <w:hyperlink r:id="rId29" w:anchor=".C4.90" w:tooltip="Thuật ngữ lý thuyết đồ thị" w:history="1">
        <w:r w:rsidRPr="0089761A">
          <w:rPr>
            <w:rStyle w:val="Hyperlink"/>
            <w:rFonts w:ascii="Times New Roman" w:hAnsi="Times New Roman" w:cs="Times New Roman"/>
            <w:color w:val="000000" w:themeColor="text1"/>
            <w:sz w:val="26"/>
            <w:szCs w:val="26"/>
          </w:rPr>
          <w:t>đỉnh kề</w:t>
        </w:r>
      </w:hyperlink>
      <w:r w:rsidRPr="0089761A">
        <w:rPr>
          <w:rFonts w:ascii="Times New Roman" w:hAnsi="Times New Roman" w:cs="Times New Roman"/>
          <w:color w:val="000000" w:themeColor="text1"/>
          <w:sz w:val="26"/>
          <w:szCs w:val="26"/>
        </w:rPr>
        <w:t> với một </w:t>
      </w:r>
      <w:hyperlink r:id="rId30" w:anchor=".C" w:tooltip="Thuật ngữ lý thuyết đồ thị" w:history="1">
        <w:r w:rsidRPr="0089761A">
          <w:rPr>
            <w:rStyle w:val="Hyperlink"/>
            <w:rFonts w:ascii="Times New Roman" w:hAnsi="Times New Roman" w:cs="Times New Roman"/>
            <w:color w:val="000000" w:themeColor="text1"/>
            <w:sz w:val="26"/>
            <w:szCs w:val="26"/>
          </w:rPr>
          <w:t>cạnh</w:t>
        </w:r>
      </w:hyperlink>
      <w:r w:rsidRPr="0089761A">
        <w:rPr>
          <w:rFonts w:ascii="Times New Roman" w:hAnsi="Times New Roman" w:cs="Times New Roman"/>
          <w:color w:val="000000" w:themeColor="text1"/>
          <w:sz w:val="26"/>
          <w:szCs w:val="26"/>
        </w:rPr>
        <w:t> còn chưa được khám phá. Lại tiếp tục quy trình khám phá như trên.</w:t>
      </w:r>
    </w:p>
    <w:p w14:paraId="60F5EDD9" w14:textId="0757F5C9" w:rsidR="006E1DB7" w:rsidRPr="0089761A" w:rsidRDefault="006E1DB7" w:rsidP="0089761A">
      <w:pPr>
        <w:pStyle w:val="ListParagraph"/>
        <w:numPr>
          <w:ilvl w:val="0"/>
          <w:numId w:val="17"/>
        </w:numPr>
        <w:shd w:val="clear" w:color="auto" w:fill="FFFFFF"/>
        <w:spacing w:before="100" w:beforeAutospacing="1" w:after="24" w:line="360" w:lineRule="auto"/>
        <w:rPr>
          <w:rFonts w:ascii="Times New Roman" w:hAnsi="Times New Roman" w:cs="Times New Roman"/>
          <w:color w:val="000000" w:themeColor="text1"/>
          <w:sz w:val="26"/>
          <w:szCs w:val="26"/>
        </w:rPr>
      </w:pPr>
      <w:r w:rsidRPr="0089761A">
        <w:rPr>
          <w:rFonts w:ascii="Times New Roman" w:hAnsi="Times New Roman" w:cs="Times New Roman"/>
          <w:color w:val="000000" w:themeColor="text1"/>
          <w:sz w:val="26"/>
          <w:szCs w:val="26"/>
        </w:rPr>
        <w:lastRenderedPageBreak/>
        <w:t>Khi chúng ta trở về s và không còn </w:t>
      </w:r>
      <w:hyperlink r:id="rId31" w:anchor=".C" w:tooltip="Thuật ngữ lý thuyết đồ thị" w:history="1">
        <w:r w:rsidRPr="0089761A">
          <w:rPr>
            <w:rStyle w:val="Hyperlink"/>
            <w:rFonts w:ascii="Times New Roman" w:hAnsi="Times New Roman" w:cs="Times New Roman"/>
            <w:color w:val="000000" w:themeColor="text1"/>
            <w:sz w:val="26"/>
            <w:szCs w:val="26"/>
          </w:rPr>
          <w:t>cạnh</w:t>
        </w:r>
      </w:hyperlink>
      <w:r w:rsidRPr="0089761A">
        <w:rPr>
          <w:rFonts w:ascii="Times New Roman" w:hAnsi="Times New Roman" w:cs="Times New Roman"/>
          <w:color w:val="000000" w:themeColor="text1"/>
          <w:sz w:val="26"/>
          <w:szCs w:val="26"/>
        </w:rPr>
        <w:t> nào kề với nó chưa bị khám phá là lúc DFS dừng.</w:t>
      </w:r>
    </w:p>
    <w:p w14:paraId="55B28A7A" w14:textId="77777777" w:rsidR="006E1DB7" w:rsidRPr="0089761A" w:rsidRDefault="006E1DB7" w:rsidP="0089761A">
      <w:pPr>
        <w:shd w:val="clear" w:color="auto" w:fill="FFFFFF"/>
        <w:spacing w:before="100" w:beforeAutospacing="1" w:after="24" w:line="360" w:lineRule="auto"/>
        <w:rPr>
          <w:color w:val="000000" w:themeColor="text1"/>
          <w:sz w:val="26"/>
          <w:szCs w:val="26"/>
        </w:rPr>
      </w:pPr>
      <w:r w:rsidRPr="0089761A">
        <w:rPr>
          <w:noProof/>
          <w:color w:val="000000" w:themeColor="text1"/>
          <w:sz w:val="26"/>
          <w:szCs w:val="26"/>
        </w:rPr>
        <w:drawing>
          <wp:inline distT="0" distB="0" distL="0" distR="0" wp14:anchorId="7BD31C9D" wp14:editId="6CFDB57C">
            <wp:extent cx="594360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033D9AC3" w14:textId="11382F66" w:rsidR="000F3538" w:rsidRPr="0089761A" w:rsidRDefault="006E1DB7" w:rsidP="0089761A">
      <w:pPr>
        <w:shd w:val="clear" w:color="auto" w:fill="FFFFFF"/>
        <w:spacing w:before="100" w:beforeAutospacing="1" w:after="24" w:line="360" w:lineRule="auto"/>
        <w:rPr>
          <w:color w:val="000000" w:themeColor="text1"/>
          <w:sz w:val="26"/>
          <w:szCs w:val="26"/>
        </w:rPr>
      </w:pPr>
      <w:r w:rsidRPr="0089761A">
        <w:rPr>
          <w:color w:val="000000" w:themeColor="text1"/>
          <w:sz w:val="26"/>
          <w:szCs w:val="26"/>
        </w:rPr>
        <w:t>Dưới đây là mã giả minh họa:</w:t>
      </w:r>
    </w:p>
    <w:p w14:paraId="337F2808" w14:textId="04359E9C" w:rsidR="000F3538" w:rsidRPr="0089761A" w:rsidRDefault="000F3538" w:rsidP="0089761A">
      <w:pPr>
        <w:shd w:val="clear" w:color="auto" w:fill="FFFFFF"/>
        <w:spacing w:before="100" w:beforeAutospacing="1" w:after="24" w:line="360" w:lineRule="auto"/>
        <w:rPr>
          <w:color w:val="000000" w:themeColor="text1"/>
          <w:sz w:val="26"/>
          <w:szCs w:val="26"/>
        </w:rPr>
      </w:pPr>
      <w:r w:rsidRPr="0089761A">
        <w:rPr>
          <w:noProof/>
          <w:color w:val="000000" w:themeColor="text1"/>
          <w:sz w:val="26"/>
          <w:szCs w:val="26"/>
        </w:rPr>
        <w:lastRenderedPageBreak/>
        <mc:AlternateContent>
          <mc:Choice Requires="wps">
            <w:drawing>
              <wp:anchor distT="45720" distB="45720" distL="114300" distR="114300" simplePos="0" relativeHeight="251665408" behindDoc="0" locked="0" layoutInCell="1" allowOverlap="1" wp14:anchorId="181287F0" wp14:editId="69FC1552">
                <wp:simplePos x="0" y="0"/>
                <wp:positionH relativeFrom="column">
                  <wp:posOffset>-381000</wp:posOffset>
                </wp:positionH>
                <wp:positionV relativeFrom="paragraph">
                  <wp:posOffset>0</wp:posOffset>
                </wp:positionV>
                <wp:extent cx="6313805" cy="7905115"/>
                <wp:effectExtent l="0" t="0" r="10795" b="1968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805" cy="7905115"/>
                        </a:xfrm>
                        <a:prstGeom prst="rect">
                          <a:avLst/>
                        </a:prstGeom>
                        <a:solidFill>
                          <a:srgbClr val="FFFFFF"/>
                        </a:solidFill>
                        <a:ln w="9525">
                          <a:solidFill>
                            <a:srgbClr val="000000"/>
                          </a:solidFill>
                          <a:miter lim="800000"/>
                          <a:headEnd/>
                          <a:tailEnd/>
                        </a:ln>
                      </wps:spPr>
                      <wps:txbx>
                        <w:txbxContent>
                          <w:p w14:paraId="3D87F261" w14:textId="3270A8F8"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DFS(G) </w:t>
                            </w:r>
                          </w:p>
                          <w:p w14:paraId="236A3673"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//Implements a depth-first search traversal of a given graph </w:t>
                            </w:r>
                          </w:p>
                          <w:p w14:paraId="3CB7B0FF"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//Input: Graph G = V,E</w:t>
                            </w:r>
                            <w:r w:rsidRPr="00A3489A">
                              <w:rPr>
                                <w:sz w:val="26"/>
                                <w:szCs w:val="26"/>
                              </w:rPr>
                              <w:br w:type="page"/>
                            </w:r>
                            <w:r w:rsidRPr="00A3489A">
                              <w:rPr>
                                <w:b/>
                                <w:bCs/>
                                <w:i/>
                                <w:iCs/>
                                <w:sz w:val="26"/>
                                <w:szCs w:val="26"/>
                              </w:rPr>
                              <w:t xml:space="preserve"> //Output: Graph G with its vertices marked with consecutive integers </w:t>
                            </w:r>
                          </w:p>
                          <w:p w14:paraId="6E0DEA98"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 in the order they are first encountered by the DFS traversal mark each vertex in V with 0 as a mark of being “unvisited” </w:t>
                            </w:r>
                          </w:p>
                          <w:p w14:paraId="26EDBFC2"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count ← 0 </w:t>
                            </w:r>
                          </w:p>
                          <w:p w14:paraId="09E236BE"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for each vertex v in V do </w:t>
                            </w:r>
                          </w:p>
                          <w:p w14:paraId="465AD284" w14:textId="77777777" w:rsidR="000F3538" w:rsidRPr="00A3489A" w:rsidRDefault="000F3538" w:rsidP="000F3538">
                            <w:pPr>
                              <w:shd w:val="clear" w:color="auto" w:fill="FFFFFF"/>
                              <w:spacing w:before="100" w:beforeAutospacing="1" w:after="24" w:line="360" w:lineRule="auto"/>
                              <w:ind w:firstLine="720"/>
                              <w:rPr>
                                <w:b/>
                                <w:bCs/>
                                <w:i/>
                                <w:iCs/>
                                <w:sz w:val="26"/>
                                <w:szCs w:val="26"/>
                              </w:rPr>
                            </w:pPr>
                            <w:r w:rsidRPr="00A3489A">
                              <w:rPr>
                                <w:b/>
                                <w:bCs/>
                                <w:i/>
                                <w:iCs/>
                                <w:sz w:val="26"/>
                                <w:szCs w:val="26"/>
                              </w:rPr>
                              <w:t xml:space="preserve">if v is marked with 0 </w:t>
                            </w:r>
                          </w:p>
                          <w:p w14:paraId="254AF456" w14:textId="77777777" w:rsidR="000F3538" w:rsidRPr="00A3489A" w:rsidRDefault="000F3538" w:rsidP="000F3538">
                            <w:pPr>
                              <w:shd w:val="clear" w:color="auto" w:fill="FFFFFF"/>
                              <w:spacing w:before="100" w:beforeAutospacing="1" w:after="24" w:line="360" w:lineRule="auto"/>
                              <w:ind w:left="720" w:firstLine="720"/>
                              <w:rPr>
                                <w:b/>
                                <w:bCs/>
                                <w:i/>
                                <w:iCs/>
                                <w:sz w:val="26"/>
                                <w:szCs w:val="26"/>
                              </w:rPr>
                            </w:pPr>
                            <w:r w:rsidRPr="00A3489A">
                              <w:rPr>
                                <w:b/>
                                <w:bCs/>
                                <w:i/>
                                <w:iCs/>
                                <w:sz w:val="26"/>
                                <w:szCs w:val="26"/>
                              </w:rPr>
                              <w:t xml:space="preserve">dfs(v) </w:t>
                            </w:r>
                          </w:p>
                          <w:p w14:paraId="478C4DAD"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dfs(v) </w:t>
                            </w:r>
                          </w:p>
                          <w:p w14:paraId="6C8CB5CB"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//visits recursively all the unvisited vertices connected to vertex v </w:t>
                            </w:r>
                          </w:p>
                          <w:p w14:paraId="6D2725AE"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//by a path and numbers them in the order they are encountered </w:t>
                            </w:r>
                          </w:p>
                          <w:p w14:paraId="11DD64A6"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//via global variable count </w:t>
                            </w:r>
                          </w:p>
                          <w:p w14:paraId="756ADF16"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count ← count + 1; mark v with count </w:t>
                            </w:r>
                          </w:p>
                          <w:p w14:paraId="1FFD4455"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for each vertex w in V adjacent to v do </w:t>
                            </w:r>
                          </w:p>
                          <w:p w14:paraId="523335BD" w14:textId="77777777" w:rsidR="000F3538" w:rsidRPr="00A3489A" w:rsidRDefault="000F3538" w:rsidP="000F3538">
                            <w:pPr>
                              <w:shd w:val="clear" w:color="auto" w:fill="FFFFFF"/>
                              <w:spacing w:before="100" w:beforeAutospacing="1" w:after="24" w:line="360" w:lineRule="auto"/>
                              <w:ind w:firstLine="720"/>
                              <w:rPr>
                                <w:b/>
                                <w:bCs/>
                                <w:i/>
                                <w:iCs/>
                                <w:sz w:val="26"/>
                                <w:szCs w:val="26"/>
                              </w:rPr>
                            </w:pPr>
                            <w:r w:rsidRPr="00A3489A">
                              <w:rPr>
                                <w:b/>
                                <w:bCs/>
                                <w:i/>
                                <w:iCs/>
                                <w:sz w:val="26"/>
                                <w:szCs w:val="26"/>
                              </w:rPr>
                              <w:t xml:space="preserve">if w is marked with 0 </w:t>
                            </w:r>
                          </w:p>
                          <w:p w14:paraId="11A16ABB" w14:textId="77777777" w:rsidR="000F3538" w:rsidRPr="00A3489A" w:rsidRDefault="000F3538" w:rsidP="000F3538">
                            <w:pPr>
                              <w:shd w:val="clear" w:color="auto" w:fill="FFFFFF"/>
                              <w:spacing w:before="100" w:beforeAutospacing="1" w:after="24" w:line="360" w:lineRule="auto"/>
                              <w:ind w:left="720" w:firstLine="720"/>
                              <w:rPr>
                                <w:b/>
                                <w:bCs/>
                                <w:i/>
                                <w:iCs/>
                                <w:color w:val="000000" w:themeColor="text1"/>
                                <w:sz w:val="26"/>
                                <w:szCs w:val="26"/>
                              </w:rPr>
                            </w:pPr>
                            <w:r w:rsidRPr="00A3489A">
                              <w:rPr>
                                <w:b/>
                                <w:bCs/>
                                <w:i/>
                                <w:iCs/>
                                <w:sz w:val="26"/>
                                <w:szCs w:val="26"/>
                              </w:rPr>
                              <w:t>dfs(w)</w:t>
                            </w:r>
                          </w:p>
                          <w:p w14:paraId="45A88B7F" w14:textId="72EE138B" w:rsidR="000F3538" w:rsidRDefault="000F35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1287F0" id="_x0000_s1030" type="#_x0000_t202" style="position:absolute;margin-left:-30pt;margin-top:0;width:497.15pt;height:62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">
                <v:textbox>
                  <w:txbxContent>
                    <w:p w14:paraId="3D87F261" w14:textId="3270A8F8"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DFS(G) </w:t>
                      </w:r>
                    </w:p>
                    <w:p w14:paraId="236A3673"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//Implements a depth-first search traversal of a given graph </w:t>
                      </w:r>
                    </w:p>
                    <w:p w14:paraId="3CB7B0FF"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//Input: Graph G = </w:t>
                      </w:r>
                      <w:proofErr w:type="gramStart"/>
                      <w:r w:rsidRPr="00A3489A">
                        <w:rPr>
                          <w:b/>
                          <w:bCs/>
                          <w:i/>
                          <w:iCs/>
                          <w:sz w:val="26"/>
                          <w:szCs w:val="26"/>
                        </w:rPr>
                        <w:t>V,E</w:t>
                      </w:r>
                      <w:proofErr w:type="gramEnd"/>
                      <w:r w:rsidRPr="00A3489A">
                        <w:rPr>
                          <w:sz w:val="26"/>
                          <w:szCs w:val="26"/>
                        </w:rPr>
                        <w:br w:type="page"/>
                      </w:r>
                      <w:r w:rsidRPr="00A3489A">
                        <w:rPr>
                          <w:b/>
                          <w:bCs/>
                          <w:i/>
                          <w:iCs/>
                          <w:sz w:val="26"/>
                          <w:szCs w:val="26"/>
                        </w:rPr>
                        <w:t xml:space="preserve"> //Output: Graph G with its vertices marked with consecutive integers </w:t>
                      </w:r>
                    </w:p>
                    <w:p w14:paraId="6E0DEA98"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 in the order they are first encountered by the DFS traversal mark each vertex in V with 0 as a mark of being “unvisited” </w:t>
                      </w:r>
                    </w:p>
                    <w:p w14:paraId="26EDBFC2"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count ← 0 </w:t>
                      </w:r>
                    </w:p>
                    <w:p w14:paraId="09E236BE"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for each vertex v in V do </w:t>
                      </w:r>
                    </w:p>
                    <w:p w14:paraId="465AD284" w14:textId="77777777" w:rsidR="000F3538" w:rsidRPr="00A3489A" w:rsidRDefault="000F3538" w:rsidP="000F3538">
                      <w:pPr>
                        <w:shd w:val="clear" w:color="auto" w:fill="FFFFFF"/>
                        <w:spacing w:before="100" w:beforeAutospacing="1" w:after="24" w:line="360" w:lineRule="auto"/>
                        <w:ind w:firstLine="720"/>
                        <w:rPr>
                          <w:b/>
                          <w:bCs/>
                          <w:i/>
                          <w:iCs/>
                          <w:sz w:val="26"/>
                          <w:szCs w:val="26"/>
                        </w:rPr>
                      </w:pPr>
                      <w:r w:rsidRPr="00A3489A">
                        <w:rPr>
                          <w:b/>
                          <w:bCs/>
                          <w:i/>
                          <w:iCs/>
                          <w:sz w:val="26"/>
                          <w:szCs w:val="26"/>
                        </w:rPr>
                        <w:t xml:space="preserve">if v is marked with 0 </w:t>
                      </w:r>
                    </w:p>
                    <w:p w14:paraId="254AF456" w14:textId="77777777" w:rsidR="000F3538" w:rsidRPr="00A3489A" w:rsidRDefault="000F3538" w:rsidP="000F3538">
                      <w:pPr>
                        <w:shd w:val="clear" w:color="auto" w:fill="FFFFFF"/>
                        <w:spacing w:before="100" w:beforeAutospacing="1" w:after="24" w:line="360" w:lineRule="auto"/>
                        <w:ind w:left="720" w:firstLine="720"/>
                        <w:rPr>
                          <w:b/>
                          <w:bCs/>
                          <w:i/>
                          <w:iCs/>
                          <w:sz w:val="26"/>
                          <w:szCs w:val="26"/>
                        </w:rPr>
                      </w:pPr>
                      <w:proofErr w:type="spellStart"/>
                      <w:r w:rsidRPr="00A3489A">
                        <w:rPr>
                          <w:b/>
                          <w:bCs/>
                          <w:i/>
                          <w:iCs/>
                          <w:sz w:val="26"/>
                          <w:szCs w:val="26"/>
                        </w:rPr>
                        <w:t>dfs</w:t>
                      </w:r>
                      <w:proofErr w:type="spellEnd"/>
                      <w:r w:rsidRPr="00A3489A">
                        <w:rPr>
                          <w:b/>
                          <w:bCs/>
                          <w:i/>
                          <w:iCs/>
                          <w:sz w:val="26"/>
                          <w:szCs w:val="26"/>
                        </w:rPr>
                        <w:t xml:space="preserve">(v) </w:t>
                      </w:r>
                    </w:p>
                    <w:p w14:paraId="478C4DAD" w14:textId="77777777" w:rsidR="000F3538" w:rsidRPr="00A3489A" w:rsidRDefault="000F3538" w:rsidP="000F3538">
                      <w:pPr>
                        <w:shd w:val="clear" w:color="auto" w:fill="FFFFFF"/>
                        <w:spacing w:before="100" w:beforeAutospacing="1" w:after="24" w:line="360" w:lineRule="auto"/>
                        <w:rPr>
                          <w:b/>
                          <w:bCs/>
                          <w:i/>
                          <w:iCs/>
                          <w:sz w:val="26"/>
                          <w:szCs w:val="26"/>
                        </w:rPr>
                      </w:pPr>
                      <w:proofErr w:type="spellStart"/>
                      <w:r w:rsidRPr="00A3489A">
                        <w:rPr>
                          <w:b/>
                          <w:bCs/>
                          <w:i/>
                          <w:iCs/>
                          <w:sz w:val="26"/>
                          <w:szCs w:val="26"/>
                        </w:rPr>
                        <w:t>dfs</w:t>
                      </w:r>
                      <w:proofErr w:type="spellEnd"/>
                      <w:r w:rsidRPr="00A3489A">
                        <w:rPr>
                          <w:b/>
                          <w:bCs/>
                          <w:i/>
                          <w:iCs/>
                          <w:sz w:val="26"/>
                          <w:szCs w:val="26"/>
                        </w:rPr>
                        <w:t xml:space="preserve">(v) </w:t>
                      </w:r>
                    </w:p>
                    <w:p w14:paraId="6C8CB5CB"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//visits recursively all the unvisited vertices connected to vertex v </w:t>
                      </w:r>
                    </w:p>
                    <w:p w14:paraId="6D2725AE"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//by a path and </w:t>
                      </w:r>
                      <w:proofErr w:type="gramStart"/>
                      <w:r w:rsidRPr="00A3489A">
                        <w:rPr>
                          <w:b/>
                          <w:bCs/>
                          <w:i/>
                          <w:iCs/>
                          <w:sz w:val="26"/>
                          <w:szCs w:val="26"/>
                        </w:rPr>
                        <w:t>numbers</w:t>
                      </w:r>
                      <w:proofErr w:type="gramEnd"/>
                      <w:r w:rsidRPr="00A3489A">
                        <w:rPr>
                          <w:b/>
                          <w:bCs/>
                          <w:i/>
                          <w:iCs/>
                          <w:sz w:val="26"/>
                          <w:szCs w:val="26"/>
                        </w:rPr>
                        <w:t xml:space="preserve"> them in the order they are encountered </w:t>
                      </w:r>
                    </w:p>
                    <w:p w14:paraId="11DD64A6"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//via global variable count </w:t>
                      </w:r>
                    </w:p>
                    <w:p w14:paraId="756ADF16"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count ← count + 1; mark v with count </w:t>
                      </w:r>
                    </w:p>
                    <w:p w14:paraId="1FFD4455" w14:textId="77777777" w:rsidR="000F3538" w:rsidRPr="00A3489A" w:rsidRDefault="000F3538" w:rsidP="000F3538">
                      <w:pPr>
                        <w:shd w:val="clear" w:color="auto" w:fill="FFFFFF"/>
                        <w:spacing w:before="100" w:beforeAutospacing="1" w:after="24" w:line="360" w:lineRule="auto"/>
                        <w:rPr>
                          <w:b/>
                          <w:bCs/>
                          <w:i/>
                          <w:iCs/>
                          <w:sz w:val="26"/>
                          <w:szCs w:val="26"/>
                        </w:rPr>
                      </w:pPr>
                      <w:r w:rsidRPr="00A3489A">
                        <w:rPr>
                          <w:b/>
                          <w:bCs/>
                          <w:i/>
                          <w:iCs/>
                          <w:sz w:val="26"/>
                          <w:szCs w:val="26"/>
                        </w:rPr>
                        <w:t xml:space="preserve">for each vertex w in V adjacent to v do </w:t>
                      </w:r>
                    </w:p>
                    <w:p w14:paraId="523335BD" w14:textId="77777777" w:rsidR="000F3538" w:rsidRPr="00A3489A" w:rsidRDefault="000F3538" w:rsidP="000F3538">
                      <w:pPr>
                        <w:shd w:val="clear" w:color="auto" w:fill="FFFFFF"/>
                        <w:spacing w:before="100" w:beforeAutospacing="1" w:after="24" w:line="360" w:lineRule="auto"/>
                        <w:ind w:firstLine="720"/>
                        <w:rPr>
                          <w:b/>
                          <w:bCs/>
                          <w:i/>
                          <w:iCs/>
                          <w:sz w:val="26"/>
                          <w:szCs w:val="26"/>
                        </w:rPr>
                      </w:pPr>
                      <w:r w:rsidRPr="00A3489A">
                        <w:rPr>
                          <w:b/>
                          <w:bCs/>
                          <w:i/>
                          <w:iCs/>
                          <w:sz w:val="26"/>
                          <w:szCs w:val="26"/>
                        </w:rPr>
                        <w:t xml:space="preserve">if w is marked with 0 </w:t>
                      </w:r>
                    </w:p>
                    <w:p w14:paraId="11A16ABB" w14:textId="77777777" w:rsidR="000F3538" w:rsidRPr="00A3489A" w:rsidRDefault="000F3538" w:rsidP="000F3538">
                      <w:pPr>
                        <w:shd w:val="clear" w:color="auto" w:fill="FFFFFF"/>
                        <w:spacing w:before="100" w:beforeAutospacing="1" w:after="24" w:line="360" w:lineRule="auto"/>
                        <w:ind w:left="720" w:firstLine="720"/>
                        <w:rPr>
                          <w:b/>
                          <w:bCs/>
                          <w:i/>
                          <w:iCs/>
                          <w:color w:val="000000" w:themeColor="text1"/>
                          <w:sz w:val="26"/>
                          <w:szCs w:val="26"/>
                        </w:rPr>
                      </w:pPr>
                      <w:proofErr w:type="spellStart"/>
                      <w:r w:rsidRPr="00A3489A">
                        <w:rPr>
                          <w:b/>
                          <w:bCs/>
                          <w:i/>
                          <w:iCs/>
                          <w:sz w:val="26"/>
                          <w:szCs w:val="26"/>
                        </w:rPr>
                        <w:t>dfs</w:t>
                      </w:r>
                      <w:proofErr w:type="spellEnd"/>
                      <w:r w:rsidRPr="00A3489A">
                        <w:rPr>
                          <w:b/>
                          <w:bCs/>
                          <w:i/>
                          <w:iCs/>
                          <w:sz w:val="26"/>
                          <w:szCs w:val="26"/>
                        </w:rPr>
                        <w:t>(w)</w:t>
                      </w:r>
                    </w:p>
                    <w:p w14:paraId="45A88B7F" w14:textId="72EE138B" w:rsidR="000F3538" w:rsidRDefault="000F3538"/>
                  </w:txbxContent>
                </v:textbox>
                <w10:wrap type="square"/>
              </v:shape>
            </w:pict>
          </mc:Fallback>
        </mc:AlternateContent>
      </w:r>
    </w:p>
    <w:p w14:paraId="58EFE33F" w14:textId="110EF714" w:rsidR="006E1DB7" w:rsidRPr="0089761A" w:rsidRDefault="006E1DB7" w:rsidP="0089761A">
      <w:pPr>
        <w:shd w:val="clear" w:color="auto" w:fill="FFFFFF"/>
        <w:spacing w:before="100" w:beforeAutospacing="1" w:after="24" w:line="360" w:lineRule="auto"/>
        <w:rPr>
          <w:b/>
          <w:bCs/>
          <w:color w:val="000000" w:themeColor="text1"/>
          <w:sz w:val="26"/>
          <w:szCs w:val="26"/>
        </w:rPr>
      </w:pPr>
      <w:r w:rsidRPr="0089761A">
        <w:rPr>
          <w:b/>
          <w:bCs/>
          <w:color w:val="000000" w:themeColor="text1"/>
          <w:sz w:val="26"/>
          <w:szCs w:val="26"/>
        </w:rPr>
        <w:lastRenderedPageBreak/>
        <w:t>1.</w:t>
      </w:r>
      <w:r w:rsidR="00CD6FDA" w:rsidRPr="0089761A">
        <w:rPr>
          <w:b/>
          <w:bCs/>
          <w:color w:val="000000" w:themeColor="text1"/>
          <w:sz w:val="26"/>
          <w:szCs w:val="26"/>
        </w:rPr>
        <w:t>1.</w:t>
      </w:r>
      <w:r w:rsidRPr="0089761A">
        <w:rPr>
          <w:b/>
          <w:bCs/>
          <w:color w:val="000000" w:themeColor="text1"/>
          <w:sz w:val="26"/>
          <w:szCs w:val="26"/>
        </w:rPr>
        <w:t>3.2 Breadth first search</w:t>
      </w:r>
    </w:p>
    <w:p w14:paraId="05EDDB6E" w14:textId="44F24CCE" w:rsidR="006E1DB7" w:rsidRPr="0089761A" w:rsidRDefault="006E1DB7" w:rsidP="0089761A">
      <w:pPr>
        <w:pStyle w:val="NormalWeb"/>
        <w:shd w:val="clear" w:color="auto" w:fill="FFFFFF"/>
        <w:spacing w:before="0" w:beforeAutospacing="0" w:after="240" w:afterAutospacing="0" w:line="360" w:lineRule="auto"/>
        <w:rPr>
          <w:color w:val="000000"/>
          <w:sz w:val="26"/>
          <w:szCs w:val="26"/>
        </w:rPr>
      </w:pPr>
      <w:r w:rsidRPr="0089761A">
        <w:rPr>
          <w:color w:val="000000"/>
          <w:sz w:val="26"/>
          <w:szCs w:val="26"/>
        </w:rPr>
        <w:t>Thuật toán Breadth First Search (BFS - Tìm kiếm theo chiều rộng) là thuật toán xét (duyệt) hoặc tìm kiếm trên cây và đồ thị, có chiến lược tìm kiếm mù (tìm kiếm không có định hướng, không chú ý đến thông tin, giá trị được duyệt).</w:t>
      </w:r>
    </w:p>
    <w:p w14:paraId="1107C1E3" w14:textId="77777777" w:rsidR="006E1DB7" w:rsidRPr="0089761A" w:rsidRDefault="006E1DB7" w:rsidP="0089761A">
      <w:pPr>
        <w:pStyle w:val="NormalWeb"/>
        <w:shd w:val="clear" w:color="auto" w:fill="FFFFFF"/>
        <w:spacing w:before="0" w:beforeAutospacing="0" w:after="240" w:afterAutospacing="0" w:line="360" w:lineRule="auto"/>
        <w:rPr>
          <w:color w:val="000000" w:themeColor="text1"/>
          <w:sz w:val="26"/>
          <w:szCs w:val="26"/>
        </w:rPr>
      </w:pPr>
      <w:r w:rsidRPr="0089761A">
        <w:rPr>
          <w:rStyle w:val="Strong"/>
          <w:color w:val="000000" w:themeColor="text1"/>
          <w:sz w:val="26"/>
          <w:szCs w:val="26"/>
        </w:rPr>
        <w:t>Breadth First Search (BFS)</w:t>
      </w:r>
      <w:r w:rsidRPr="0089761A">
        <w:rPr>
          <w:b/>
          <w:bCs/>
          <w:color w:val="000000" w:themeColor="text1"/>
          <w:sz w:val="26"/>
          <w:szCs w:val="26"/>
        </w:rPr>
        <w:t> </w:t>
      </w:r>
      <w:r w:rsidRPr="0089761A">
        <w:rPr>
          <w:color w:val="000000" w:themeColor="text1"/>
          <w:sz w:val="26"/>
          <w:szCs w:val="26"/>
        </w:rPr>
        <w:t>cùng với </w:t>
      </w:r>
      <w:hyperlink r:id="rId33" w:history="1">
        <w:r w:rsidRPr="0089761A">
          <w:rPr>
            <w:rStyle w:val="Hyperlink"/>
            <w:color w:val="000000" w:themeColor="text1"/>
            <w:sz w:val="26"/>
            <w:szCs w:val="26"/>
          </w:rPr>
          <w:t>Depth First Search (DFS)</w:t>
        </w:r>
      </w:hyperlink>
      <w:r w:rsidRPr="0089761A">
        <w:rPr>
          <w:color w:val="000000" w:themeColor="text1"/>
          <w:sz w:val="26"/>
          <w:szCs w:val="26"/>
        </w:rPr>
        <w:t> là 2 thuật toán cơ bản để chuẩn bị ra các thuật toán phức tạp hơn khi mới tiếp cận Trí tuệ nhân tạo.</w:t>
      </w:r>
    </w:p>
    <w:p w14:paraId="71A5DA68" w14:textId="77777777" w:rsidR="006E1DB7" w:rsidRPr="0089761A" w:rsidRDefault="006E1DB7" w:rsidP="0089761A">
      <w:pPr>
        <w:spacing w:line="360" w:lineRule="auto"/>
        <w:rPr>
          <w:b/>
          <w:bCs/>
          <w:color w:val="000000"/>
          <w:sz w:val="26"/>
          <w:szCs w:val="26"/>
        </w:rPr>
      </w:pPr>
      <w:r w:rsidRPr="0089761A">
        <w:rPr>
          <w:b/>
          <w:bCs/>
          <w:color w:val="000000"/>
          <w:sz w:val="26"/>
          <w:szCs w:val="26"/>
        </w:rPr>
        <w:t>Ý tưởng thuật toán: Từ một đỉnh (nút) gốc ban đầu xác định và lần lượt duyệt các đỉnh kề xung quanh đỉnh gốc vừa xét. Tiếp tục quá trình duyệt qua các đỉnh kề đỉnh vừa xét cho đến khi đạt được kết quả cần tìm hoặc duyệt qua tất cả các đỉnh.</w:t>
      </w:r>
    </w:p>
    <w:p w14:paraId="02B8C9C9" w14:textId="77777777" w:rsidR="006E1DB7" w:rsidRPr="0089761A" w:rsidRDefault="006E1DB7" w:rsidP="0089761A">
      <w:pPr>
        <w:spacing w:line="360" w:lineRule="auto"/>
        <w:rPr>
          <w:b/>
          <w:bCs/>
          <w:color w:val="000000"/>
          <w:sz w:val="26"/>
          <w:szCs w:val="26"/>
        </w:rPr>
      </w:pPr>
      <w:r w:rsidRPr="0089761A">
        <w:rPr>
          <w:b/>
          <w:bCs/>
          <w:noProof/>
          <w:color w:val="000000"/>
          <w:sz w:val="26"/>
          <w:szCs w:val="26"/>
        </w:rPr>
        <w:drawing>
          <wp:inline distT="0" distB="0" distL="0" distR="0" wp14:anchorId="5C283907" wp14:editId="0E209970">
            <wp:extent cx="594360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621DD32" w14:textId="77777777" w:rsidR="006E1DB7" w:rsidRPr="0089761A" w:rsidRDefault="006E1DB7" w:rsidP="0089761A">
      <w:pPr>
        <w:pStyle w:val="NormalWeb"/>
        <w:numPr>
          <w:ilvl w:val="0"/>
          <w:numId w:val="17"/>
        </w:numPr>
        <w:shd w:val="clear" w:color="auto" w:fill="FFFFFF"/>
        <w:spacing w:before="0" w:beforeAutospacing="0" w:after="240" w:afterAutospacing="0" w:line="360" w:lineRule="auto"/>
        <w:rPr>
          <w:sz w:val="26"/>
          <w:szCs w:val="26"/>
        </w:rPr>
      </w:pPr>
      <w:r w:rsidRPr="0089761A">
        <w:rPr>
          <w:sz w:val="26"/>
          <w:szCs w:val="26"/>
        </w:rPr>
        <w:t>Dưới đây là mã giả của BFS:</w:t>
      </w:r>
    </w:p>
    <w:p w14:paraId="443EFAAD" w14:textId="27CBF702" w:rsidR="006E1DB7" w:rsidRPr="0089761A" w:rsidRDefault="00D55E37" w:rsidP="0089761A">
      <w:pPr>
        <w:pStyle w:val="Chng"/>
      </w:pPr>
      <w:r w:rsidRPr="0089761A">
        <w:rPr>
          <w:noProof/>
        </w:rPr>
        <w:lastRenderedPageBreak/>
        <mc:AlternateContent>
          <mc:Choice Requires="wps">
            <w:drawing>
              <wp:anchor distT="45720" distB="45720" distL="114300" distR="114300" simplePos="0" relativeHeight="251667456" behindDoc="0" locked="0" layoutInCell="1" allowOverlap="1" wp14:anchorId="56CFD008" wp14:editId="06C44856">
                <wp:simplePos x="0" y="0"/>
                <wp:positionH relativeFrom="margin">
                  <wp:align>right</wp:align>
                </wp:positionH>
                <wp:positionV relativeFrom="paragraph">
                  <wp:posOffset>153</wp:posOffset>
                </wp:positionV>
                <wp:extent cx="6602730" cy="8616950"/>
                <wp:effectExtent l="0" t="0" r="2667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2730" cy="8617351"/>
                        </a:xfrm>
                        <a:prstGeom prst="rect">
                          <a:avLst/>
                        </a:prstGeom>
                        <a:solidFill>
                          <a:srgbClr val="FFFFFF"/>
                        </a:solidFill>
                        <a:ln w="9525">
                          <a:solidFill>
                            <a:srgbClr val="000000"/>
                          </a:solidFill>
                          <a:miter lim="800000"/>
                          <a:headEnd/>
                          <a:tailEnd/>
                        </a:ln>
                      </wps:spPr>
                      <wps:txbx>
                        <w:txbxContent>
                          <w:p w14:paraId="6AFF2ED4" w14:textId="34188489"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BFS(G)</w:t>
                            </w:r>
                          </w:p>
                          <w:p w14:paraId="5AB4696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//Implements a breadth-first search traversal of a given graph </w:t>
                            </w:r>
                          </w:p>
                          <w:p w14:paraId="563BC3DE" w14:textId="77777777" w:rsidR="00D55E37"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//Input: Graph G = (V,E)</w:t>
                            </w:r>
                          </w:p>
                          <w:p w14:paraId="4DD611B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//Output: Graph G with its vertices marked with consecutive integers </w:t>
                            </w:r>
                          </w:p>
                          <w:p w14:paraId="28733D54"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 in the order they are visited by the BFS traversal mark each vertex in V with 0 as a mark of being “unvisited” </w:t>
                            </w:r>
                          </w:p>
                          <w:p w14:paraId="680485C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count ← 0 </w:t>
                            </w:r>
                          </w:p>
                          <w:p w14:paraId="108DCB7D"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for each vertex v in V do </w:t>
                            </w:r>
                          </w:p>
                          <w:p w14:paraId="2AC42EDD" w14:textId="77777777" w:rsidR="00D55E37" w:rsidRPr="00A3489A"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 xml:space="preserve">if v is marked with 0 bfs(v) </w:t>
                            </w:r>
                          </w:p>
                          <w:p w14:paraId="43468D75" w14:textId="77777777" w:rsidR="00D55E37" w:rsidRPr="00A3489A" w:rsidRDefault="00D55E37" w:rsidP="00D55E37">
                            <w:pPr>
                              <w:pStyle w:val="NormalWeb"/>
                              <w:shd w:val="clear" w:color="auto" w:fill="FFFFFF"/>
                              <w:spacing w:before="0" w:beforeAutospacing="0" w:after="240" w:afterAutospacing="0" w:line="360" w:lineRule="auto"/>
                              <w:ind w:left="720" w:firstLine="720"/>
                              <w:rPr>
                                <w:b/>
                                <w:bCs/>
                                <w:i/>
                                <w:iCs/>
                                <w:sz w:val="26"/>
                                <w:szCs w:val="26"/>
                              </w:rPr>
                            </w:pPr>
                            <w:r w:rsidRPr="00A3489A">
                              <w:rPr>
                                <w:b/>
                                <w:bCs/>
                                <w:i/>
                                <w:iCs/>
                                <w:sz w:val="26"/>
                                <w:szCs w:val="26"/>
                              </w:rPr>
                              <w:t xml:space="preserve">bfs(v) </w:t>
                            </w:r>
                          </w:p>
                          <w:p w14:paraId="04AD8BB0"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//visits all the unvisited vertices connected to vertex v </w:t>
                            </w:r>
                          </w:p>
                          <w:p w14:paraId="10D48BA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//by a path and numbers them in the order they are visited </w:t>
                            </w:r>
                          </w:p>
                          <w:p w14:paraId="44FF09D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//via global variable count </w:t>
                            </w:r>
                          </w:p>
                          <w:p w14:paraId="072889F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count ← count + 1; mark v with count and initialize a queue with v </w:t>
                            </w:r>
                          </w:p>
                          <w:p w14:paraId="3940B56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while the queue is not empty do </w:t>
                            </w:r>
                          </w:p>
                          <w:p w14:paraId="027CC608" w14:textId="77777777" w:rsidR="00D55E37" w:rsidRPr="00A3489A"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 xml:space="preserve">for each vertex w in V adjacent to the front vertex do </w:t>
                            </w:r>
                          </w:p>
                          <w:p w14:paraId="07C5D390" w14:textId="77777777" w:rsidR="00D55E37" w:rsidRPr="00A3489A" w:rsidRDefault="00D55E37" w:rsidP="00D55E37">
                            <w:pPr>
                              <w:pStyle w:val="NormalWeb"/>
                              <w:shd w:val="clear" w:color="auto" w:fill="FFFFFF"/>
                              <w:spacing w:before="0" w:beforeAutospacing="0" w:after="240" w:afterAutospacing="0" w:line="360" w:lineRule="auto"/>
                              <w:ind w:left="720" w:firstLine="720"/>
                              <w:rPr>
                                <w:b/>
                                <w:bCs/>
                                <w:i/>
                                <w:iCs/>
                                <w:sz w:val="26"/>
                                <w:szCs w:val="26"/>
                              </w:rPr>
                            </w:pPr>
                            <w:r w:rsidRPr="00A3489A">
                              <w:rPr>
                                <w:b/>
                                <w:bCs/>
                                <w:i/>
                                <w:iCs/>
                                <w:sz w:val="26"/>
                                <w:szCs w:val="26"/>
                              </w:rPr>
                              <w:t xml:space="preserve">if w is marked with 0 </w:t>
                            </w:r>
                          </w:p>
                          <w:p w14:paraId="4B51E6B3" w14:textId="77777777" w:rsidR="00D55E37" w:rsidRPr="00A3489A" w:rsidRDefault="00D55E37" w:rsidP="00D55E37">
                            <w:pPr>
                              <w:pStyle w:val="NormalWeb"/>
                              <w:shd w:val="clear" w:color="auto" w:fill="FFFFFF"/>
                              <w:spacing w:before="0" w:beforeAutospacing="0" w:after="240" w:afterAutospacing="0" w:line="360" w:lineRule="auto"/>
                              <w:ind w:left="1440" w:firstLine="720"/>
                              <w:rPr>
                                <w:b/>
                                <w:bCs/>
                                <w:i/>
                                <w:iCs/>
                                <w:sz w:val="26"/>
                                <w:szCs w:val="26"/>
                              </w:rPr>
                            </w:pPr>
                            <w:r w:rsidRPr="00A3489A">
                              <w:rPr>
                                <w:b/>
                                <w:bCs/>
                                <w:i/>
                                <w:iCs/>
                                <w:sz w:val="26"/>
                                <w:szCs w:val="26"/>
                              </w:rPr>
                              <w:t xml:space="preserve">count ← count + 1; mark w with count </w:t>
                            </w:r>
                          </w:p>
                          <w:p w14:paraId="200C3205" w14:textId="77777777" w:rsidR="00D55E37" w:rsidRPr="00A3489A" w:rsidRDefault="00D55E37" w:rsidP="00D55E37">
                            <w:pPr>
                              <w:pStyle w:val="NormalWeb"/>
                              <w:shd w:val="clear" w:color="auto" w:fill="FFFFFF"/>
                              <w:spacing w:before="0" w:beforeAutospacing="0" w:after="240" w:afterAutospacing="0" w:line="360" w:lineRule="auto"/>
                              <w:ind w:left="1440" w:firstLine="720"/>
                              <w:rPr>
                                <w:b/>
                                <w:bCs/>
                                <w:i/>
                                <w:iCs/>
                                <w:sz w:val="26"/>
                                <w:szCs w:val="26"/>
                              </w:rPr>
                            </w:pPr>
                            <w:r w:rsidRPr="00A3489A">
                              <w:rPr>
                                <w:b/>
                                <w:bCs/>
                                <w:i/>
                                <w:iCs/>
                                <w:sz w:val="26"/>
                                <w:szCs w:val="26"/>
                              </w:rPr>
                              <w:t xml:space="preserve">add w to the queue </w:t>
                            </w:r>
                          </w:p>
                          <w:p w14:paraId="6A9793A0" w14:textId="5407612D" w:rsidR="00D55E37" w:rsidRPr="00D55E37"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remove the front vertex from the queue</w:t>
                            </w:r>
                          </w:p>
                          <w:p w14:paraId="6A204D1E" w14:textId="3A218C84" w:rsidR="00D55E37" w:rsidRDefault="00D55E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CFD008" id="_x0000_s1031" type="#_x0000_t202" style="position:absolute;margin-left:468.7pt;margin-top:0;width:519.9pt;height:67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9QtJg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">
                <v:textbox>
                  <w:txbxContent>
                    <w:p w14:paraId="6AFF2ED4" w14:textId="34188489"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BFS(G)</w:t>
                      </w:r>
                    </w:p>
                    <w:p w14:paraId="5AB4696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//Implements a breadth-first search traversal of a given graph </w:t>
                      </w:r>
                    </w:p>
                    <w:p w14:paraId="563BC3DE" w14:textId="77777777" w:rsidR="00D55E37"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//Input: Graph G = (</w:t>
                      </w:r>
                      <w:proofErr w:type="gramStart"/>
                      <w:r w:rsidRPr="00A3489A">
                        <w:rPr>
                          <w:b/>
                          <w:bCs/>
                          <w:i/>
                          <w:iCs/>
                          <w:sz w:val="26"/>
                          <w:szCs w:val="26"/>
                        </w:rPr>
                        <w:t>V,E</w:t>
                      </w:r>
                      <w:proofErr w:type="gramEnd"/>
                      <w:r w:rsidRPr="00A3489A">
                        <w:rPr>
                          <w:b/>
                          <w:bCs/>
                          <w:i/>
                          <w:iCs/>
                          <w:sz w:val="26"/>
                          <w:szCs w:val="26"/>
                        </w:rPr>
                        <w:t>)</w:t>
                      </w:r>
                    </w:p>
                    <w:p w14:paraId="4DD611B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//Output: Graph G with its vertices marked with consecutive integers </w:t>
                      </w:r>
                    </w:p>
                    <w:p w14:paraId="28733D54"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 in the order they are visited by the BFS traversal mark each vertex in V with 0 as a mark of being “unvisited” </w:t>
                      </w:r>
                    </w:p>
                    <w:p w14:paraId="680485C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count ← 0 </w:t>
                      </w:r>
                    </w:p>
                    <w:p w14:paraId="108DCB7D"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for each vertex v in V do </w:t>
                      </w:r>
                    </w:p>
                    <w:p w14:paraId="2AC42EDD" w14:textId="77777777" w:rsidR="00D55E37" w:rsidRPr="00A3489A"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 xml:space="preserve">if v is marked with 0 </w:t>
                      </w:r>
                      <w:proofErr w:type="spellStart"/>
                      <w:r w:rsidRPr="00A3489A">
                        <w:rPr>
                          <w:b/>
                          <w:bCs/>
                          <w:i/>
                          <w:iCs/>
                          <w:sz w:val="26"/>
                          <w:szCs w:val="26"/>
                        </w:rPr>
                        <w:t>bfs</w:t>
                      </w:r>
                      <w:proofErr w:type="spellEnd"/>
                      <w:r w:rsidRPr="00A3489A">
                        <w:rPr>
                          <w:b/>
                          <w:bCs/>
                          <w:i/>
                          <w:iCs/>
                          <w:sz w:val="26"/>
                          <w:szCs w:val="26"/>
                        </w:rPr>
                        <w:t xml:space="preserve">(v) </w:t>
                      </w:r>
                    </w:p>
                    <w:p w14:paraId="43468D75" w14:textId="77777777" w:rsidR="00D55E37" w:rsidRPr="00A3489A" w:rsidRDefault="00D55E37" w:rsidP="00D55E37">
                      <w:pPr>
                        <w:pStyle w:val="NormalWeb"/>
                        <w:shd w:val="clear" w:color="auto" w:fill="FFFFFF"/>
                        <w:spacing w:before="0" w:beforeAutospacing="0" w:after="240" w:afterAutospacing="0" w:line="360" w:lineRule="auto"/>
                        <w:ind w:left="720" w:firstLine="720"/>
                        <w:rPr>
                          <w:b/>
                          <w:bCs/>
                          <w:i/>
                          <w:iCs/>
                          <w:sz w:val="26"/>
                          <w:szCs w:val="26"/>
                        </w:rPr>
                      </w:pPr>
                      <w:proofErr w:type="spellStart"/>
                      <w:r w:rsidRPr="00A3489A">
                        <w:rPr>
                          <w:b/>
                          <w:bCs/>
                          <w:i/>
                          <w:iCs/>
                          <w:sz w:val="26"/>
                          <w:szCs w:val="26"/>
                        </w:rPr>
                        <w:t>bfs</w:t>
                      </w:r>
                      <w:proofErr w:type="spellEnd"/>
                      <w:r w:rsidRPr="00A3489A">
                        <w:rPr>
                          <w:b/>
                          <w:bCs/>
                          <w:i/>
                          <w:iCs/>
                          <w:sz w:val="26"/>
                          <w:szCs w:val="26"/>
                        </w:rPr>
                        <w:t xml:space="preserve">(v) </w:t>
                      </w:r>
                    </w:p>
                    <w:p w14:paraId="04AD8BB0"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//visits all the unvisited vertices connected to vertex v </w:t>
                      </w:r>
                    </w:p>
                    <w:p w14:paraId="10D48BA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//by a path and </w:t>
                      </w:r>
                      <w:proofErr w:type="gramStart"/>
                      <w:r w:rsidRPr="00A3489A">
                        <w:rPr>
                          <w:b/>
                          <w:bCs/>
                          <w:i/>
                          <w:iCs/>
                          <w:sz w:val="26"/>
                          <w:szCs w:val="26"/>
                        </w:rPr>
                        <w:t>numbers</w:t>
                      </w:r>
                      <w:proofErr w:type="gramEnd"/>
                      <w:r w:rsidRPr="00A3489A">
                        <w:rPr>
                          <w:b/>
                          <w:bCs/>
                          <w:i/>
                          <w:iCs/>
                          <w:sz w:val="26"/>
                          <w:szCs w:val="26"/>
                        </w:rPr>
                        <w:t xml:space="preserve"> them in the order they are visited </w:t>
                      </w:r>
                    </w:p>
                    <w:p w14:paraId="44FF09D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//via global variable count </w:t>
                      </w:r>
                    </w:p>
                    <w:p w14:paraId="072889F2"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count ← count + 1; mark v with count and initialize a queue with v </w:t>
                      </w:r>
                    </w:p>
                    <w:p w14:paraId="3940B56C" w14:textId="77777777" w:rsidR="00D55E37" w:rsidRPr="00A3489A" w:rsidRDefault="00D55E37" w:rsidP="00D55E37">
                      <w:pPr>
                        <w:pStyle w:val="NormalWeb"/>
                        <w:shd w:val="clear" w:color="auto" w:fill="FFFFFF"/>
                        <w:spacing w:before="0" w:beforeAutospacing="0" w:after="240" w:afterAutospacing="0" w:line="360" w:lineRule="auto"/>
                        <w:rPr>
                          <w:b/>
                          <w:bCs/>
                          <w:i/>
                          <w:iCs/>
                          <w:sz w:val="26"/>
                          <w:szCs w:val="26"/>
                        </w:rPr>
                      </w:pPr>
                      <w:r w:rsidRPr="00A3489A">
                        <w:rPr>
                          <w:b/>
                          <w:bCs/>
                          <w:i/>
                          <w:iCs/>
                          <w:sz w:val="26"/>
                          <w:szCs w:val="26"/>
                        </w:rPr>
                        <w:t xml:space="preserve">while the queue is not empty do </w:t>
                      </w:r>
                    </w:p>
                    <w:p w14:paraId="027CC608" w14:textId="77777777" w:rsidR="00D55E37" w:rsidRPr="00A3489A"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 xml:space="preserve">for each vertex w in V adjacent to the front vertex do </w:t>
                      </w:r>
                    </w:p>
                    <w:p w14:paraId="07C5D390" w14:textId="77777777" w:rsidR="00D55E37" w:rsidRPr="00A3489A" w:rsidRDefault="00D55E37" w:rsidP="00D55E37">
                      <w:pPr>
                        <w:pStyle w:val="NormalWeb"/>
                        <w:shd w:val="clear" w:color="auto" w:fill="FFFFFF"/>
                        <w:spacing w:before="0" w:beforeAutospacing="0" w:after="240" w:afterAutospacing="0" w:line="360" w:lineRule="auto"/>
                        <w:ind w:left="720" w:firstLine="720"/>
                        <w:rPr>
                          <w:b/>
                          <w:bCs/>
                          <w:i/>
                          <w:iCs/>
                          <w:sz w:val="26"/>
                          <w:szCs w:val="26"/>
                        </w:rPr>
                      </w:pPr>
                      <w:r w:rsidRPr="00A3489A">
                        <w:rPr>
                          <w:b/>
                          <w:bCs/>
                          <w:i/>
                          <w:iCs/>
                          <w:sz w:val="26"/>
                          <w:szCs w:val="26"/>
                        </w:rPr>
                        <w:t xml:space="preserve">if w is marked with 0 </w:t>
                      </w:r>
                    </w:p>
                    <w:p w14:paraId="4B51E6B3" w14:textId="77777777" w:rsidR="00D55E37" w:rsidRPr="00A3489A" w:rsidRDefault="00D55E37" w:rsidP="00D55E37">
                      <w:pPr>
                        <w:pStyle w:val="NormalWeb"/>
                        <w:shd w:val="clear" w:color="auto" w:fill="FFFFFF"/>
                        <w:spacing w:before="0" w:beforeAutospacing="0" w:after="240" w:afterAutospacing="0" w:line="360" w:lineRule="auto"/>
                        <w:ind w:left="1440" w:firstLine="720"/>
                        <w:rPr>
                          <w:b/>
                          <w:bCs/>
                          <w:i/>
                          <w:iCs/>
                          <w:sz w:val="26"/>
                          <w:szCs w:val="26"/>
                        </w:rPr>
                      </w:pPr>
                      <w:r w:rsidRPr="00A3489A">
                        <w:rPr>
                          <w:b/>
                          <w:bCs/>
                          <w:i/>
                          <w:iCs/>
                          <w:sz w:val="26"/>
                          <w:szCs w:val="26"/>
                        </w:rPr>
                        <w:t xml:space="preserve">count ← count + 1; mark w with count </w:t>
                      </w:r>
                    </w:p>
                    <w:p w14:paraId="200C3205" w14:textId="77777777" w:rsidR="00D55E37" w:rsidRPr="00A3489A" w:rsidRDefault="00D55E37" w:rsidP="00D55E37">
                      <w:pPr>
                        <w:pStyle w:val="NormalWeb"/>
                        <w:shd w:val="clear" w:color="auto" w:fill="FFFFFF"/>
                        <w:spacing w:before="0" w:beforeAutospacing="0" w:after="240" w:afterAutospacing="0" w:line="360" w:lineRule="auto"/>
                        <w:ind w:left="1440" w:firstLine="720"/>
                        <w:rPr>
                          <w:b/>
                          <w:bCs/>
                          <w:i/>
                          <w:iCs/>
                          <w:sz w:val="26"/>
                          <w:szCs w:val="26"/>
                        </w:rPr>
                      </w:pPr>
                      <w:r w:rsidRPr="00A3489A">
                        <w:rPr>
                          <w:b/>
                          <w:bCs/>
                          <w:i/>
                          <w:iCs/>
                          <w:sz w:val="26"/>
                          <w:szCs w:val="26"/>
                        </w:rPr>
                        <w:t xml:space="preserve">add w to the queue </w:t>
                      </w:r>
                    </w:p>
                    <w:p w14:paraId="6A9793A0" w14:textId="5407612D" w:rsidR="00D55E37" w:rsidRPr="00D55E37" w:rsidRDefault="00D55E37" w:rsidP="00D55E37">
                      <w:pPr>
                        <w:pStyle w:val="NormalWeb"/>
                        <w:shd w:val="clear" w:color="auto" w:fill="FFFFFF"/>
                        <w:spacing w:before="0" w:beforeAutospacing="0" w:after="240" w:afterAutospacing="0" w:line="360" w:lineRule="auto"/>
                        <w:ind w:firstLine="720"/>
                        <w:rPr>
                          <w:b/>
                          <w:bCs/>
                          <w:i/>
                          <w:iCs/>
                          <w:sz w:val="26"/>
                          <w:szCs w:val="26"/>
                        </w:rPr>
                      </w:pPr>
                      <w:r w:rsidRPr="00A3489A">
                        <w:rPr>
                          <w:b/>
                          <w:bCs/>
                          <w:i/>
                          <w:iCs/>
                          <w:sz w:val="26"/>
                          <w:szCs w:val="26"/>
                        </w:rPr>
                        <w:t>remove the front vertex from the queue</w:t>
                      </w:r>
                    </w:p>
                    <w:p w14:paraId="6A204D1E" w14:textId="3A218C84" w:rsidR="00D55E37" w:rsidRDefault="00D55E37"/>
                  </w:txbxContent>
                </v:textbox>
                <w10:wrap type="square" anchorx="margin"/>
              </v:shape>
            </w:pict>
          </mc:Fallback>
        </mc:AlternateContent>
      </w:r>
    </w:p>
    <w:p w14:paraId="4BB57126" w14:textId="55F4388A" w:rsidR="006E1DB7" w:rsidRPr="0089761A" w:rsidRDefault="006E1DB7" w:rsidP="0089761A">
      <w:pPr>
        <w:pStyle w:val="Chng"/>
      </w:pPr>
    </w:p>
    <w:p w14:paraId="1529F58E" w14:textId="77777777" w:rsidR="006E1DB7" w:rsidRPr="0089761A" w:rsidRDefault="006E1DB7" w:rsidP="0089761A">
      <w:pPr>
        <w:pStyle w:val="Chng"/>
      </w:pPr>
    </w:p>
    <w:p w14:paraId="5222BEDD" w14:textId="11F74843" w:rsidR="00EC45A3" w:rsidRPr="0089761A" w:rsidRDefault="00CD6FDA" w:rsidP="0089761A">
      <w:pPr>
        <w:pStyle w:val="Tiumccp2"/>
        <w:numPr>
          <w:ilvl w:val="1"/>
          <w:numId w:val="22"/>
        </w:numPr>
        <w:outlineLvl w:val="1"/>
        <w:rPr>
          <w:i w:val="0"/>
          <w:iCs/>
        </w:rPr>
      </w:pPr>
      <w:bookmarkStart w:id="15" w:name="_Toc55293549"/>
      <w:r w:rsidRPr="0089761A">
        <w:rPr>
          <w:i w:val="0"/>
          <w:iCs/>
        </w:rPr>
        <w:t xml:space="preserve"> </w:t>
      </w:r>
      <w:bookmarkStart w:id="16" w:name="_Toc56375087"/>
      <w:r w:rsidR="00EC45A3" w:rsidRPr="0089761A">
        <w:rPr>
          <w:i w:val="0"/>
          <w:iCs/>
        </w:rPr>
        <w:t>Dynamic Programming</w:t>
      </w:r>
      <w:bookmarkEnd w:id="15"/>
      <w:bookmarkEnd w:id="16"/>
    </w:p>
    <w:p w14:paraId="1A00FAE8" w14:textId="77777777" w:rsidR="00EC45A3" w:rsidRPr="0089761A" w:rsidRDefault="00EC45A3" w:rsidP="0089761A">
      <w:pPr>
        <w:pStyle w:val="Nidungvnbn"/>
        <w:ind w:firstLine="0"/>
      </w:pPr>
      <w:r w:rsidRPr="0089761A">
        <w:rPr>
          <w:bCs/>
        </w:rPr>
        <w:t>Quy hoạch động</w:t>
      </w:r>
      <w:r w:rsidRPr="0089761A">
        <w:t xml:space="preserve"> là một kĩ thuật thiết kế thuật toán theo kiểu chia bài toán lớn thành các bài toán con, sử dụng lời giải của các bài toán con để tìm lời giải cho bài toán ban đầu. </w:t>
      </w:r>
    </w:p>
    <w:p w14:paraId="32A648DC" w14:textId="77777777" w:rsidR="00EC45A3" w:rsidRPr="0089761A" w:rsidRDefault="00EC45A3" w:rsidP="0089761A">
      <w:pPr>
        <w:pStyle w:val="Nidungvnbn"/>
        <w:ind w:firstLine="0"/>
      </w:pPr>
      <w:r w:rsidRPr="0089761A">
        <w:t xml:space="preserve">Khác với chia để trị, quy hoạch động, thay vì gọi đệ quy, sẽ tìm lời giải của các bài toán con và </w:t>
      </w:r>
      <w:r w:rsidRPr="0089761A">
        <w:rPr>
          <w:bCs/>
        </w:rPr>
        <w:t>lưu vào bộ nhớ</w:t>
      </w:r>
      <w:r w:rsidRPr="0089761A">
        <w:t xml:space="preserve"> sau đó lấy lời giải của bài toán con ở trong mảng đã tính trước để giải bài toán lớn.</w:t>
      </w:r>
    </w:p>
    <w:p w14:paraId="3045EAB4" w14:textId="77777777" w:rsidR="00EC45A3" w:rsidRPr="0089761A" w:rsidRDefault="00EC45A3" w:rsidP="0089761A">
      <w:pPr>
        <w:pStyle w:val="Nidungvnbn"/>
        <w:ind w:firstLine="0"/>
      </w:pPr>
      <w:r w:rsidRPr="0089761A">
        <w:t>Việc lưu lại lời giải vào bộ nhớ khiến cho ta không phải tính lại lời giải của các bài toán con mỗi khi cần chính vì vậy ta tiết kiệm được thời gian tính toán.</w:t>
      </w:r>
    </w:p>
    <w:p w14:paraId="0549B983" w14:textId="77777777" w:rsidR="00EC45A3" w:rsidRPr="0089761A" w:rsidRDefault="00EC45A3" w:rsidP="0089761A">
      <w:pPr>
        <w:pStyle w:val="Nidungvnbn"/>
        <w:ind w:firstLine="0"/>
      </w:pPr>
      <w:r w:rsidRPr="0089761A">
        <w:t>Dynamic Programming = Solving Recurrence + Memoization.</w:t>
      </w:r>
      <w:r w:rsidRPr="0089761A">
        <w:rPr>
          <w:noProof/>
        </w:rPr>
        <w:t xml:space="preserve"> </w:t>
      </w:r>
      <w:r w:rsidRPr="0089761A">
        <w:rPr>
          <w:noProof/>
        </w:rPr>
        <w:drawing>
          <wp:anchor distT="0" distB="0" distL="114300" distR="114300" simplePos="0" relativeHeight="251659264" behindDoc="0" locked="0" layoutInCell="1" allowOverlap="1" wp14:anchorId="0C0AD764" wp14:editId="16F5DBF7">
            <wp:simplePos x="0" y="0"/>
            <wp:positionH relativeFrom="page">
              <wp:align>center</wp:align>
            </wp:positionH>
            <wp:positionV relativeFrom="paragraph">
              <wp:posOffset>459105</wp:posOffset>
            </wp:positionV>
            <wp:extent cx="5791835" cy="12820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91835" cy="1282065"/>
                    </a:xfrm>
                    <a:prstGeom prst="rect">
                      <a:avLst/>
                    </a:prstGeom>
                  </pic:spPr>
                </pic:pic>
              </a:graphicData>
            </a:graphic>
          </wp:anchor>
        </w:drawing>
      </w:r>
    </w:p>
    <w:p w14:paraId="4F4E1A0C" w14:textId="0EE22EDF" w:rsidR="00954800" w:rsidRPr="0089761A" w:rsidRDefault="00EC45A3" w:rsidP="0089761A">
      <w:pPr>
        <w:pStyle w:val="Caption"/>
        <w:spacing w:line="360" w:lineRule="auto"/>
      </w:pPr>
      <w:bookmarkStart w:id="17" w:name="_Toc25045527"/>
      <w:r w:rsidRPr="0089761A">
        <w:t>Hình 1.2: Ví dụ về quy hoạch động.</w:t>
      </w:r>
      <w:bookmarkEnd w:id="17"/>
    </w:p>
    <w:p w14:paraId="0BC16830" w14:textId="64566A16" w:rsidR="00CB5708" w:rsidRPr="0089761A" w:rsidRDefault="00CB5708" w:rsidP="0089761A">
      <w:pPr>
        <w:pStyle w:val="Tiumccp2"/>
        <w:outlineLvl w:val="2"/>
        <w:rPr>
          <w:i w:val="0"/>
          <w:iCs/>
        </w:rPr>
      </w:pPr>
      <w:bookmarkStart w:id="18" w:name="_Toc56375088"/>
      <w:r w:rsidRPr="0089761A">
        <w:rPr>
          <w:i w:val="0"/>
          <w:iCs/>
        </w:rPr>
        <w:t>2.1</w:t>
      </w:r>
      <w:r w:rsidR="00CD6FDA" w:rsidRPr="0089761A">
        <w:rPr>
          <w:i w:val="0"/>
          <w:iCs/>
        </w:rPr>
        <w:t>.1</w:t>
      </w:r>
      <w:r w:rsidRPr="0089761A">
        <w:rPr>
          <w:i w:val="0"/>
          <w:iCs/>
        </w:rPr>
        <w:t xml:space="preserve"> Knapsack Problem</w:t>
      </w:r>
      <w:bookmarkEnd w:id="18"/>
    </w:p>
    <w:p w14:paraId="0E294319" w14:textId="5DFD0721" w:rsidR="00CB5708" w:rsidRPr="0089761A" w:rsidRDefault="004676EE" w:rsidP="0089761A">
      <w:pPr>
        <w:pStyle w:val="Tiumccp3"/>
        <w:rPr>
          <w:b/>
          <w:bCs/>
        </w:rPr>
      </w:pPr>
      <w:r w:rsidRPr="0089761A">
        <w:rPr>
          <w:b/>
          <w:bCs/>
        </w:rPr>
        <w:t>2.</w:t>
      </w:r>
      <w:r w:rsidR="00D55E37" w:rsidRPr="0089761A">
        <w:rPr>
          <w:b/>
          <w:bCs/>
        </w:rPr>
        <w:t>1.</w:t>
      </w:r>
      <w:r w:rsidRPr="0089761A">
        <w:rPr>
          <w:b/>
          <w:bCs/>
        </w:rPr>
        <w:t>1</w:t>
      </w:r>
      <w:r w:rsidR="00CD6FDA" w:rsidRPr="0089761A">
        <w:rPr>
          <w:b/>
          <w:bCs/>
        </w:rPr>
        <w:t>.1</w:t>
      </w:r>
      <w:r w:rsidRPr="0089761A">
        <w:rPr>
          <w:b/>
          <w:bCs/>
        </w:rPr>
        <w:t xml:space="preserve"> Ý tưởng thuật toán</w:t>
      </w:r>
    </w:p>
    <w:p w14:paraId="5284B69F" w14:textId="5344DD51" w:rsidR="00E67B8C" w:rsidRPr="0089761A" w:rsidRDefault="00F028F7" w:rsidP="0089761A">
      <w:pPr>
        <w:pStyle w:val="Nidungvnbn"/>
      </w:pPr>
      <w:r w:rsidRPr="0089761A">
        <w:t xml:space="preserve">Ta có thể hiểu Dynamic Programing giải quyết các vấn đề bằng giải pháp đáp ứng </w:t>
      </w:r>
      <w:r w:rsidR="00E67B8C" w:rsidRPr="0089761A">
        <w:t>quan hệ lặp đi lặp lại bằng cách giải quyết các bài toán con chồng chéo lên nhau</w:t>
      </w:r>
      <w:r w:rsidRPr="0089761A">
        <w:t>.</w:t>
      </w:r>
      <w:r w:rsidR="00E67B8C" w:rsidRPr="0089761A">
        <w:t xml:space="preserve"> Cụ thể có hai các tiếp cận bài toán là đi trực tiếp từ trên xuống dưới và ngược lại.</w:t>
      </w:r>
    </w:p>
    <w:p w14:paraId="6516C403" w14:textId="77777777" w:rsidR="007C04B5" w:rsidRPr="0089761A" w:rsidRDefault="00F028F7" w:rsidP="0089761A">
      <w:pPr>
        <w:pStyle w:val="Nidungvnbn"/>
      </w:pPr>
      <w:r w:rsidRPr="0089761A">
        <w:t xml:space="preserve"> Cách tiếp cận của Dynamic Programing đi trực tiếp từ trên xuống để tìm ra giải pháp cho sự lặp lại như vậy dẫn đến một thuật toán giải quyết các bài toán con nhiều lần, do đó rất kém hiệu quả (thường là theo cấp số nhân hoặc tệ hơn nữa). Mặt khác, </w:t>
      </w:r>
      <w:r w:rsidR="00F40E2C" w:rsidRPr="0089761A">
        <w:t>phương pháp Dynamic Programing</w:t>
      </w:r>
      <w:r w:rsidRPr="0089761A">
        <w:t xml:space="preserve"> cổ điển </w:t>
      </w:r>
      <w:r w:rsidR="00F40E2C" w:rsidRPr="0089761A">
        <w:t>tiếp cận bài toán từ dưới lên, nó lấp đầy một bảng</w:t>
      </w:r>
      <w:r w:rsidRPr="0089761A">
        <w:t xml:space="preserve"> </w:t>
      </w:r>
      <w:r w:rsidRPr="0089761A">
        <w:lastRenderedPageBreak/>
        <w:t>với các giải pháp cho tất cả các bài toán con nhỏ hơn, nhưng mỗi</w:t>
      </w:r>
      <w:r w:rsidR="004F06E2" w:rsidRPr="0089761A">
        <w:t xml:space="preserve"> bài toán con đó</w:t>
      </w:r>
      <w:r w:rsidRPr="0089761A">
        <w:t xml:space="preserve"> chỉ được giải quyết một lần. </w:t>
      </w:r>
      <w:r w:rsidR="00827883" w:rsidRPr="0089761A">
        <w:t xml:space="preserve">Nhược điểm của phương pháp này </w:t>
      </w:r>
      <w:r w:rsidRPr="0089761A">
        <w:t>là các giải pháp</w:t>
      </w:r>
      <w:r w:rsidR="00827883" w:rsidRPr="0089761A">
        <w:t xml:space="preserve"> </w:t>
      </w:r>
      <w:r w:rsidRPr="0089761A">
        <w:t>đối với một số vấn đề con nhỏ hơn này thường không cần thiết để tìm ra giải pháp</w:t>
      </w:r>
      <w:r w:rsidR="00827883" w:rsidRPr="0089761A">
        <w:t xml:space="preserve"> </w:t>
      </w:r>
      <w:r w:rsidRPr="0089761A">
        <w:t xml:space="preserve">cho vấn đề được đưa ra. </w:t>
      </w:r>
    </w:p>
    <w:p w14:paraId="2DEA3D42" w14:textId="0C3FFA3B" w:rsidR="00E67B8C" w:rsidRPr="0089761A" w:rsidRDefault="007C04B5" w:rsidP="0089761A">
      <w:pPr>
        <w:pStyle w:val="Nidungvnbn"/>
      </w:pPr>
      <w:r w:rsidRPr="0089761A">
        <w:t>Ta cần</w:t>
      </w:r>
      <w:r w:rsidR="00F028F7" w:rsidRPr="0089761A">
        <w:t xml:space="preserve"> cố gắng kết hợp các điểm mạnh của </w:t>
      </w:r>
      <w:r w:rsidRPr="0089761A">
        <w:t>hai cách tiếp cận bài toán như đã nêu ở trê</w:t>
      </w:r>
      <w:r w:rsidR="004E7B60" w:rsidRPr="0089761A">
        <w:t>n</w:t>
      </w:r>
      <w:r w:rsidR="00F028F7" w:rsidRPr="0089761A">
        <w:t xml:space="preserve"> để có được một phương pháp chỉ giải quyết các vấn đề con</w:t>
      </w:r>
      <w:r w:rsidR="00E67B8C" w:rsidRPr="0089761A">
        <w:t xml:space="preserve"> </w:t>
      </w:r>
      <w:r w:rsidR="00F028F7" w:rsidRPr="0089761A">
        <w:t xml:space="preserve">cần thiết và chỉ làm như vậy một lần. </w:t>
      </w:r>
    </w:p>
    <w:p w14:paraId="33EDC2BF" w14:textId="10F12D0A" w:rsidR="00F028F7" w:rsidRPr="0089761A" w:rsidRDefault="00EB3BAB" w:rsidP="0089761A">
      <w:pPr>
        <w:pStyle w:val="Nidungvnbn"/>
      </w:pPr>
      <w:r w:rsidRPr="0089761A">
        <w:t>Theo nghiên cứu của nhóm em, có một phương pháp mang tên Memory Funtions Knapsack đáp ứng được mong muốn ở trên và</w:t>
      </w:r>
      <w:r w:rsidR="00A238A8" w:rsidRPr="0089761A">
        <w:t xml:space="preserve"> </w:t>
      </w:r>
      <w:r w:rsidR="00D93621" w:rsidRPr="0089761A">
        <w:t>nó</w:t>
      </w:r>
      <w:r w:rsidRPr="0089761A">
        <w:t xml:space="preserve"> hoạt động</w:t>
      </w:r>
      <w:r w:rsidR="00D93621" w:rsidRPr="0089761A">
        <w:t xml:space="preserve"> dựa trên việc sử dụng bộ nhớ </w:t>
      </w:r>
      <w:r w:rsidR="00F028F7" w:rsidRPr="0089761A">
        <w:t>chức năng.</w:t>
      </w:r>
    </w:p>
    <w:p w14:paraId="0DE13C53" w14:textId="5F60736D" w:rsidR="00E51914" w:rsidRPr="0089761A" w:rsidRDefault="00F028F7" w:rsidP="0089761A">
      <w:pPr>
        <w:pStyle w:val="Nidungvnbn"/>
      </w:pPr>
      <w:r w:rsidRPr="0089761A">
        <w:t>Phương pháp này giải quyết một vấn đề nh</w:t>
      </w:r>
      <w:r w:rsidR="008D53F2" w:rsidRPr="0089761A">
        <w:t xml:space="preserve">ất định theo cách </w:t>
      </w:r>
      <w:r w:rsidR="00873313" w:rsidRPr="0089761A">
        <w:t xml:space="preserve">tiếp cận </w:t>
      </w:r>
      <w:r w:rsidR="008D53F2" w:rsidRPr="0089761A">
        <w:t xml:space="preserve">từ trên xuống, ngoài ra còn có thể </w:t>
      </w:r>
      <w:r w:rsidRPr="0089761A">
        <w:t xml:space="preserve">duy trì một bảng thuộc loại </w:t>
      </w:r>
      <w:r w:rsidR="008D53F2" w:rsidRPr="0089761A">
        <w:t xml:space="preserve">bảng </w:t>
      </w:r>
      <w:r w:rsidRPr="0089761A">
        <w:t>sẽ đư</w:t>
      </w:r>
      <w:r w:rsidR="008D53F2" w:rsidRPr="0089761A">
        <w:t>ợc sử dụng bởi Dynamic Programing với cách tiếp cận từ dưới lên</w:t>
      </w:r>
      <w:r w:rsidRPr="0089761A">
        <w:t xml:space="preserve">. Ban đầu, tất cả các </w:t>
      </w:r>
      <w:r w:rsidR="008D53F2" w:rsidRPr="0089761A">
        <w:t xml:space="preserve">chỉ </w:t>
      </w:r>
      <w:r w:rsidRPr="0089761A">
        <w:t xml:space="preserve">mục nhập của bảng được khởi tạo bằng một ký hiệu đặc biệt </w:t>
      </w:r>
      <w:r w:rsidR="008D53F2" w:rsidRPr="0089761A">
        <w:t xml:space="preserve">là </w:t>
      </w:r>
      <w:r w:rsidRPr="0089761A">
        <w:t>“null” để cho biết rằng chúng chưa được tính toán. Sau đó,</w:t>
      </w:r>
      <w:r w:rsidR="008D53F2" w:rsidRPr="0089761A">
        <w:t xml:space="preserve"> </w:t>
      </w:r>
      <w:r w:rsidRPr="0089761A">
        <w:t>bất cứ khi nào một giá trị mới cần được tính toán, phương pháp này sẽ kiểm tra mục nhập tương ứng trong bảng trước: nếu mục nhập này không phải là "null", nó chỉ đơn giản được truy xuất từ</w:t>
      </w:r>
      <w:r w:rsidR="008D53F2" w:rsidRPr="0089761A">
        <w:t xml:space="preserve"> bảng đó; nếu không thì </w:t>
      </w:r>
      <w:r w:rsidRPr="0089761A">
        <w:t xml:space="preserve">nó được tính toán bởi </w:t>
      </w:r>
      <w:r w:rsidR="008D53F2" w:rsidRPr="0089761A">
        <w:t xml:space="preserve">cách gọi đệ quy và </w:t>
      </w:r>
      <w:r w:rsidRPr="0089761A">
        <w:t>kết quả sau đó được ghi lại</w:t>
      </w:r>
      <w:r w:rsidR="008D53F2" w:rsidRPr="0089761A">
        <w:t>.</w:t>
      </w:r>
    </w:p>
    <w:p w14:paraId="5A7D58DE" w14:textId="77777777" w:rsidR="000C4E57" w:rsidRPr="0089761A" w:rsidRDefault="000C4E57" w:rsidP="0089761A">
      <w:pPr>
        <w:pStyle w:val="Tiumccp3"/>
      </w:pPr>
    </w:p>
    <w:p w14:paraId="62752D8C" w14:textId="69F31B2D" w:rsidR="00430864" w:rsidRPr="0089761A" w:rsidRDefault="00C61A11" w:rsidP="0089761A">
      <w:pPr>
        <w:pStyle w:val="Tiumccp3"/>
        <w:rPr>
          <w:b/>
          <w:bCs/>
        </w:rPr>
      </w:pPr>
      <w:r w:rsidRPr="0089761A">
        <w:rPr>
          <w:b/>
          <w:bCs/>
        </w:rPr>
        <w:t>2.</w:t>
      </w:r>
      <w:r w:rsidR="00D55E37" w:rsidRPr="0089761A">
        <w:rPr>
          <w:b/>
          <w:bCs/>
        </w:rPr>
        <w:t>1.</w:t>
      </w:r>
      <w:r w:rsidR="00CD6FDA" w:rsidRPr="0089761A">
        <w:rPr>
          <w:b/>
          <w:bCs/>
        </w:rPr>
        <w:t>1.</w:t>
      </w:r>
      <w:r w:rsidR="00D55E37" w:rsidRPr="0089761A">
        <w:rPr>
          <w:b/>
          <w:bCs/>
        </w:rPr>
        <w:t>2</w:t>
      </w:r>
      <w:r w:rsidRPr="0089761A">
        <w:rPr>
          <w:b/>
          <w:bCs/>
        </w:rPr>
        <w:t xml:space="preserve"> Triển khai thuật toán</w:t>
      </w:r>
    </w:p>
    <w:p w14:paraId="38B400A5" w14:textId="09013427" w:rsidR="00430864" w:rsidRPr="0089761A" w:rsidRDefault="00565EAA" w:rsidP="0089761A">
      <w:pPr>
        <w:pStyle w:val="Nidungvnbn"/>
      </w:pPr>
      <w:r w:rsidRPr="0089761A">
        <w:t>Thuật toán dưới đây</w:t>
      </w:r>
      <w:r w:rsidR="00EF3663" w:rsidRPr="0089761A">
        <w:t xml:space="preserve"> thực</w:t>
      </w:r>
      <w:r w:rsidR="00FC0E04" w:rsidRPr="0089761A">
        <w:t xml:space="preserve"> hiện ý tưởng ở trên</w:t>
      </w:r>
      <w:r w:rsidR="00EF3663" w:rsidRPr="0089761A">
        <w:t xml:space="preserve"> cho bài toán Knapsack. </w:t>
      </w:r>
      <w:r w:rsidR="00870EC1" w:rsidRPr="0089761A">
        <w:t>Trước khi gọi hàm, ta cần khởi tạo mảng 2 chiều F[i][j]</w:t>
      </w:r>
      <w:r w:rsidR="00C23DFA" w:rsidRPr="0089761A">
        <w:t xml:space="preserve"> với i = n (số lượng mục) và j = W (dung lượng của gói)</w:t>
      </w:r>
      <w:r w:rsidR="00870EC1" w:rsidRPr="0089761A">
        <w:t>, sau đó kiểm tra điều kiện và gọi hàm đệ quy. Cụ thể h</w:t>
      </w:r>
      <w:r w:rsidR="00430864" w:rsidRPr="0089761A">
        <w:t>àm khởi tạo của thuật toán nhận vào hai tham số i, j. Trong đó i là một số nguyên dương cho biết số đầu tiên trong số các chỉ mục (index) đang được xét đến và tham số đầu vào j là số nguyên dương cho biết dung lượng của các túi. Đầu ra của thuật toán là giá trị của một tập con khả thi tối ưu của chỉ mục i đầu tiên</w:t>
      </w:r>
      <w:r w:rsidR="004E2D6D" w:rsidRPr="0089761A">
        <w:t xml:space="preserve"> (F[i][j])</w:t>
      </w:r>
      <w:r w:rsidR="00A80F77" w:rsidRPr="0089761A">
        <w:t>.</w:t>
      </w:r>
    </w:p>
    <w:p w14:paraId="62304C1D" w14:textId="2C0814AA" w:rsidR="00D76083" w:rsidRPr="0089761A" w:rsidRDefault="00430864" w:rsidP="0089761A">
      <w:pPr>
        <w:pStyle w:val="Nidungvnbn"/>
      </w:pPr>
      <w:r w:rsidRPr="0089761A">
        <w:lastRenderedPageBreak/>
        <w:t xml:space="preserve">Khi dùng thuật toán này ta cần lưu ý </w:t>
      </w:r>
      <w:r w:rsidR="00072C16" w:rsidRPr="0089761A">
        <w:t xml:space="preserve">rằng </w:t>
      </w:r>
      <w:r w:rsidRPr="0089761A">
        <w:t>i và j đều được dùng làm biến toàn cục</w:t>
      </w:r>
      <w:r w:rsidR="00072C16" w:rsidRPr="0089761A">
        <w:t>, đầu vào cho các mảng Weight [1..n], Values [1..n] và bảng F</w:t>
      </w:r>
      <w:r w:rsidRPr="0089761A">
        <w:t>[0..n, 0..W] có các mục nhập được khởi tạo bằng −1 ngoại trừ</w:t>
      </w:r>
      <w:r w:rsidR="00072C16" w:rsidRPr="0089761A">
        <w:t xml:space="preserve"> </w:t>
      </w:r>
      <w:r w:rsidRPr="0089761A">
        <w:t xml:space="preserve"> hàng</w:t>
      </w:r>
      <w:r w:rsidR="00072C16" w:rsidRPr="0089761A">
        <w:t xml:space="preserve"> 0 và cột 0 được khởi tạo bằng giá trị 0.</w:t>
      </w:r>
    </w:p>
    <w:p w14:paraId="6F8BEA40" w14:textId="07AFC761" w:rsidR="00D76083" w:rsidRPr="0089761A" w:rsidRDefault="00D76083" w:rsidP="0089761A">
      <w:pPr>
        <w:pStyle w:val="Nidungvnbn"/>
      </w:pPr>
      <w:r w:rsidRPr="0089761A">
        <w:t>D</w:t>
      </w:r>
      <w:r w:rsidR="00ED5C19" w:rsidRPr="0089761A">
        <w:t>ưới đây là mã giả</w:t>
      </w:r>
      <w:r w:rsidRPr="0089761A">
        <w:t xml:space="preserve"> của thuật toán:</w:t>
      </w:r>
    </w:p>
    <w:p w14:paraId="7D807D5F" w14:textId="77777777" w:rsidR="00174708" w:rsidRPr="0089761A" w:rsidRDefault="00174708" w:rsidP="0089761A">
      <w:pPr>
        <w:pStyle w:val="Nidungvnbn"/>
      </w:pPr>
    </w:p>
    <w:p w14:paraId="3D6A0F63" w14:textId="11596667" w:rsidR="00964790" w:rsidRPr="0089761A" w:rsidRDefault="00174708" w:rsidP="0089761A">
      <w:pPr>
        <w:pStyle w:val="Nidungvnbn"/>
      </w:pPr>
      <w:r w:rsidRPr="0089761A">
        <w:t xml:space="preserve">MF_knapsack(i, wt, val, j) </w:t>
      </w:r>
    </w:p>
    <w:p w14:paraId="2D9A993D" w14:textId="4E9E846C" w:rsidR="00964790" w:rsidRPr="0089761A" w:rsidRDefault="00964790" w:rsidP="0089761A">
      <w:pPr>
        <w:pStyle w:val="Nidungvnbn"/>
      </w:pPr>
      <w:r w:rsidRPr="0089761A">
        <w:t xml:space="preserve">//Input: </w:t>
      </w:r>
      <w:r w:rsidR="00174708" w:rsidRPr="0089761A">
        <w:t>i = len(val)</w:t>
      </w:r>
      <w:r w:rsidR="003D1E7D" w:rsidRPr="0089761A">
        <w:t>,</w:t>
      </w:r>
      <w:r w:rsidR="00174708" w:rsidRPr="0089761A">
        <w:t xml:space="preserve"> val </w:t>
      </w:r>
      <w:r w:rsidR="003D1E7D" w:rsidRPr="0089761A">
        <w:t xml:space="preserve">và wt </w:t>
      </w:r>
      <w:r w:rsidR="00174708" w:rsidRPr="0089761A">
        <w:t>lần lượt là hai mảng Values [1..n] và Weight [1..n],</w:t>
      </w:r>
    </w:p>
    <w:p w14:paraId="3EC48485" w14:textId="75320F1F" w:rsidR="00174708" w:rsidRPr="0089761A" w:rsidRDefault="00174708" w:rsidP="0089761A">
      <w:pPr>
        <w:pStyle w:val="Nidungvnbn"/>
      </w:pPr>
      <w:r w:rsidRPr="0089761A">
        <w:t>// j = w ( dung lượng gói tối đa)</w:t>
      </w:r>
    </w:p>
    <w:p w14:paraId="0B9D276F" w14:textId="362D9EA0" w:rsidR="00A160E0" w:rsidRPr="0089761A" w:rsidRDefault="00964790" w:rsidP="0089761A">
      <w:pPr>
        <w:pStyle w:val="Nidungvnbn"/>
      </w:pPr>
      <w:r w:rsidRPr="0089761A">
        <w:t xml:space="preserve">//Output: </w:t>
      </w:r>
      <w:r w:rsidR="00174708" w:rsidRPr="0089761A">
        <w:t>Giá trị F[i][j] - một tập hợp con khả thi tối ưu của i mục đầu tiên</w:t>
      </w:r>
    </w:p>
    <w:p w14:paraId="06C384C7" w14:textId="4C6D4E4E" w:rsidR="00A160E0" w:rsidRPr="0089761A" w:rsidRDefault="00A160E0" w:rsidP="0089761A">
      <w:pPr>
        <w:pStyle w:val="Nidungvnbn"/>
      </w:pPr>
      <w:r w:rsidRPr="0089761A">
        <w:rPr>
          <w:b/>
        </w:rPr>
        <w:t>if</w:t>
      </w:r>
      <w:r w:rsidRPr="0089761A">
        <w:t xml:space="preserve"> F[i, j ] &lt; 0</w:t>
      </w:r>
    </w:p>
    <w:p w14:paraId="1861F130" w14:textId="52032157" w:rsidR="003D1E7D" w:rsidRPr="0089761A" w:rsidRDefault="003D1E7D" w:rsidP="0089761A">
      <w:pPr>
        <w:pStyle w:val="Nidungvnbn"/>
      </w:pPr>
      <w:r w:rsidRPr="0089761A">
        <w:tab/>
      </w:r>
      <w:r w:rsidRPr="0089761A">
        <w:rPr>
          <w:b/>
        </w:rPr>
        <w:t>global</w:t>
      </w:r>
      <w:r w:rsidRPr="0089761A">
        <w:t xml:space="preserve"> F</w:t>
      </w:r>
    </w:p>
    <w:p w14:paraId="15C96F48" w14:textId="0FB422A2" w:rsidR="00A160E0" w:rsidRPr="0089761A" w:rsidRDefault="00A160E0" w:rsidP="0089761A">
      <w:pPr>
        <w:pStyle w:val="Nidungvnbn"/>
        <w:ind w:left="720"/>
      </w:pPr>
      <w:r w:rsidRPr="0089761A">
        <w:rPr>
          <w:b/>
        </w:rPr>
        <w:t>if</w:t>
      </w:r>
      <w:r w:rsidR="003D1E7D" w:rsidRPr="0089761A">
        <w:t xml:space="preserve"> j &lt; wt</w:t>
      </w:r>
      <w:r w:rsidRPr="0089761A">
        <w:t>[</w:t>
      </w:r>
      <w:r w:rsidR="003D1E7D" w:rsidRPr="0089761A">
        <w:t>i - 1</w:t>
      </w:r>
      <w:r w:rsidRPr="0089761A">
        <w:t>]</w:t>
      </w:r>
    </w:p>
    <w:p w14:paraId="6BBEDE57" w14:textId="1E42D5B5" w:rsidR="00A160E0" w:rsidRPr="0089761A" w:rsidRDefault="003D1E7D" w:rsidP="0089761A">
      <w:pPr>
        <w:pStyle w:val="Nidungvnbn"/>
        <w:ind w:left="1440"/>
      </w:pPr>
      <w:r w:rsidRPr="0089761A">
        <w:t>val</w:t>
      </w:r>
      <w:r w:rsidR="00A160E0" w:rsidRPr="0089761A">
        <w:t xml:space="preserve"> ← MF</w:t>
      </w:r>
      <w:r w:rsidRPr="0089761A">
        <w:t>_k</w:t>
      </w:r>
      <w:r w:rsidR="00A160E0" w:rsidRPr="0089761A">
        <w:t>napsack(i − 1,</w:t>
      </w:r>
      <w:r w:rsidRPr="0089761A">
        <w:t xml:space="preserve"> wt, val, </w:t>
      </w:r>
      <w:r w:rsidR="00A160E0" w:rsidRPr="0089761A">
        <w:t xml:space="preserve"> j)</w:t>
      </w:r>
    </w:p>
    <w:p w14:paraId="1464B0DC" w14:textId="77777777" w:rsidR="00A160E0" w:rsidRPr="0089761A" w:rsidRDefault="00A160E0" w:rsidP="0089761A">
      <w:pPr>
        <w:pStyle w:val="Nidungvnbn"/>
        <w:ind w:left="720"/>
        <w:rPr>
          <w:b/>
        </w:rPr>
      </w:pPr>
      <w:r w:rsidRPr="0089761A">
        <w:rPr>
          <w:b/>
        </w:rPr>
        <w:t>else</w:t>
      </w:r>
    </w:p>
    <w:p w14:paraId="75E1A822" w14:textId="657C4FF6" w:rsidR="00A160E0" w:rsidRPr="0089761A" w:rsidRDefault="0072203F" w:rsidP="0089761A">
      <w:pPr>
        <w:pStyle w:val="Nidungvnbn"/>
        <w:ind w:left="1440"/>
      </w:pPr>
      <w:r w:rsidRPr="0089761A">
        <w:t>val</w:t>
      </w:r>
      <w:r w:rsidR="00A160E0" w:rsidRPr="0089761A">
        <w:t xml:space="preserve"> ← max(MF</w:t>
      </w:r>
      <w:r w:rsidR="003D1E7D" w:rsidRPr="0089761A">
        <w:t>_k</w:t>
      </w:r>
      <w:r w:rsidR="00A160E0" w:rsidRPr="0089761A">
        <w:t xml:space="preserve">napsack(i − 1, </w:t>
      </w:r>
      <w:r w:rsidR="003D1E7D" w:rsidRPr="0089761A">
        <w:t xml:space="preserve"> wt, val, </w:t>
      </w:r>
      <w:r w:rsidR="00A160E0" w:rsidRPr="0089761A">
        <w:t>j ),</w:t>
      </w:r>
    </w:p>
    <w:p w14:paraId="6CFC13BD" w14:textId="0DC2F129" w:rsidR="00A160E0" w:rsidRPr="0089761A" w:rsidRDefault="00844834" w:rsidP="0089761A">
      <w:pPr>
        <w:pStyle w:val="Nidungvnbn"/>
        <w:ind w:left="1440"/>
      </w:pPr>
      <w:r w:rsidRPr="0089761A">
        <w:t>MF_knapsack(i - 1, wt, val, j - wt[i - 1]) + val[i - 1])</w:t>
      </w:r>
    </w:p>
    <w:p w14:paraId="1D8E2F60" w14:textId="64F5A213" w:rsidR="00A160E0" w:rsidRPr="0089761A" w:rsidRDefault="00844834" w:rsidP="0089761A">
      <w:pPr>
        <w:pStyle w:val="Nidungvnbn"/>
        <w:ind w:left="720"/>
      </w:pPr>
      <w:r w:rsidRPr="0089761A">
        <w:t>F[i, j ]← val</w:t>
      </w:r>
    </w:p>
    <w:p w14:paraId="156870FB" w14:textId="5DF05F86" w:rsidR="00A160E0" w:rsidRPr="0089761A" w:rsidRDefault="00A160E0" w:rsidP="0089761A">
      <w:pPr>
        <w:pStyle w:val="Nidungvnbn"/>
      </w:pPr>
      <w:r w:rsidRPr="0089761A">
        <w:rPr>
          <w:b/>
        </w:rPr>
        <w:t xml:space="preserve">return </w:t>
      </w:r>
      <w:r w:rsidRPr="0089761A">
        <w:t>F[i, j ]</w:t>
      </w:r>
    </w:p>
    <w:p w14:paraId="698D812D" w14:textId="77777777" w:rsidR="00817ECD" w:rsidRPr="0089761A" w:rsidRDefault="00817ECD" w:rsidP="0089761A">
      <w:pPr>
        <w:pStyle w:val="Nidungvnbn"/>
      </w:pPr>
    </w:p>
    <w:p w14:paraId="117815F5" w14:textId="2EE6D0AE" w:rsidR="00B05ED2" w:rsidRPr="0089761A" w:rsidRDefault="002B57DE" w:rsidP="0089761A">
      <w:pPr>
        <w:pStyle w:val="Tiumccp3"/>
        <w:rPr>
          <w:b/>
          <w:bCs/>
        </w:rPr>
      </w:pPr>
      <w:r w:rsidRPr="0089761A">
        <w:rPr>
          <w:b/>
          <w:bCs/>
        </w:rPr>
        <w:t>2.1</w:t>
      </w:r>
      <w:r w:rsidR="00CD6FDA" w:rsidRPr="0089761A">
        <w:rPr>
          <w:b/>
          <w:bCs/>
        </w:rPr>
        <w:t>.1</w:t>
      </w:r>
      <w:r w:rsidRPr="0089761A">
        <w:rPr>
          <w:b/>
          <w:bCs/>
        </w:rPr>
        <w:t>.3</w:t>
      </w:r>
      <w:r w:rsidR="00B05ED2" w:rsidRPr="0089761A">
        <w:rPr>
          <w:b/>
          <w:bCs/>
        </w:rPr>
        <w:t xml:space="preserve"> Demo thuật toán</w:t>
      </w:r>
    </w:p>
    <w:p w14:paraId="411EB514" w14:textId="0F978176" w:rsidR="003936CC" w:rsidRPr="0089761A" w:rsidRDefault="00966A46" w:rsidP="0089761A">
      <w:pPr>
        <w:pStyle w:val="Nidungvnbn"/>
      </w:pPr>
      <w:bookmarkStart w:id="19" w:name="_Toc55293979"/>
      <w:r w:rsidRPr="0089761A">
        <w:t>Trong phần demo này, em sẽ so sánh</w:t>
      </w:r>
      <w:r w:rsidR="00D75EE5" w:rsidRPr="0089761A">
        <w:t xml:space="preserve"> ba cặp tham số đầu vào </w:t>
      </w:r>
      <w:r w:rsidR="0058338E" w:rsidRPr="0089761A">
        <w:t>với kích thước mảng lần lượt là 3, 10 và 50. Cụ thể, các m</w:t>
      </w:r>
      <w:r w:rsidR="003936CC" w:rsidRPr="0089761A">
        <w:t xml:space="preserve">ảng val và mảng wt </w:t>
      </w:r>
      <w:r w:rsidR="0058338E" w:rsidRPr="0089761A">
        <w:t xml:space="preserve">trong source code </w:t>
      </w:r>
      <w:r w:rsidR="003936CC" w:rsidRPr="0089761A">
        <w:t>lần lượt là Values [1..n] và Weight [1..n] trong mã giả đã trình bày ở trên.</w:t>
      </w:r>
      <w:r w:rsidR="005C61C7" w:rsidRPr="0089761A">
        <w:t xml:space="preserve"> Tham số w là dung lượng tối đa của gói.</w:t>
      </w:r>
      <w:r w:rsidR="008E3560" w:rsidRPr="0089761A">
        <w:t xml:space="preserve"> Để so sánh thời gian chạy đối với 3 ví dụ trên, em sẽ bỏ qua tham số w mà chỉ xét đến kích thước, giá trị của hai mảng val và wt.</w:t>
      </w:r>
    </w:p>
    <w:p w14:paraId="4023CCA6" w14:textId="6495AC31" w:rsidR="000236D5" w:rsidRPr="0089761A" w:rsidRDefault="0058338E" w:rsidP="0089761A">
      <w:pPr>
        <w:pStyle w:val="Nidungvnbn"/>
      </w:pPr>
      <w:r w:rsidRPr="0089761A">
        <w:lastRenderedPageBreak/>
        <w:t>Sau</w:t>
      </w:r>
      <w:r w:rsidR="004D3523" w:rsidRPr="0089761A">
        <w:t xml:space="preserve"> đây </w:t>
      </w:r>
      <w:r w:rsidRPr="0089761A">
        <w:t>là kết quả cho từng ví dụ input. Đối với t</w:t>
      </w:r>
      <w:r w:rsidR="00416E25" w:rsidRPr="0089761A">
        <w:t>rường hợp input đầu tiên này đại diện cho cặp mảng val, wt có</w:t>
      </w:r>
      <w:r w:rsidRPr="0089761A">
        <w:t xml:space="preserve"> giá trị nhỏ và kích thước nhỏ nên </w:t>
      </w:r>
      <w:r w:rsidR="00477D40" w:rsidRPr="0089761A">
        <w:t>kết quả</w:t>
      </w:r>
      <w:r w:rsidR="00523324" w:rsidRPr="0089761A">
        <w:t xml:space="preserve"> thời gian chạy</w:t>
      </w:r>
      <w:r w:rsidR="00477D40" w:rsidRPr="0089761A">
        <w:t xml:space="preserve"> trong trường hợp input đầu tiên này là 0.0003154277801513672</w:t>
      </w:r>
      <w:r w:rsidR="005354B0" w:rsidRPr="0089761A">
        <w:t xml:space="preserve"> (s).</w:t>
      </w:r>
    </w:p>
    <w:p w14:paraId="2F7270F2" w14:textId="17BFE584" w:rsidR="000155C5" w:rsidRPr="0089761A" w:rsidRDefault="0058338E" w:rsidP="0089761A">
      <w:pPr>
        <w:pStyle w:val="Nidungvnbn"/>
      </w:pPr>
      <w:r w:rsidRPr="0089761A">
        <w:t xml:space="preserve">Trường hợp thứ hai, </w:t>
      </w:r>
      <w:r w:rsidR="000236D5" w:rsidRPr="0089761A">
        <w:t>cặp mảng input val và wt đại diện cho trường hợp mảng có giá trị lớn và kích thước trung bình.</w:t>
      </w:r>
      <w:r w:rsidR="005354B0" w:rsidRPr="0089761A">
        <w:t xml:space="preserve"> </w:t>
      </w:r>
      <w:r w:rsidR="00944FC3" w:rsidRPr="0089761A">
        <w:t>K</w:t>
      </w:r>
      <w:r w:rsidR="005354B0" w:rsidRPr="0089761A">
        <w:t>ết quả về thời gian chạy thuật toán</w:t>
      </w:r>
      <w:r w:rsidR="00944FC3" w:rsidRPr="0089761A">
        <w:t xml:space="preserve"> là 0.003996849060058594</w:t>
      </w:r>
      <w:r w:rsidR="00484E1D" w:rsidRPr="0089761A">
        <w:t xml:space="preserve"> (s)</w:t>
      </w:r>
      <w:r w:rsidR="00944FC3" w:rsidRPr="0089761A">
        <w:t>, nếu so với kết quả của ví dụ ban đầu thì trường hợp này làm chậm hơn. Từ đây kết luận rằng kích thước, giá trị của hai mảng val và wt càng lớn thì thuật toán sẽ tốn nhiều thời gian để xử lý hơn.</w:t>
      </w:r>
    </w:p>
    <w:p w14:paraId="0DB02C54" w14:textId="2842740B" w:rsidR="00E47B66" w:rsidRPr="0089761A" w:rsidRDefault="00E47B66" w:rsidP="0089761A">
      <w:pPr>
        <w:pStyle w:val="Nidungvnbn"/>
      </w:pPr>
      <w:r w:rsidRPr="0089761A">
        <w:t>Trường hợp cuối cùng này là trường hợp mà các giá trị của hai mảng val, wt nhỏ nhưng kích thước của hai mảng này thì lớn hơn nhiều so với hai ví dụ ở trên.</w:t>
      </w:r>
      <w:r w:rsidR="00D070E0" w:rsidRPr="0089761A">
        <w:t xml:space="preserve"> Kết quả thời gian chạy của chương trình là lâu hơn so với hai trường hợp mảng val và wt có giá trị nhỏ, kích thước nhỏ và giá trị lớn, kích thước trung bình.</w:t>
      </w:r>
      <w:r w:rsidR="00484E1D" w:rsidRPr="0089761A">
        <w:t xml:space="preserve"> Cụ thể là 0.050971031188964844 (s) so với 0.003996849060058594 (s) và 0.0003154277801513672 (s)</w:t>
      </w:r>
      <w:r w:rsidR="00260B6E" w:rsidRPr="0089761A">
        <w:t>.</w:t>
      </w:r>
    </w:p>
    <w:p w14:paraId="71B85A8A" w14:textId="60BE2F7A" w:rsidR="00002020" w:rsidRPr="0089761A" w:rsidRDefault="00260B6E" w:rsidP="0089761A">
      <w:pPr>
        <w:pStyle w:val="Nidungvnbn"/>
      </w:pPr>
      <w:r w:rsidRPr="0089761A">
        <w:t>Từ kết quả thu được sau ba ví dụ trên, ta có thể nhận xét rằng tốc độ của thuật toán không phụ thuộc nhiều vào giá trị của các mảng val, wt mà phụ thuộc vào độ lớn của kích thước hai mảng này. Kích thước mảng input càng lớn thì thuật toán chạy càng lâu và ngược lại.</w:t>
      </w:r>
      <w:r w:rsidR="00EE0BF0" w:rsidRPr="0089761A">
        <w:t xml:space="preserve"> </w:t>
      </w:r>
      <w:r w:rsidR="00002020" w:rsidRPr="0089761A">
        <w:t>Để chứng minh cho kết luận này là đúng, em vẽ biểu đồ với 3 kết qu</w:t>
      </w:r>
      <w:r w:rsidR="0058338E" w:rsidRPr="0089761A">
        <w:t>ả thời gian chạy của 3 ví dụ inp</w:t>
      </w:r>
      <w:r w:rsidR="00002020" w:rsidRPr="0089761A">
        <w:t>ut đã trình bày ở trên, và dưới đây là kết quả:</w:t>
      </w:r>
    </w:p>
    <w:p w14:paraId="7B304D22" w14:textId="201C816C" w:rsidR="0058338E" w:rsidRPr="0089761A" w:rsidRDefault="0058338E" w:rsidP="0089761A">
      <w:pPr>
        <w:pStyle w:val="Caption"/>
        <w:spacing w:line="360" w:lineRule="auto"/>
      </w:pPr>
      <w:r w:rsidRPr="0089761A">
        <w:rPr>
          <w:noProof/>
        </w:rPr>
        <w:lastRenderedPageBreak/>
        <w:drawing>
          <wp:inline distT="0" distB="0" distL="0" distR="0" wp14:anchorId="009DCD94" wp14:editId="78C201BD">
            <wp:extent cx="5791835" cy="3702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write01.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702685"/>
                    </a:xfrm>
                    <a:prstGeom prst="rect">
                      <a:avLst/>
                    </a:prstGeom>
                  </pic:spPr>
                </pic:pic>
              </a:graphicData>
            </a:graphic>
          </wp:inline>
        </w:drawing>
      </w:r>
    </w:p>
    <w:p w14:paraId="41786AB2" w14:textId="55AA9BA3" w:rsidR="00002020" w:rsidRPr="0089761A" w:rsidRDefault="00002020" w:rsidP="0089761A">
      <w:pPr>
        <w:pStyle w:val="Caption"/>
        <w:spacing w:line="360" w:lineRule="auto"/>
      </w:pPr>
    </w:p>
    <w:p w14:paraId="0441141E" w14:textId="77777777" w:rsidR="00846FA0" w:rsidRPr="0089761A" w:rsidRDefault="00846FA0" w:rsidP="0089761A">
      <w:pPr>
        <w:pStyle w:val="Nidungvnbn"/>
      </w:pPr>
    </w:p>
    <w:p w14:paraId="186A96A7" w14:textId="437AA717" w:rsidR="00260B6E" w:rsidRPr="0089761A" w:rsidRDefault="00002020" w:rsidP="0089761A">
      <w:pPr>
        <w:pStyle w:val="Nidungvnbn"/>
      </w:pPr>
      <w:r w:rsidRPr="0089761A">
        <w:t xml:space="preserve">Trong biểu đồ ở Figure1, trục tung lần lượt tượng trưng cho kết quả của 3 lần chạy với 3 đầu vào khác nhau </w:t>
      </w:r>
      <w:r w:rsidR="0058338E" w:rsidRPr="0089761A">
        <w:t>là 3, 10 và 50. Còn</w:t>
      </w:r>
      <w:r w:rsidRPr="0089761A">
        <w:t xml:space="preserve"> trục hoành là giá trị thời gian chạy của </w:t>
      </w:r>
      <w:r w:rsidR="00E41250" w:rsidRPr="0089761A">
        <w:t xml:space="preserve">3 lần thay thế input đó. </w:t>
      </w:r>
      <w:r w:rsidR="00F6304F" w:rsidRPr="0089761A">
        <w:t>Từ kết quả này, ta nhận xét thấy ở hai lần chạy thuật toán với 2 input đầu tiên, độ dài của mảng là 3 và 10, chênh lệch nhau không nhiều do đó thời gian chạy khá tương đương nhau nhưng lần input 2 vẫn là lâu hơn so với lần input đầu tiên. Tuy nhiên so với lần input thứ 3 với độ dài mảng là 50 thì kết quả thời gian chạy lâu hơn hẳn so với hai lần chạy thuật toán trướ</w:t>
      </w:r>
      <w:r w:rsidR="00846FA0" w:rsidRPr="0089761A">
        <w:t xml:space="preserve">c và đồ thị có xu hướng tăng dần tỷ lệ thuận với kích thước của mảng input. </w:t>
      </w:r>
      <w:r w:rsidR="00EE0BF0" w:rsidRPr="0089761A">
        <w:t>Nhìn chung thuật toán chạy khá nhanh</w:t>
      </w:r>
      <w:r w:rsidR="009310EE" w:rsidRPr="0089761A">
        <w:t xml:space="preserve"> và giúp tối ưu được bộ nhớ,</w:t>
      </w:r>
      <w:r w:rsidR="006E6D1C" w:rsidRPr="0089761A">
        <w:t xml:space="preserve"> từ những phân tích kết quả như trên,</w:t>
      </w:r>
      <w:r w:rsidR="009310EE" w:rsidRPr="0089761A">
        <w:t xml:space="preserve"> độ phức tạp của thuật toán là O(n) với n l</w:t>
      </w:r>
      <w:r w:rsidR="007C4F7E" w:rsidRPr="0089761A">
        <w:t>à kích thước của mảng val và wt và tốc độ thuật</w:t>
      </w:r>
      <w:r w:rsidR="005D0183" w:rsidRPr="0089761A">
        <w:t xml:space="preserve"> toán phụ thuộc vào độ lớn của giá trị n.</w:t>
      </w:r>
    </w:p>
    <w:p w14:paraId="4ABF5053" w14:textId="00307E9F" w:rsidR="005B5A16" w:rsidRPr="0089761A" w:rsidRDefault="005B5A16" w:rsidP="0089761A">
      <w:pPr>
        <w:pStyle w:val="Nidungvnbn"/>
        <w:ind w:firstLine="0"/>
      </w:pPr>
    </w:p>
    <w:p w14:paraId="5455ADC7" w14:textId="29861FC2" w:rsidR="008C0AC6" w:rsidRPr="0089761A" w:rsidRDefault="008C0AC6" w:rsidP="0089761A">
      <w:pPr>
        <w:pStyle w:val="Nidungvnbn"/>
        <w:ind w:firstLine="0"/>
      </w:pPr>
    </w:p>
    <w:p w14:paraId="1F00F576" w14:textId="55D6F578" w:rsidR="005B5A16" w:rsidRPr="0089761A" w:rsidRDefault="00533B87" w:rsidP="0089761A">
      <w:pPr>
        <w:pStyle w:val="Tiumccp2"/>
        <w:outlineLvl w:val="2"/>
      </w:pPr>
      <w:bookmarkStart w:id="20" w:name="_Toc56375089"/>
      <w:r w:rsidRPr="0089761A">
        <w:t>2.</w:t>
      </w:r>
      <w:r w:rsidR="00CD6FDA" w:rsidRPr="0089761A">
        <w:t>1.2.</w:t>
      </w:r>
      <w:r w:rsidR="005B5A16" w:rsidRPr="0089761A">
        <w:t xml:space="preserve"> Optimal Binary Search Tree</w:t>
      </w:r>
      <w:r w:rsidR="008570BD" w:rsidRPr="0089761A">
        <w:t>s</w:t>
      </w:r>
      <w:bookmarkEnd w:id="20"/>
    </w:p>
    <w:p w14:paraId="2C1A7B09" w14:textId="6FFD2ACF" w:rsidR="00E24935" w:rsidRPr="0089761A" w:rsidRDefault="00E24935" w:rsidP="0089761A">
      <w:pPr>
        <w:pStyle w:val="Tiumccp3"/>
        <w:rPr>
          <w:b/>
          <w:bCs/>
        </w:rPr>
      </w:pPr>
      <w:r w:rsidRPr="0089761A">
        <w:rPr>
          <w:b/>
          <w:bCs/>
        </w:rPr>
        <w:t>2.</w:t>
      </w:r>
      <w:r w:rsidR="00CD6FDA" w:rsidRPr="0089761A">
        <w:rPr>
          <w:b/>
          <w:bCs/>
        </w:rPr>
        <w:t>1.</w:t>
      </w:r>
      <w:r w:rsidRPr="0089761A">
        <w:rPr>
          <w:b/>
          <w:bCs/>
        </w:rPr>
        <w:t>2.1 Ý tưởng thuật toán</w:t>
      </w:r>
    </w:p>
    <w:p w14:paraId="4566044F" w14:textId="74A9B2C7" w:rsidR="004022BF" w:rsidRPr="0089761A" w:rsidRDefault="004022BF" w:rsidP="0089761A">
      <w:pPr>
        <w:pStyle w:val="Nidungvnbn"/>
      </w:pPr>
      <w:r w:rsidRPr="0089761A">
        <w:t>Bài toán đối với cây nhị phân (BST) thông thường sử dụng đệ quy để duyệt cây, tuy nhiên phương pháp này chưa được tối ưu do tốn nhiều bộ nhớ. Do đó phương pháp Optimal Binary Search Trees này ra đời để cải thiện phương pháp cổ điển kia, giúp cho việc tối ưu bộ nhớ hơn và giải quyết bài toán một cách tối ưu hơn.</w:t>
      </w:r>
      <w:r w:rsidRPr="0089761A">
        <w:tab/>
      </w:r>
    </w:p>
    <w:p w14:paraId="4394A7C5" w14:textId="658F6F76" w:rsidR="00E24935" w:rsidRPr="0089761A" w:rsidRDefault="004022BF" w:rsidP="0089761A">
      <w:pPr>
        <w:pStyle w:val="Nidungvnbn"/>
      </w:pPr>
      <w:r w:rsidRPr="0089761A">
        <w:t xml:space="preserve">Cụ thể giải pháp cho bài toán duyệt BST tối ưu này là sử dụng quy hoạch động (Dynamic Programing). </w:t>
      </w:r>
      <w:r w:rsidR="00C75B4F" w:rsidRPr="0089761A">
        <w:t xml:space="preserve">Ta </w:t>
      </w:r>
      <w:r w:rsidR="00CA4D20" w:rsidRPr="0089761A">
        <w:t>sử dụng một mảng phụ là</w:t>
      </w:r>
      <w:r w:rsidR="00C75B4F" w:rsidRPr="0089761A">
        <w:t xml:space="preserve"> C</w:t>
      </w:r>
      <w:r w:rsidRPr="0089761A">
        <w:t>[n] [n] để lưu trữ các ng</w:t>
      </w:r>
      <w:r w:rsidR="00CA4D20" w:rsidRPr="0089761A">
        <w:t>hiệm của các bài toán con. Mảng C</w:t>
      </w:r>
      <w:r w:rsidRPr="0089761A">
        <w:t xml:space="preserve">[0] [n-1] sẽ giữ kết quả cuối cùng. </w:t>
      </w:r>
      <w:r w:rsidR="00F17D9A" w:rsidRPr="0089761A">
        <w:t xml:space="preserve">Khó khăn </w:t>
      </w:r>
      <w:r w:rsidRPr="0089761A">
        <w:t>khi thực hiện</w:t>
      </w:r>
      <w:r w:rsidR="00F17D9A" w:rsidRPr="0089761A">
        <w:t xml:space="preserve"> phương pháp này</w:t>
      </w:r>
      <w:r w:rsidR="00126DC0" w:rsidRPr="0089761A">
        <w:t xml:space="preserve"> là</w:t>
      </w:r>
      <w:r w:rsidRPr="0089761A">
        <w:t xml:space="preserve"> tất cả các giá trị đường chéo phải được điền trước, sau đó mới đến các giá trị nằm trên đường ngay phía trên đường chéo. Nói cách khác, trước tiên chúng ta phải đ</w:t>
      </w:r>
      <w:r w:rsidR="003108BF" w:rsidRPr="0089761A">
        <w:t>iền vào tất cả các giá trị C</w:t>
      </w:r>
      <w:r w:rsidRPr="0089761A">
        <w:t>[i] [i], sau đó</w:t>
      </w:r>
      <w:r w:rsidR="003108BF" w:rsidRPr="0089761A">
        <w:t xml:space="preserve"> tới</w:t>
      </w:r>
      <w:r w:rsidRPr="0089761A">
        <w:t xml:space="preserve"> tất</w:t>
      </w:r>
      <w:r w:rsidR="00DD1464" w:rsidRPr="0089761A">
        <w:t xml:space="preserve"> cả các giá trị [i] [i + 1], và tiếp theo là </w:t>
      </w:r>
      <w:r w:rsidRPr="0089761A">
        <w:t>tất cả các giá trị [i] [i + 2]. Vậy</w:t>
      </w:r>
      <w:r w:rsidR="0000769E" w:rsidRPr="0089761A">
        <w:t xml:space="preserve"> vấn đề đặt ra là</w:t>
      </w:r>
      <w:r w:rsidRPr="0089761A">
        <w:t xml:space="preserve"> làm thế nào để l</w:t>
      </w:r>
      <w:r w:rsidR="0000769E" w:rsidRPr="0089761A">
        <w:t>ấp đầy mảng 2D theo đúng với mong muốn như trên.</w:t>
      </w:r>
      <w:r w:rsidRPr="0089761A">
        <w:t xml:space="preserve"> Ý tưởng được sử dụng trong quá trình thực hiện cũng giống như bài toán Nhân chuỗi ma tr</w:t>
      </w:r>
      <w:r w:rsidR="00000359" w:rsidRPr="0089761A">
        <w:t>ận, chúng ta sử dụng một biến ‘d’ cho độ dài chuỗi và gia số ‘r’ cho từng ô</w:t>
      </w:r>
      <w:r w:rsidRPr="0089761A">
        <w:t xml:space="preserve"> một</w:t>
      </w:r>
      <w:r w:rsidR="00000359" w:rsidRPr="0089761A">
        <w:t xml:space="preserve"> trong ma trận C hai chiều</w:t>
      </w:r>
      <w:r w:rsidRPr="0089761A">
        <w:t xml:space="preserve">. </w:t>
      </w:r>
      <w:r w:rsidR="002302DF" w:rsidRPr="0089761A">
        <w:t>Ta cũng tính giá trị các cột j trong ma trận C dựa trên số hàng i và giá trị d.</w:t>
      </w:r>
    </w:p>
    <w:p w14:paraId="4AB3FF37" w14:textId="77777777" w:rsidR="00533B87" w:rsidRPr="0089761A" w:rsidRDefault="00533B87" w:rsidP="0089761A">
      <w:pPr>
        <w:pStyle w:val="Nidungvnbn"/>
      </w:pPr>
    </w:p>
    <w:p w14:paraId="7C686A55" w14:textId="2B671135" w:rsidR="000155C5" w:rsidRPr="0089761A" w:rsidRDefault="00533B87" w:rsidP="0089761A">
      <w:pPr>
        <w:pStyle w:val="Tiumccp3"/>
        <w:rPr>
          <w:b/>
          <w:bCs/>
        </w:rPr>
      </w:pPr>
      <w:r w:rsidRPr="0089761A">
        <w:rPr>
          <w:b/>
          <w:bCs/>
        </w:rPr>
        <w:t>2.</w:t>
      </w:r>
      <w:r w:rsidR="00CD6FDA" w:rsidRPr="0089761A">
        <w:rPr>
          <w:b/>
          <w:bCs/>
        </w:rPr>
        <w:t>1.</w:t>
      </w:r>
      <w:r w:rsidR="00D55E37" w:rsidRPr="0089761A">
        <w:rPr>
          <w:b/>
          <w:bCs/>
        </w:rPr>
        <w:t>2</w:t>
      </w:r>
      <w:r w:rsidRPr="0089761A">
        <w:rPr>
          <w:b/>
          <w:bCs/>
        </w:rPr>
        <w:t xml:space="preserve">.2 </w:t>
      </w:r>
      <w:r w:rsidR="00303DFA" w:rsidRPr="0089761A">
        <w:rPr>
          <w:b/>
          <w:bCs/>
        </w:rPr>
        <w:t>Triển khai thuật toán</w:t>
      </w:r>
    </w:p>
    <w:p w14:paraId="09D98879" w14:textId="27547022" w:rsidR="00865B69" w:rsidRPr="0089761A" w:rsidRDefault="00865B69" w:rsidP="0089761A">
      <w:pPr>
        <w:pStyle w:val="Nidungvnbn"/>
      </w:pPr>
      <w:r w:rsidRPr="0089761A">
        <w:t>Mục đích của thuật toán này như đề cập ở trên là duyệt cây nhị phân sử dụng phương pháp quy hoạch động. Đầu vào của thuật toán là mảng P[i…n] dùng để chứa danh sách n khóa của cây nhị phân đã được sắp xếp. Đ</w:t>
      </w:r>
      <w:r w:rsidR="00C355C4" w:rsidRPr="0089761A">
        <w:t>ầu ra của thuật toán là giá trị</w:t>
      </w:r>
      <w:r w:rsidRPr="0089761A">
        <w:t xml:space="preserve"> so sánh trung bình trong các </w:t>
      </w:r>
      <w:r w:rsidR="00C355C4" w:rsidRPr="0089761A">
        <w:t xml:space="preserve">khóa keys </w:t>
      </w:r>
      <w:r w:rsidRPr="0089761A">
        <w:t>tìm kiếm được duyệt qua cây nhị phân.</w:t>
      </w:r>
      <w:r w:rsidR="008B74A7" w:rsidRPr="0089761A">
        <w:t xml:space="preserve"> </w:t>
      </w:r>
      <w:r w:rsidR="00C355C4" w:rsidRPr="0089761A">
        <w:t>Để có thể phân tích thuật toán cụ thể hơn, ta xét đến mã giã của thuật toán được trình bày dưới đây:</w:t>
      </w:r>
    </w:p>
    <w:p w14:paraId="0A40BC63" w14:textId="77777777" w:rsidR="00C355C4" w:rsidRPr="0089761A" w:rsidRDefault="00C355C4" w:rsidP="0089761A">
      <w:pPr>
        <w:pStyle w:val="Nidungvnbn"/>
      </w:pPr>
      <w:r w:rsidRPr="0089761A">
        <w:t>OptimalBST(P[1..n])</w:t>
      </w:r>
    </w:p>
    <w:p w14:paraId="28EE40E0" w14:textId="6A4A236F" w:rsidR="00C355C4" w:rsidRPr="0089761A" w:rsidRDefault="00C355C4" w:rsidP="0089761A">
      <w:pPr>
        <w:pStyle w:val="Nidungvnbn"/>
      </w:pPr>
      <w:r w:rsidRPr="0089761A">
        <w:t xml:space="preserve">//Input: </w:t>
      </w:r>
      <w:r w:rsidR="00576438" w:rsidRPr="0089761A">
        <w:t xml:space="preserve">Mảng </w:t>
      </w:r>
      <w:r w:rsidRPr="0089761A">
        <w:t xml:space="preserve">P[1..n] </w:t>
      </w:r>
      <w:r w:rsidR="00576438" w:rsidRPr="0089761A">
        <w:t>chứa danh sách n khóa của cây nhị phân đã được sắp xếp</w:t>
      </w:r>
    </w:p>
    <w:p w14:paraId="573B9FD3" w14:textId="6E2ABA9F" w:rsidR="00C355C4" w:rsidRPr="0089761A" w:rsidRDefault="00C355C4" w:rsidP="0089761A">
      <w:pPr>
        <w:pStyle w:val="Nidungvnbn"/>
        <w:ind w:left="720" w:firstLine="0"/>
      </w:pPr>
      <w:r w:rsidRPr="0089761A">
        <w:lastRenderedPageBreak/>
        <w:t xml:space="preserve">//Output: </w:t>
      </w:r>
      <w:r w:rsidR="003C32FC" w:rsidRPr="0089761A">
        <w:t>giá trị so sánh trung bình trong các khóa keys tìm kiếm được duyệt qua // cây nhị phân</w:t>
      </w:r>
    </w:p>
    <w:p w14:paraId="384FB6AD" w14:textId="77777777" w:rsidR="00C355C4" w:rsidRPr="0089761A" w:rsidRDefault="00C355C4" w:rsidP="0089761A">
      <w:pPr>
        <w:pStyle w:val="Nidungvnbn"/>
      </w:pPr>
      <w:r w:rsidRPr="0089761A">
        <w:rPr>
          <w:b/>
        </w:rPr>
        <w:t>for</w:t>
      </w:r>
      <w:r w:rsidRPr="0089761A">
        <w:t xml:space="preserve"> i ← 1 to n </w:t>
      </w:r>
      <w:r w:rsidRPr="0089761A">
        <w:rPr>
          <w:b/>
        </w:rPr>
        <w:t>do</w:t>
      </w:r>
    </w:p>
    <w:p w14:paraId="651FECDA" w14:textId="2C05B6FC" w:rsidR="00C355C4" w:rsidRPr="0089761A" w:rsidRDefault="00454E99" w:rsidP="0089761A">
      <w:pPr>
        <w:pStyle w:val="Nidungvnbn"/>
        <w:ind w:left="720"/>
      </w:pPr>
      <w:r w:rsidRPr="0089761A">
        <w:t xml:space="preserve">C[i, i </w:t>
      </w:r>
      <w:r w:rsidR="00C355C4" w:rsidRPr="0089761A">
        <w:t>]← 0</w:t>
      </w:r>
    </w:p>
    <w:p w14:paraId="67133079" w14:textId="37EBA669" w:rsidR="00C355C4" w:rsidRPr="0089761A" w:rsidRDefault="00C355C4" w:rsidP="0089761A">
      <w:pPr>
        <w:pStyle w:val="Nidungvnbn"/>
      </w:pPr>
      <w:r w:rsidRPr="0089761A">
        <w:rPr>
          <w:b/>
        </w:rPr>
        <w:t>for</w:t>
      </w:r>
      <w:r w:rsidRPr="0089761A">
        <w:t xml:space="preserve"> i ← 1 to n </w:t>
      </w:r>
      <w:r w:rsidRPr="0089761A">
        <w:rPr>
          <w:b/>
        </w:rPr>
        <w:t>do</w:t>
      </w:r>
    </w:p>
    <w:p w14:paraId="14CE5784" w14:textId="77777777" w:rsidR="00C355C4" w:rsidRPr="0089761A" w:rsidRDefault="00C355C4" w:rsidP="0089761A">
      <w:pPr>
        <w:pStyle w:val="Nidungvnbn"/>
        <w:ind w:left="720"/>
      </w:pPr>
      <w:r w:rsidRPr="0089761A">
        <w:t>C[i, i]← P[i]</w:t>
      </w:r>
    </w:p>
    <w:p w14:paraId="5F045923" w14:textId="77777777" w:rsidR="00C355C4" w:rsidRPr="0089761A" w:rsidRDefault="00C355C4" w:rsidP="0089761A">
      <w:pPr>
        <w:pStyle w:val="Nidungvnbn"/>
        <w:ind w:left="720"/>
      </w:pPr>
      <w:r w:rsidRPr="0089761A">
        <w:t>C[n + 1, n]← 0</w:t>
      </w:r>
    </w:p>
    <w:p w14:paraId="44DC859B" w14:textId="52EA1C1B" w:rsidR="00C355C4" w:rsidRPr="0089761A" w:rsidRDefault="00C355C4" w:rsidP="0089761A">
      <w:pPr>
        <w:pStyle w:val="Nidungvnbn"/>
      </w:pPr>
      <w:r w:rsidRPr="0089761A">
        <w:rPr>
          <w:b/>
        </w:rPr>
        <w:t>for</w:t>
      </w:r>
      <w:r w:rsidR="00D96028" w:rsidRPr="0089761A">
        <w:t xml:space="preserve"> d ← 1</w:t>
      </w:r>
      <w:r w:rsidRPr="0089761A">
        <w:t xml:space="preserve"> to n </w:t>
      </w:r>
      <w:r w:rsidR="00D96028" w:rsidRPr="0089761A">
        <w:t xml:space="preserve">- </w:t>
      </w:r>
      <w:r w:rsidRPr="0089761A">
        <w:t xml:space="preserve">1 </w:t>
      </w:r>
      <w:r w:rsidRPr="0089761A">
        <w:rPr>
          <w:b/>
        </w:rPr>
        <w:t>do</w:t>
      </w:r>
      <w:r w:rsidRPr="0089761A">
        <w:t xml:space="preserve"> //diagonal count</w:t>
      </w:r>
    </w:p>
    <w:p w14:paraId="5AFE68BE" w14:textId="26220E9D" w:rsidR="00C355C4" w:rsidRPr="0089761A" w:rsidRDefault="00C355C4" w:rsidP="0089761A">
      <w:pPr>
        <w:pStyle w:val="Nidungvnbn"/>
        <w:ind w:left="720"/>
      </w:pPr>
      <w:r w:rsidRPr="0089761A">
        <w:rPr>
          <w:b/>
        </w:rPr>
        <w:t>for</w:t>
      </w:r>
      <w:r w:rsidRPr="0089761A">
        <w:t xml:space="preserve"> i ← 1 to n – d </w:t>
      </w:r>
      <w:r w:rsidRPr="0089761A">
        <w:rPr>
          <w:b/>
        </w:rPr>
        <w:t>do</w:t>
      </w:r>
    </w:p>
    <w:p w14:paraId="6D052E44" w14:textId="40D6028E" w:rsidR="00C355C4" w:rsidRPr="0089761A" w:rsidRDefault="00C355C4" w:rsidP="0089761A">
      <w:pPr>
        <w:pStyle w:val="Nidungvnbn"/>
        <w:ind w:left="1440"/>
      </w:pPr>
      <w:r w:rsidRPr="0089761A">
        <w:t>j ← i + d</w:t>
      </w:r>
      <w:r w:rsidR="00D96028" w:rsidRPr="0089761A">
        <w:t xml:space="preserve"> </w:t>
      </w:r>
    </w:p>
    <w:p w14:paraId="7ACCE075" w14:textId="77777777" w:rsidR="00C355C4" w:rsidRPr="0089761A" w:rsidRDefault="00C355C4" w:rsidP="0089761A">
      <w:pPr>
        <w:pStyle w:val="Nidungvnbn"/>
        <w:ind w:left="1440"/>
      </w:pPr>
      <w:r w:rsidRPr="0089761A">
        <w:t>minval ← ∞</w:t>
      </w:r>
    </w:p>
    <w:p w14:paraId="20CBEF27" w14:textId="77777777" w:rsidR="00C355C4" w:rsidRPr="0089761A" w:rsidRDefault="00C355C4" w:rsidP="0089761A">
      <w:pPr>
        <w:pStyle w:val="Nidungvnbn"/>
        <w:ind w:left="1440"/>
      </w:pPr>
      <w:r w:rsidRPr="0089761A">
        <w:rPr>
          <w:b/>
        </w:rPr>
        <w:t>for</w:t>
      </w:r>
      <w:r w:rsidRPr="0089761A">
        <w:t xml:space="preserve"> k ← i to j </w:t>
      </w:r>
      <w:r w:rsidRPr="0089761A">
        <w:rPr>
          <w:b/>
        </w:rPr>
        <w:t>do</w:t>
      </w:r>
    </w:p>
    <w:p w14:paraId="4AA26E61" w14:textId="77777777" w:rsidR="00C355C4" w:rsidRPr="0089761A" w:rsidRDefault="00C355C4" w:rsidP="0089761A">
      <w:pPr>
        <w:pStyle w:val="Nidungvnbn"/>
        <w:ind w:left="2160"/>
      </w:pPr>
      <w:r w:rsidRPr="0089761A">
        <w:rPr>
          <w:b/>
        </w:rPr>
        <w:t>if</w:t>
      </w:r>
      <w:r w:rsidRPr="0089761A">
        <w:t xml:space="preserve"> C[i, k − 1] + C[k + 1, j ] &lt; minval</w:t>
      </w:r>
    </w:p>
    <w:p w14:paraId="54715674" w14:textId="77777777" w:rsidR="00C355C4" w:rsidRPr="0089761A" w:rsidRDefault="00C355C4" w:rsidP="0089761A">
      <w:pPr>
        <w:pStyle w:val="Nidungvnbn"/>
        <w:ind w:left="2880"/>
      </w:pPr>
      <w:r w:rsidRPr="0089761A">
        <w:t>minval ← C[i, k − 1] + C[k + 1, j ]; kmin ← k</w:t>
      </w:r>
    </w:p>
    <w:p w14:paraId="02B87B22" w14:textId="77777777" w:rsidR="00D96028" w:rsidRPr="0089761A" w:rsidRDefault="00D96028" w:rsidP="0089761A">
      <w:pPr>
        <w:pStyle w:val="Nidungvnbn"/>
        <w:ind w:left="2160"/>
      </w:pPr>
      <w:r w:rsidRPr="0089761A">
        <w:t>sum ← P[i]</w:t>
      </w:r>
    </w:p>
    <w:p w14:paraId="17E2C768" w14:textId="731188C2" w:rsidR="00C355C4" w:rsidRPr="0089761A" w:rsidRDefault="00C355C4" w:rsidP="0089761A">
      <w:pPr>
        <w:pStyle w:val="Nidungvnbn"/>
        <w:ind w:left="2160"/>
      </w:pPr>
      <w:r w:rsidRPr="0089761A">
        <w:rPr>
          <w:b/>
        </w:rPr>
        <w:t>for</w:t>
      </w:r>
      <w:r w:rsidRPr="0089761A">
        <w:t xml:space="preserve"> s ← i + 1 to j </w:t>
      </w:r>
      <w:r w:rsidRPr="0089761A">
        <w:rPr>
          <w:b/>
        </w:rPr>
        <w:t>do</w:t>
      </w:r>
      <w:r w:rsidRPr="0089761A">
        <w:t xml:space="preserve"> sum ← sum + P[s]</w:t>
      </w:r>
    </w:p>
    <w:p w14:paraId="7208A1E4" w14:textId="77777777" w:rsidR="00C355C4" w:rsidRPr="0089761A" w:rsidRDefault="00C355C4" w:rsidP="0089761A">
      <w:pPr>
        <w:pStyle w:val="Nidungvnbn"/>
        <w:ind w:left="1440"/>
      </w:pPr>
      <w:r w:rsidRPr="0089761A">
        <w:t>C[i, j ]← minval + sum</w:t>
      </w:r>
    </w:p>
    <w:p w14:paraId="6D5E7E39" w14:textId="1829475D" w:rsidR="00C355C4" w:rsidRPr="0089761A" w:rsidRDefault="00D96028" w:rsidP="0089761A">
      <w:pPr>
        <w:pStyle w:val="Nidungvnbn"/>
      </w:pPr>
      <w:r w:rsidRPr="0089761A">
        <w:rPr>
          <w:b/>
        </w:rPr>
        <w:t>return</w:t>
      </w:r>
      <w:r w:rsidRPr="0089761A">
        <w:t xml:space="preserve"> C[1, n]</w:t>
      </w:r>
    </w:p>
    <w:p w14:paraId="40DD27E5" w14:textId="467D1774" w:rsidR="000155C5" w:rsidRPr="0089761A" w:rsidRDefault="000155C5" w:rsidP="0089761A">
      <w:pPr>
        <w:pStyle w:val="Chng"/>
      </w:pPr>
    </w:p>
    <w:p w14:paraId="53A9D907" w14:textId="77777777" w:rsidR="003C32FC" w:rsidRPr="0089761A" w:rsidRDefault="00AB6052" w:rsidP="0089761A">
      <w:pPr>
        <w:pStyle w:val="Nidungvnbn"/>
        <w:ind w:left="720"/>
      </w:pPr>
      <w:r w:rsidRPr="0089761A">
        <w:t>Mã giả trên trình bày sơ lược các bước chạy của thuật toán Optimal Binary Search Trees. Đầu tiên, một mảng 2D được tạo ra là mảng C[n][n] dùng để lưu trữ kết quả của các bài toán con sinh ra trong quá trình sử dụng quy hoạch động. Cụ thể thì C[i] [j] là chi phí tìm kiếm nhị phân tối ưu, cây nhị phân có thể được hình thành từ khóa [i] đến khóa [j]. Và  C[0] [n-1] sẽ lưu trữ chi phí của các kết quả.</w:t>
      </w:r>
      <w:r w:rsidR="00860485" w:rsidRPr="0089761A">
        <w:t xml:space="preserve"> </w:t>
      </w:r>
      <w:r w:rsidR="00107185" w:rsidRPr="0089761A">
        <w:t>Đối với một khóa duy nhất</w:t>
      </w:r>
      <w:r w:rsidR="00860485" w:rsidRPr="0089761A">
        <w:t>, chi phí của nó được gán bằng tần số của khóa đó (C[i, i]← P[i]).</w:t>
      </w:r>
      <w:r w:rsidR="00107185" w:rsidRPr="0089761A">
        <w:t xml:space="preserve"> </w:t>
      </w:r>
    </w:p>
    <w:p w14:paraId="40349191" w14:textId="508A14D5" w:rsidR="00F61C7F" w:rsidRPr="0089761A" w:rsidRDefault="00F61C7F" w:rsidP="0089761A">
      <w:pPr>
        <w:pStyle w:val="Nidungvnbn"/>
        <w:ind w:left="720"/>
      </w:pPr>
      <w:r w:rsidRPr="0089761A">
        <w:lastRenderedPageBreak/>
        <w:t xml:space="preserve">Khi xét đến các mảng trong thuật toán, ta cần dùng đến một biến </w:t>
      </w:r>
      <w:r w:rsidR="00B05D05" w:rsidRPr="0089761A">
        <w:t>d gán bằng chiều dài của các mảng này. Ta sẽ duyệt qua toàn bộ cây dựa trên giá trị của d này, sau đó khởi tạo một vòng lặp con và duyệt dựa trên giá trị cột của ma trận C. Giá trị j này phụ thuộc vào giá trị hàng i và chiều dài chuỗi d (j ← i + d ).</w:t>
      </w:r>
      <w:r w:rsidR="00576438" w:rsidRPr="0089761A">
        <w:t xml:space="preserve"> Sau đó tiếp tục thuật toán với các giá trị đã được khởi tạo và định nghĩa như trên. Kết quả cuối cùng là </w:t>
      </w:r>
      <w:r w:rsidR="003C32FC" w:rsidRPr="0089761A">
        <w:t>giá trị so sánh trung bình trong các khóa keys tìm kiếm được duyệt qua cây nhị phân.</w:t>
      </w:r>
    </w:p>
    <w:p w14:paraId="5C4E0060" w14:textId="3695C091" w:rsidR="00300104" w:rsidRPr="0089761A" w:rsidRDefault="00300104" w:rsidP="0089761A">
      <w:pPr>
        <w:pStyle w:val="Nidungvnbn"/>
        <w:ind w:left="720"/>
      </w:pPr>
    </w:p>
    <w:p w14:paraId="2A0938B8" w14:textId="612E2E6B" w:rsidR="00300104" w:rsidRPr="0089761A" w:rsidRDefault="00300104" w:rsidP="0089761A">
      <w:pPr>
        <w:pStyle w:val="Tiumccp3"/>
        <w:rPr>
          <w:b/>
          <w:bCs/>
        </w:rPr>
      </w:pPr>
      <w:r w:rsidRPr="0089761A">
        <w:rPr>
          <w:b/>
          <w:bCs/>
        </w:rPr>
        <w:t>2.</w:t>
      </w:r>
      <w:r w:rsidR="00CD6FDA" w:rsidRPr="0089761A">
        <w:rPr>
          <w:b/>
          <w:bCs/>
        </w:rPr>
        <w:t>1.</w:t>
      </w:r>
      <w:r w:rsidRPr="0089761A">
        <w:rPr>
          <w:b/>
          <w:bCs/>
        </w:rPr>
        <w:t>2.3 Demo thuật toán</w:t>
      </w:r>
    </w:p>
    <w:p w14:paraId="6BF09888" w14:textId="00E64E1F" w:rsidR="00A160E0" w:rsidRPr="0089761A" w:rsidRDefault="00285D47" w:rsidP="0089761A">
      <w:pPr>
        <w:pStyle w:val="Nidungvnbn"/>
      </w:pPr>
      <w:r w:rsidRPr="0089761A">
        <w:t xml:space="preserve">Trong phần demo thuật toán, em sẽ demo với </w:t>
      </w:r>
      <w:r w:rsidR="000904D6" w:rsidRPr="0089761A">
        <w:t>3 kích thước input khác nhau tương tự như phần demo thuật</w:t>
      </w:r>
      <w:r w:rsidR="00603CA5" w:rsidRPr="0089761A">
        <w:t xml:space="preserve"> toán đã trình bày ở thuật toán MFKnapsack</w:t>
      </w:r>
      <w:r w:rsidR="000904D6" w:rsidRPr="0089761A">
        <w:t xml:space="preserve">, các kích thước của mảng này tăng dần lần lượt là 3, 10 và 50. </w:t>
      </w:r>
      <w:r w:rsidR="00603CA5" w:rsidRPr="0089761A">
        <w:t>Các kết quả được thể hiện bằng biểu đồ dưới đây:</w:t>
      </w:r>
    </w:p>
    <w:p w14:paraId="2AC51B1F" w14:textId="48CE18E0" w:rsidR="000904D6" w:rsidRPr="0089761A" w:rsidRDefault="00603CA5" w:rsidP="0089761A">
      <w:pPr>
        <w:pStyle w:val="Caption"/>
        <w:spacing w:line="360" w:lineRule="auto"/>
      </w:pPr>
      <w:r w:rsidRPr="0089761A">
        <w:rPr>
          <w:noProof/>
        </w:rPr>
        <w:lastRenderedPageBreak/>
        <w:drawing>
          <wp:inline distT="0" distB="0" distL="0" distR="0" wp14:anchorId="259D296F" wp14:editId="2901CCCD">
            <wp:extent cx="5791835" cy="4986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s02.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4986655"/>
                    </a:xfrm>
                    <a:prstGeom prst="rect">
                      <a:avLst/>
                    </a:prstGeom>
                  </pic:spPr>
                </pic:pic>
              </a:graphicData>
            </a:graphic>
          </wp:inline>
        </w:drawing>
      </w:r>
    </w:p>
    <w:p w14:paraId="2D71CAD0" w14:textId="3FDF087C" w:rsidR="000904D6" w:rsidRPr="0089761A" w:rsidRDefault="000904D6" w:rsidP="0089761A">
      <w:pPr>
        <w:pStyle w:val="Nidungvnbn"/>
      </w:pPr>
    </w:p>
    <w:p w14:paraId="30703169" w14:textId="5A3430EF" w:rsidR="00A160E0" w:rsidRPr="0089761A" w:rsidRDefault="000904D6" w:rsidP="0089761A">
      <w:pPr>
        <w:pStyle w:val="Nidungvnbn"/>
      </w:pPr>
      <w:r w:rsidRPr="0089761A">
        <w:t xml:space="preserve">Các kết quả về thời gian chạy của thuật toán lần lượt là 0.0 (s), 0.0009982585906982422 (s) và 0.0020046234130859375 (s). Có thể thấy kết quả này các con số về thời gian chạy của thuật toán tăng dần. Nhìn vào biểu đồ ở Figure 1, trong đó trục tung tượng trưng cho kết quả của 3 lần chạy chương trình với các kích thước mảng input khác nhau, và trục hoành là giá trị thời gian của mỗi lần chạy chương trình. Ta có thể thấy biểu đồ ở đây tăng dần sau mỗi lần chạy. Điều này mô tả thời gian chạy của thuật toán tăng dần sau mỗi lần tăng kích thước mảng input, hay nói cách khác tốc độ của thuật toán tỷ lệ thuận với kích thước của mảng input, mà mảng input ở đây là </w:t>
      </w:r>
      <w:r w:rsidRPr="0089761A">
        <w:lastRenderedPageBreak/>
        <w:t>keys và freq – khóa keys và tần số của key trong cây nhị phân. Do đó ta có thể kết luận tốc độ thuật toán</w:t>
      </w:r>
      <w:r w:rsidR="002D68FF" w:rsidRPr="0089761A">
        <w:t xml:space="preserve"> Optimal Binary Search Trees</w:t>
      </w:r>
      <w:r w:rsidRPr="0089761A">
        <w:t xml:space="preserve"> tỷ lệ thuận </w:t>
      </w:r>
      <w:r w:rsidR="00D50558" w:rsidRPr="0089761A">
        <w:t>vào số lượng node của cây nhị phân.</w:t>
      </w:r>
    </w:p>
    <w:p w14:paraId="606CC448" w14:textId="77777777" w:rsidR="0081674C" w:rsidRPr="0089761A" w:rsidRDefault="0081674C" w:rsidP="0089761A">
      <w:pPr>
        <w:pStyle w:val="Chng"/>
      </w:pPr>
    </w:p>
    <w:p w14:paraId="0597FD74" w14:textId="754AB135" w:rsidR="00285D47" w:rsidRPr="0089761A" w:rsidRDefault="0081674C" w:rsidP="0089761A">
      <w:pPr>
        <w:pStyle w:val="Tiumccp2"/>
        <w:outlineLvl w:val="2"/>
      </w:pPr>
      <w:bookmarkStart w:id="21" w:name="_Toc56375090"/>
      <w:bookmarkEnd w:id="19"/>
      <w:r w:rsidRPr="0089761A">
        <w:t>2.</w:t>
      </w:r>
      <w:r w:rsidR="00CD6FDA" w:rsidRPr="0089761A">
        <w:t>1.</w:t>
      </w:r>
      <w:r w:rsidRPr="0089761A">
        <w:t>3 Floyd’s Al</w:t>
      </w:r>
      <w:r w:rsidR="0040574A" w:rsidRPr="0089761A">
        <w:t>gorithms</w:t>
      </w:r>
      <w:bookmarkEnd w:id="21"/>
    </w:p>
    <w:p w14:paraId="63A525C3" w14:textId="59CBF513" w:rsidR="00C06BB9" w:rsidRPr="0089761A" w:rsidRDefault="000F257D" w:rsidP="0089761A">
      <w:pPr>
        <w:pStyle w:val="Tiumccp3"/>
        <w:rPr>
          <w:b/>
          <w:bCs/>
        </w:rPr>
      </w:pPr>
      <w:r w:rsidRPr="0089761A">
        <w:rPr>
          <w:b/>
          <w:bCs/>
        </w:rPr>
        <w:t>2.</w:t>
      </w:r>
      <w:r w:rsidR="00CD6FDA" w:rsidRPr="0089761A">
        <w:rPr>
          <w:b/>
          <w:bCs/>
        </w:rPr>
        <w:t>1.</w:t>
      </w:r>
      <w:r w:rsidRPr="0089761A">
        <w:rPr>
          <w:b/>
          <w:bCs/>
        </w:rPr>
        <w:t xml:space="preserve">3.1 </w:t>
      </w:r>
      <w:r w:rsidR="00C06BB9" w:rsidRPr="0089761A">
        <w:rPr>
          <w:b/>
          <w:bCs/>
        </w:rPr>
        <w:t>Ý tưởng thuật toán</w:t>
      </w:r>
    </w:p>
    <w:p w14:paraId="3402800A" w14:textId="104E0221" w:rsidR="000F257D" w:rsidRPr="0089761A" w:rsidRDefault="005E5A4A" w:rsidP="0089761A">
      <w:pPr>
        <w:pStyle w:val="Nidungvnbn"/>
      </w:pPr>
      <w:r w:rsidRPr="0089761A">
        <w:t>Thuật toán Floyd</w:t>
      </w:r>
      <w:r w:rsidR="00C06BB9" w:rsidRPr="0089761A">
        <w:t xml:space="preserve"> dùng để giải bài toán </w:t>
      </w:r>
      <w:r w:rsidR="00835FC9" w:rsidRPr="0089761A">
        <w:t>tìm đ</w:t>
      </w:r>
      <w:r w:rsidR="00C06BB9" w:rsidRPr="0089761A">
        <w:t>ường đi ngắn nhất</w:t>
      </w:r>
      <w:r w:rsidR="00835FC9" w:rsidRPr="0089761A">
        <w:t xml:space="preserve"> trong đồ thị có hướng hoặc vô hướng</w:t>
      </w:r>
      <w:r w:rsidR="00C06BB9" w:rsidRPr="0089761A">
        <w:t xml:space="preserve">. </w:t>
      </w:r>
      <w:r w:rsidR="00835FC9" w:rsidRPr="0089761A">
        <w:t>Ở đây chúng em sẽ đặt v</w:t>
      </w:r>
      <w:r w:rsidR="00C06BB9" w:rsidRPr="0089761A">
        <w:t>ấn đề là tìm khoảng cách ngắn nh</w:t>
      </w:r>
      <w:r w:rsidR="00835FC9" w:rsidRPr="0089761A">
        <w:t>ất giữa mọi cặp đỉnh trong một đ</w:t>
      </w:r>
      <w:r w:rsidR="00C06BB9" w:rsidRPr="0089761A">
        <w:t>ồ thị có hướng có trọng số cạnh cho trước.</w:t>
      </w:r>
    </w:p>
    <w:p w14:paraId="5BA7C96F" w14:textId="0FCA1C0E" w:rsidR="005E5A4A" w:rsidRPr="0089761A" w:rsidRDefault="00835FC9" w:rsidP="0089761A">
      <w:pPr>
        <w:pStyle w:val="Nidungvnbn"/>
      </w:pPr>
      <w:r w:rsidRPr="0089761A">
        <w:t>Với thuật toán này, đầu tiên cần</w:t>
      </w:r>
      <w:r w:rsidR="005E5A4A" w:rsidRPr="0089761A">
        <w:t xml:space="preserve"> khởi tạo </w:t>
      </w:r>
      <w:r w:rsidRPr="0089761A">
        <w:t>một ma trận</w:t>
      </w:r>
      <w:r w:rsidR="005E5A4A" w:rsidRPr="0089761A">
        <w:t xml:space="preserve"> như ma trậ</w:t>
      </w:r>
      <w:r w:rsidRPr="0089761A">
        <w:t>n đồ thị đầu vào</w:t>
      </w:r>
      <w:r w:rsidR="005E5A4A" w:rsidRPr="0089761A">
        <w:t xml:space="preserve">. Sau đó, chúng ta cập nhật ma trận nghiệm bằng cách coi tất cả các đỉnh là một đỉnh trung gian. Ý tưởng </w:t>
      </w:r>
      <w:r w:rsidR="00622A3F" w:rsidRPr="0089761A">
        <w:t xml:space="preserve">ở đây </w:t>
      </w:r>
      <w:r w:rsidR="005E5A4A" w:rsidRPr="0089761A">
        <w:t>là lần lượt chọn tất cả các đỉnh và cập nhật tất cả các đường đi ngắn nhất bao gồm đỉnh được chọn làm đỉnh trung gian trong đường đi ngắn nhất. Khi chúng ta chọn số đỉnh k làm đỉnh trung gian, chúng ta đã coi các đỉnh {0, 1, 2, .. k-1} là các đỉnh trung gian. Với mọi cặp (i, j) tương ứng của đỉnh nguồn và đỉnh đích, có hai trường hợp có thể xảy ra.</w:t>
      </w:r>
    </w:p>
    <w:p w14:paraId="4EE78B21" w14:textId="42AD20C5" w:rsidR="005E5A4A" w:rsidRPr="0089761A" w:rsidRDefault="0021345F" w:rsidP="0089761A">
      <w:pPr>
        <w:pStyle w:val="Nidungvnbn"/>
      </w:pPr>
      <w:r w:rsidRPr="0089761A">
        <w:t>Trường hợp 1:</w:t>
      </w:r>
      <w:r w:rsidR="00861139" w:rsidRPr="0089761A">
        <w:t xml:space="preserve"> </w:t>
      </w:r>
      <w:r w:rsidR="005E5A4A" w:rsidRPr="0089761A">
        <w:t xml:space="preserve"> k không phải là đỉnh trung gian trên đường đi ngắn nhất từ ​​i đến j. </w:t>
      </w:r>
      <w:r w:rsidR="00861139" w:rsidRPr="0089761A">
        <w:t xml:space="preserve">Khi đó ta sẽ </w:t>
      </w:r>
      <w:r w:rsidR="005E5A4A" w:rsidRPr="0089761A">
        <w:t>giữ nguyên giá trị của dist [i] [j].</w:t>
      </w:r>
    </w:p>
    <w:p w14:paraId="4E4F37AA" w14:textId="21041F4F" w:rsidR="000F257D" w:rsidRPr="0089761A" w:rsidRDefault="00166A23" w:rsidP="0089761A">
      <w:pPr>
        <w:pStyle w:val="Nidungvnbn"/>
      </w:pPr>
      <w:r w:rsidRPr="0089761A">
        <w:t>Trường hợp 2:</w:t>
      </w:r>
      <w:r w:rsidR="005E5A4A" w:rsidRPr="0089761A">
        <w:t xml:space="preserve"> k là đỉnh trung gian trên đường đi ngắn nhất từ ​​i đến j. Chúng tôi cập nhật giá trị của dist [i] [j] là dist [i] [k] + dist [k] [j] nếu dist [i] [j] dist [i] [k] + dist [k] [j ]</w:t>
      </w:r>
    </w:p>
    <w:p w14:paraId="3631E17C" w14:textId="2455F14F" w:rsidR="00F817A6" w:rsidRPr="0089761A" w:rsidRDefault="00F817A6" w:rsidP="0089761A">
      <w:pPr>
        <w:pStyle w:val="Tiumccp3"/>
        <w:rPr>
          <w:b/>
          <w:bCs/>
        </w:rPr>
      </w:pPr>
      <w:r w:rsidRPr="0089761A">
        <w:rPr>
          <w:b/>
          <w:bCs/>
        </w:rPr>
        <w:t>2.</w:t>
      </w:r>
      <w:r w:rsidR="00CD6FDA" w:rsidRPr="0089761A">
        <w:rPr>
          <w:b/>
          <w:bCs/>
        </w:rPr>
        <w:t>1.</w:t>
      </w:r>
      <w:r w:rsidRPr="0089761A">
        <w:rPr>
          <w:b/>
          <w:bCs/>
        </w:rPr>
        <w:t>3.2 Triển khai thuật toán</w:t>
      </w:r>
    </w:p>
    <w:p w14:paraId="5BE25CA7" w14:textId="0712B1A1" w:rsidR="001F597F" w:rsidRPr="0089761A" w:rsidRDefault="001F597F" w:rsidP="0089761A">
      <w:pPr>
        <w:pStyle w:val="Nidungvnbn"/>
      </w:pPr>
      <w:r w:rsidRPr="0089761A">
        <w:t>Mục đích của thuật toán Floyd là giải quyết bài toán tìm đường đi ngắn nhất cho tất cả các cặp đỉnh trong đồ thị. Đầu vào của thuật toán là ma trận trọng số W của đồ thị không có chu trình. Đầu ra là ma trận khoảng cách của độ dài các đường đi ngắn nhất.</w:t>
      </w:r>
      <w:r w:rsidR="00BB195F" w:rsidRPr="0089761A">
        <w:t xml:space="preserve"> Ta sẽ đi phân tích từng bước của thuật toán theo mã giã dưới đây:</w:t>
      </w:r>
    </w:p>
    <w:p w14:paraId="7335272E" w14:textId="2516DF1D" w:rsidR="00BB195F" w:rsidRPr="0089761A" w:rsidRDefault="00BB195F" w:rsidP="0089761A">
      <w:pPr>
        <w:pStyle w:val="Nidungvnbn"/>
      </w:pPr>
    </w:p>
    <w:p w14:paraId="797A148D" w14:textId="1997D189" w:rsidR="00BB195F" w:rsidRPr="0089761A" w:rsidRDefault="00BB195F" w:rsidP="0089761A">
      <w:pPr>
        <w:pStyle w:val="Nidungvnbn"/>
      </w:pPr>
    </w:p>
    <w:p w14:paraId="704E4491" w14:textId="77777777" w:rsidR="0054525F" w:rsidRPr="0089761A" w:rsidRDefault="0054525F" w:rsidP="0089761A">
      <w:pPr>
        <w:pStyle w:val="Nidungvnbn"/>
      </w:pPr>
    </w:p>
    <w:p w14:paraId="1810D8DA" w14:textId="7953216A" w:rsidR="00BB195F" w:rsidRPr="0089761A" w:rsidRDefault="00BB195F" w:rsidP="0089761A">
      <w:pPr>
        <w:pStyle w:val="Nidungvnbn"/>
      </w:pPr>
      <w:r w:rsidRPr="0089761A">
        <w:t xml:space="preserve">Floyd( </w:t>
      </w:r>
      <w:r w:rsidR="00FB27E4" w:rsidRPr="0089761A">
        <w:t>G</w:t>
      </w:r>
      <w:r w:rsidRPr="0089761A">
        <w:t>[1…n, 1…n])</w:t>
      </w:r>
    </w:p>
    <w:p w14:paraId="585C79C7" w14:textId="77777777" w:rsidR="00BB195F" w:rsidRPr="0089761A" w:rsidRDefault="00BB195F" w:rsidP="0089761A">
      <w:pPr>
        <w:pStyle w:val="Nidungvnbn"/>
      </w:pPr>
      <w:r w:rsidRPr="0089761A">
        <w:rPr>
          <w:b/>
        </w:rPr>
        <w:t>for</w:t>
      </w:r>
      <w:r w:rsidRPr="0089761A">
        <w:t xml:space="preserve"> k ← 1 </w:t>
      </w:r>
      <w:r w:rsidRPr="0089761A">
        <w:rPr>
          <w:b/>
        </w:rPr>
        <w:t>to</w:t>
      </w:r>
      <w:r w:rsidRPr="0089761A">
        <w:t xml:space="preserve"> n </w:t>
      </w:r>
      <w:r w:rsidRPr="0089761A">
        <w:rPr>
          <w:b/>
        </w:rPr>
        <w:t>do</w:t>
      </w:r>
      <w:r w:rsidRPr="0089761A">
        <w:t xml:space="preserve"> </w:t>
      </w:r>
    </w:p>
    <w:p w14:paraId="53A60748" w14:textId="77777777" w:rsidR="00BB195F" w:rsidRPr="0089761A" w:rsidRDefault="00BB195F" w:rsidP="0089761A">
      <w:pPr>
        <w:pStyle w:val="Nidungvnbn"/>
        <w:ind w:left="720"/>
      </w:pPr>
      <w:r w:rsidRPr="0089761A">
        <w:rPr>
          <w:b/>
        </w:rPr>
        <w:t>for</w:t>
      </w:r>
      <w:r w:rsidRPr="0089761A">
        <w:t xml:space="preserve"> i ← 1 </w:t>
      </w:r>
      <w:r w:rsidRPr="0089761A">
        <w:rPr>
          <w:b/>
        </w:rPr>
        <w:t>to</w:t>
      </w:r>
      <w:r w:rsidRPr="0089761A">
        <w:t xml:space="preserve"> n </w:t>
      </w:r>
      <w:r w:rsidRPr="0089761A">
        <w:rPr>
          <w:b/>
        </w:rPr>
        <w:t>do</w:t>
      </w:r>
      <w:r w:rsidRPr="0089761A">
        <w:t xml:space="preserve"> </w:t>
      </w:r>
    </w:p>
    <w:p w14:paraId="78B43DC9" w14:textId="77777777" w:rsidR="00BB195F" w:rsidRPr="0089761A" w:rsidRDefault="00BB195F" w:rsidP="0089761A">
      <w:pPr>
        <w:pStyle w:val="Nidungvnbn"/>
        <w:ind w:left="1440"/>
      </w:pPr>
      <w:r w:rsidRPr="0089761A">
        <w:rPr>
          <w:b/>
        </w:rPr>
        <w:t>for</w:t>
      </w:r>
      <w:r w:rsidRPr="0089761A">
        <w:t xml:space="preserve"> j ← 1 </w:t>
      </w:r>
      <w:r w:rsidRPr="0089761A">
        <w:rPr>
          <w:b/>
        </w:rPr>
        <w:t>to</w:t>
      </w:r>
      <w:r w:rsidRPr="0089761A">
        <w:t xml:space="preserve"> n </w:t>
      </w:r>
      <w:r w:rsidRPr="0089761A">
        <w:rPr>
          <w:b/>
        </w:rPr>
        <w:t>do</w:t>
      </w:r>
      <w:r w:rsidRPr="0089761A">
        <w:t xml:space="preserve"> </w:t>
      </w:r>
    </w:p>
    <w:p w14:paraId="327E7702" w14:textId="329D6448" w:rsidR="00BB195F" w:rsidRPr="0089761A" w:rsidRDefault="00BB195F" w:rsidP="0089761A">
      <w:pPr>
        <w:pStyle w:val="Nidungvnbn"/>
        <w:ind w:left="2160"/>
      </w:pPr>
      <w:r w:rsidRPr="0089761A">
        <w:t>D[i, j ] ← min{D[i, j ], D[i, k] + D[k, j ]}</w:t>
      </w:r>
    </w:p>
    <w:p w14:paraId="694F3577" w14:textId="4AEAF324" w:rsidR="00BB195F" w:rsidRPr="0089761A" w:rsidRDefault="00BB195F" w:rsidP="0089761A">
      <w:pPr>
        <w:pStyle w:val="Nidungvnbn"/>
      </w:pPr>
      <w:r w:rsidRPr="0089761A">
        <w:rPr>
          <w:b/>
        </w:rPr>
        <w:t>return</w:t>
      </w:r>
      <w:r w:rsidRPr="0089761A">
        <w:t xml:space="preserve"> D</w:t>
      </w:r>
    </w:p>
    <w:p w14:paraId="6926935F" w14:textId="7B413F80" w:rsidR="00C957B9" w:rsidRPr="0089761A" w:rsidRDefault="00C957B9" w:rsidP="0089761A">
      <w:pPr>
        <w:pStyle w:val="Nidungvnbn"/>
        <w:ind w:firstLine="0"/>
      </w:pPr>
    </w:p>
    <w:p w14:paraId="1C385416" w14:textId="0D2C17B6" w:rsidR="00C957B9" w:rsidRPr="0089761A" w:rsidRDefault="00C957B9" w:rsidP="0089761A">
      <w:pPr>
        <w:pStyle w:val="Nidungvnbn"/>
      </w:pPr>
      <w:r w:rsidRPr="0089761A">
        <w:t xml:space="preserve">Hàm khởi tạo của thuật toán </w:t>
      </w:r>
      <w:r w:rsidR="00FB27E4" w:rsidRPr="0089761A">
        <w:t>là một ma trận trọng số đại diện cho đồ thị mà ta cần tìm đường đi ngắn nhất thông qua thuật toán Floyd. Khi đó các đỉnh không có cạnh liên kết với nhau sẽ được gán giá trị là vô cùng. Theo như mã giã ở trên, ma trận D[][] gồm các khoảng cách ngắn nhất giữa mọi cặp đỉnh sẽ là đầu ra cuối cùng của thuật toán. Đầu tiên ta cần phải khởi tạo ma trận D này bằng với ma trận đồ thị đầu vào hoặc ta có thể nói rằng các giá trị ban đầu của khoảng cách ngắn nhất dựa trên các con đường ngắn nhất coi là không có đỉnh trung gian</w:t>
      </w:r>
      <w:r w:rsidR="008B4CF3" w:rsidRPr="0089761A">
        <w:t>.</w:t>
      </w:r>
    </w:p>
    <w:p w14:paraId="6F96514B" w14:textId="379D2A97" w:rsidR="004F4E41" w:rsidRPr="0089761A" w:rsidRDefault="004F4E41" w:rsidP="0089761A">
      <w:pPr>
        <w:pStyle w:val="Nidungvnbn"/>
      </w:pPr>
      <w:r w:rsidRPr="0089761A">
        <w:t xml:space="preserve">Sau khi khởi tạo, ta thêm lần lượt tất cả các đỉnh vào tập trung gian các đỉnh. Trước khi bắt đầu vòng lặp, chúng ta có khoảng cách ngắn nhất giữa tất cả các cặp đỉnh sao cho ngắn nhất khoảng cách chỉ xem xét các đỉnh trong tập hợp {0, 1, 2, .. k-1} làm đỉnh trung gian. Sau khi kết thúc một lần lặp khi đó k được thêm vào tập các đỉnh trung gian và tập hợp </w:t>
      </w:r>
      <w:r w:rsidR="00F21D1B" w:rsidRPr="0089761A">
        <w:t xml:space="preserve">này sẽ </w:t>
      </w:r>
      <w:r w:rsidRPr="0089761A">
        <w:t>trở thành {0, 1, 2, .. k}</w:t>
      </w:r>
      <w:r w:rsidR="00D920B8" w:rsidRPr="0089761A">
        <w:t>.</w:t>
      </w:r>
      <w:r w:rsidR="00DD4F30" w:rsidRPr="0089761A">
        <w:t xml:space="preserve"> Bên trong vòng lặp này gồm hay vòng lặp con. Cụ thể vòng lặp con đầu tiên có nhiệm vụ chọn tất cả các đỉnh làm nguồn từng cái một và vòng lặp con thứ 2 nằm bên trong vòng lặp con kia có nhiệm vụ chọn tất cả các đỉnh làm điểm đến cho nguồn đã chọn ở trên.</w:t>
      </w:r>
      <w:r w:rsidR="00FC496E" w:rsidRPr="0089761A">
        <w:t xml:space="preserve"> Bên trong vòng lặp con thứ 2 này, thuật toán sẽ kiểm tra điều kiện nếu như đỉnh k nằm trên đường đi ngắn nhất từ i đến j thì cập nhật giá trị của  D[i] [j].</w:t>
      </w:r>
      <w:r w:rsidR="004F7467" w:rsidRPr="0089761A">
        <w:t xml:space="preserve"> Sau khi kết thúc 3 vòng lặp lồng nhau như trên, kết quả </w:t>
      </w:r>
      <w:r w:rsidR="004F7467" w:rsidRPr="0089761A">
        <w:lastRenderedPageBreak/>
        <w:t xml:space="preserve">sẽ là đầu ra </w:t>
      </w:r>
      <w:r w:rsidR="00E42901" w:rsidRPr="0089761A">
        <w:t xml:space="preserve">D[i] [j] </w:t>
      </w:r>
      <w:r w:rsidR="004F7467" w:rsidRPr="0089761A">
        <w:t>của thuật toán. Ngoài ra ta cũng sẽ cần một hàm để in kết quả D[i][j] này ra thuận tiện cho việc nhận xét và so sánh kết quả.</w:t>
      </w:r>
    </w:p>
    <w:p w14:paraId="0DC46C63" w14:textId="77777777" w:rsidR="005B4D59" w:rsidRPr="0089761A" w:rsidRDefault="005B4D59" w:rsidP="0089761A">
      <w:pPr>
        <w:pStyle w:val="Tiumccp3"/>
        <w:rPr>
          <w:sz w:val="26"/>
        </w:rPr>
      </w:pPr>
    </w:p>
    <w:p w14:paraId="29A2E2B0" w14:textId="64B52A6B" w:rsidR="00A67C4F" w:rsidRPr="0089761A" w:rsidRDefault="00A67C4F" w:rsidP="0089761A">
      <w:pPr>
        <w:pStyle w:val="Tiumccp3"/>
        <w:rPr>
          <w:b/>
          <w:bCs/>
        </w:rPr>
      </w:pPr>
      <w:r w:rsidRPr="0089761A">
        <w:rPr>
          <w:b/>
          <w:bCs/>
        </w:rPr>
        <w:t>2.</w:t>
      </w:r>
      <w:r w:rsidR="00CD6FDA" w:rsidRPr="0089761A">
        <w:rPr>
          <w:b/>
          <w:bCs/>
        </w:rPr>
        <w:t>1.</w:t>
      </w:r>
      <w:r w:rsidRPr="0089761A">
        <w:rPr>
          <w:b/>
          <w:bCs/>
        </w:rPr>
        <w:t>3.3 Demo thuật toán</w:t>
      </w:r>
    </w:p>
    <w:p w14:paraId="0D46731D" w14:textId="0AFD3542" w:rsidR="00285D47" w:rsidRPr="0089761A" w:rsidRDefault="005B4D59" w:rsidP="0089761A">
      <w:pPr>
        <w:pStyle w:val="Nidungvnbn"/>
      </w:pPr>
      <w:r w:rsidRPr="0089761A">
        <w:t>Đầu vào của thuật toán là ma trận trọng số G của đồ thị không có chu trình. Trong ma trận G, các đỉnh của đồ thị có cạnh nối với nhau được gán giá trị của cạnh đó, nếu không sẽ được gán giá trị là INF ( tức vô cùng). Đối với chương trình demo thuật toán, em sẽ truyền vào hàm khởi tạo thuật toán 3 ma trận trọng số G với 3 kích thước khác nhau, cụ thể là ba ma trận có kích thước 4x4, 6x6 và 9x9.</w:t>
      </w:r>
    </w:p>
    <w:p w14:paraId="2EF0D4DB" w14:textId="54F8FC44" w:rsidR="005B4D59" w:rsidRPr="0089761A" w:rsidRDefault="005B4D59" w:rsidP="0089761A">
      <w:pPr>
        <w:pStyle w:val="Nidungvnbn"/>
      </w:pPr>
      <w:r w:rsidRPr="0089761A">
        <w:t>Cụ thể đối với ma trận G có kích thước 4x4</w:t>
      </w:r>
      <w:r w:rsidR="00F00733" w:rsidRPr="0089761A">
        <w:t xml:space="preserve">, đồ thị </w:t>
      </w:r>
      <w:r w:rsidRPr="0089761A">
        <w:t>có dạng như sau:</w:t>
      </w:r>
    </w:p>
    <w:p w14:paraId="3CC8BFE6" w14:textId="09220E74" w:rsidR="005B4D59" w:rsidRPr="0089761A" w:rsidRDefault="00F00733" w:rsidP="0089761A">
      <w:pPr>
        <w:pStyle w:val="Caption"/>
        <w:spacing w:line="360" w:lineRule="auto"/>
      </w:pPr>
      <w:r w:rsidRPr="0089761A">
        <w:rPr>
          <w:noProof/>
        </w:rPr>
        <w:drawing>
          <wp:inline distT="0" distB="0" distL="0" distR="0" wp14:anchorId="7EB05280" wp14:editId="1EB1B3C6">
            <wp:extent cx="4390845" cy="3300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Floyd_1.png"/>
                    <pic:cNvPicPr/>
                  </pic:nvPicPr>
                  <pic:blipFill>
                    <a:blip r:embed="rId38">
                      <a:extLst>
                        <a:ext uri="{28A0092B-C50C-407E-A947-70E740481C1C}">
                          <a14:useLocalDpi xmlns:a14="http://schemas.microsoft.com/office/drawing/2010/main" val="0"/>
                        </a:ext>
                      </a:extLst>
                    </a:blip>
                    <a:stretch>
                      <a:fillRect/>
                    </a:stretch>
                  </pic:blipFill>
                  <pic:spPr>
                    <a:xfrm>
                      <a:off x="0" y="0"/>
                      <a:ext cx="4395088" cy="3303947"/>
                    </a:xfrm>
                    <a:prstGeom prst="rect">
                      <a:avLst/>
                    </a:prstGeom>
                  </pic:spPr>
                </pic:pic>
              </a:graphicData>
            </a:graphic>
          </wp:inline>
        </w:drawing>
      </w:r>
    </w:p>
    <w:p w14:paraId="7A913DD2" w14:textId="601776F5" w:rsidR="00F00733" w:rsidRPr="0089761A" w:rsidRDefault="00F00733" w:rsidP="0089761A">
      <w:pPr>
        <w:pStyle w:val="Nidungvnbn"/>
      </w:pPr>
    </w:p>
    <w:p w14:paraId="4A6AAED2" w14:textId="17487ACE" w:rsidR="00026237" w:rsidRPr="0089761A" w:rsidRDefault="00F00733" w:rsidP="0089761A">
      <w:pPr>
        <w:pStyle w:val="Nidungvnbn"/>
      </w:pPr>
      <w:r w:rsidRPr="0089761A">
        <w:t>Sau khi biểu diễn đồ thị trên dưới dạng ma tr</w:t>
      </w:r>
      <w:r w:rsidR="006A7E1F" w:rsidRPr="0089761A">
        <w:t>ận trọng số, kết quả thu được như hình dưới đây</w:t>
      </w:r>
      <w:r w:rsidRPr="0089761A">
        <w:t>:</w:t>
      </w:r>
    </w:p>
    <w:p w14:paraId="529BF34C" w14:textId="35D4F65A" w:rsidR="00026237" w:rsidRPr="0089761A" w:rsidRDefault="00026237" w:rsidP="0089761A">
      <w:pPr>
        <w:pStyle w:val="Caption"/>
        <w:spacing w:line="360" w:lineRule="auto"/>
      </w:pPr>
      <w:r w:rsidRPr="0089761A">
        <w:rPr>
          <w:noProof/>
        </w:rPr>
        <w:lastRenderedPageBreak/>
        <w:drawing>
          <wp:inline distT="0" distB="0" distL="0" distR="0" wp14:anchorId="2F99552B" wp14:editId="209523F3">
            <wp:extent cx="5791835" cy="1898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1.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1898015"/>
                    </a:xfrm>
                    <a:prstGeom prst="rect">
                      <a:avLst/>
                    </a:prstGeom>
                  </pic:spPr>
                </pic:pic>
              </a:graphicData>
            </a:graphic>
          </wp:inline>
        </w:drawing>
      </w:r>
    </w:p>
    <w:p w14:paraId="6444A677" w14:textId="77777777" w:rsidR="00026237" w:rsidRPr="0089761A" w:rsidRDefault="00026237" w:rsidP="0089761A">
      <w:pPr>
        <w:pStyle w:val="Nidungvnbn"/>
      </w:pPr>
    </w:p>
    <w:p w14:paraId="45FBA519" w14:textId="2086890E" w:rsidR="00026237" w:rsidRPr="0089761A" w:rsidRDefault="00026237" w:rsidP="0089761A">
      <w:pPr>
        <w:pStyle w:val="Nidungvnbn"/>
      </w:pPr>
      <w:r w:rsidRPr="0089761A">
        <w:t>Với ma trận 4x4 này, thời gian chạy thuật toán là 0.004637479782104492 (s).</w:t>
      </w:r>
    </w:p>
    <w:p w14:paraId="1487C7CA" w14:textId="0E1F135A" w:rsidR="00026237" w:rsidRPr="0089761A" w:rsidRDefault="00026237" w:rsidP="0089761A">
      <w:pPr>
        <w:pStyle w:val="Nidungvnbn"/>
      </w:pPr>
      <w:r w:rsidRPr="0089761A">
        <w:t>Với đầu vào thứ hai, ta xét ma trận trọng số 6x6 dưới đây:</w:t>
      </w:r>
    </w:p>
    <w:p w14:paraId="593611ED" w14:textId="0ECDF1D6" w:rsidR="00026237" w:rsidRPr="0089761A" w:rsidRDefault="00026237" w:rsidP="0089761A">
      <w:pPr>
        <w:pStyle w:val="Caption"/>
        <w:spacing w:line="360" w:lineRule="auto"/>
      </w:pPr>
      <w:r w:rsidRPr="0089761A">
        <w:rPr>
          <w:noProof/>
        </w:rPr>
        <w:drawing>
          <wp:inline distT="0" distB="0" distL="0" distR="0" wp14:anchorId="0DC3555E" wp14:editId="06672CEC">
            <wp:extent cx="4534533" cy="138131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2.png"/>
                    <pic:cNvPicPr/>
                  </pic:nvPicPr>
                  <pic:blipFill>
                    <a:blip r:embed="rId40">
                      <a:extLst>
                        <a:ext uri="{28A0092B-C50C-407E-A947-70E740481C1C}">
                          <a14:useLocalDpi xmlns:a14="http://schemas.microsoft.com/office/drawing/2010/main" val="0"/>
                        </a:ext>
                      </a:extLst>
                    </a:blip>
                    <a:stretch>
                      <a:fillRect/>
                    </a:stretch>
                  </pic:blipFill>
                  <pic:spPr>
                    <a:xfrm>
                      <a:off x="0" y="0"/>
                      <a:ext cx="4534533" cy="1381318"/>
                    </a:xfrm>
                    <a:prstGeom prst="rect">
                      <a:avLst/>
                    </a:prstGeom>
                  </pic:spPr>
                </pic:pic>
              </a:graphicData>
            </a:graphic>
          </wp:inline>
        </w:drawing>
      </w:r>
    </w:p>
    <w:p w14:paraId="7F225769" w14:textId="70ECFA8F" w:rsidR="00026237" w:rsidRPr="0089761A" w:rsidRDefault="00026237" w:rsidP="0089761A">
      <w:pPr>
        <w:pStyle w:val="Nidungvnbn"/>
      </w:pPr>
      <w:r w:rsidRPr="0089761A">
        <w:t>Kết quả thu được của thuật toán trong lần chạy với input thứ 2 này là:</w:t>
      </w:r>
    </w:p>
    <w:p w14:paraId="4E5546F8" w14:textId="77777777" w:rsidR="00026237" w:rsidRPr="0089761A" w:rsidRDefault="00026237" w:rsidP="0089761A">
      <w:pPr>
        <w:pStyle w:val="Nidungvnbn"/>
      </w:pPr>
    </w:p>
    <w:p w14:paraId="7F3B6D7E" w14:textId="41E4EA5D" w:rsidR="00F00733" w:rsidRPr="0089761A" w:rsidRDefault="00F00733" w:rsidP="0089761A">
      <w:pPr>
        <w:pStyle w:val="Caption"/>
        <w:spacing w:line="360" w:lineRule="auto"/>
      </w:pPr>
      <w:r w:rsidRPr="0089761A">
        <w:t xml:space="preserve"> </w:t>
      </w:r>
      <w:r w:rsidR="00026237" w:rsidRPr="0089761A">
        <w:rPr>
          <w:noProof/>
        </w:rPr>
        <w:drawing>
          <wp:inline distT="0" distB="0" distL="0" distR="0" wp14:anchorId="7F22D5AC" wp14:editId="7573E8FE">
            <wp:extent cx="5791835" cy="1146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2.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1146810"/>
                    </a:xfrm>
                    <a:prstGeom prst="rect">
                      <a:avLst/>
                    </a:prstGeom>
                  </pic:spPr>
                </pic:pic>
              </a:graphicData>
            </a:graphic>
          </wp:inline>
        </w:drawing>
      </w:r>
    </w:p>
    <w:p w14:paraId="05FFD1EC" w14:textId="0D02EC46" w:rsidR="00026237" w:rsidRPr="0089761A" w:rsidRDefault="00026237" w:rsidP="0089761A">
      <w:pPr>
        <w:spacing w:line="360" w:lineRule="auto"/>
      </w:pPr>
    </w:p>
    <w:p w14:paraId="442EF7D8" w14:textId="33018632" w:rsidR="00026237" w:rsidRPr="0089761A" w:rsidRDefault="00026237" w:rsidP="0089761A">
      <w:pPr>
        <w:pStyle w:val="Nidungvnbn"/>
      </w:pPr>
      <w:r w:rsidRPr="0089761A">
        <w:t xml:space="preserve">So với lần chạy thuật toán với input đầu tiên, lần này là ma trận có kích thước 6x6 nên thời gian chạy là 0.005978822708129883 (s), lâu hơn so với thời gian chạy của lần </w:t>
      </w:r>
      <w:r w:rsidRPr="0089761A">
        <w:lastRenderedPageBreak/>
        <w:t>đầu tiên. Có thể thấy rằng thời gian chạy của thuật toán này sẽ phụ thuộc vào kích thước của ma trận trọng số đầu vào. Ta sẽ xét tới đầu vào là ma trận có kích thước 9x9 và so kết quả thời gian chạy của hai lần đầu, cụ thể</w:t>
      </w:r>
      <w:r w:rsidR="00AB40D3" w:rsidRPr="0089761A">
        <w:t xml:space="preserve"> ma trận 9x9 như sau:</w:t>
      </w:r>
    </w:p>
    <w:p w14:paraId="5C85F525" w14:textId="77777777" w:rsidR="007B383A" w:rsidRPr="0089761A" w:rsidRDefault="007B383A" w:rsidP="0089761A">
      <w:pPr>
        <w:pStyle w:val="Nidungvnbn"/>
      </w:pPr>
    </w:p>
    <w:p w14:paraId="2D18E8F7" w14:textId="2A68E839" w:rsidR="007B383A" w:rsidRPr="0089761A" w:rsidRDefault="007B383A" w:rsidP="0089761A">
      <w:pPr>
        <w:pStyle w:val="Caption"/>
        <w:spacing w:line="360" w:lineRule="auto"/>
      </w:pPr>
      <w:r w:rsidRPr="0089761A">
        <w:rPr>
          <w:noProof/>
        </w:rPr>
        <w:drawing>
          <wp:inline distT="0" distB="0" distL="0" distR="0" wp14:anchorId="69501F76" wp14:editId="3A36C5B5">
            <wp:extent cx="4257675" cy="199276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3.png"/>
                    <pic:cNvPicPr/>
                  </pic:nvPicPr>
                  <pic:blipFill>
                    <a:blip r:embed="rId42">
                      <a:extLst>
                        <a:ext uri="{28A0092B-C50C-407E-A947-70E740481C1C}">
                          <a14:useLocalDpi xmlns:a14="http://schemas.microsoft.com/office/drawing/2010/main" val="0"/>
                        </a:ext>
                      </a:extLst>
                    </a:blip>
                    <a:stretch>
                      <a:fillRect/>
                    </a:stretch>
                  </pic:blipFill>
                  <pic:spPr>
                    <a:xfrm>
                      <a:off x="0" y="0"/>
                      <a:ext cx="4271914" cy="1999430"/>
                    </a:xfrm>
                    <a:prstGeom prst="rect">
                      <a:avLst/>
                    </a:prstGeom>
                  </pic:spPr>
                </pic:pic>
              </a:graphicData>
            </a:graphic>
          </wp:inline>
        </w:drawing>
      </w:r>
    </w:p>
    <w:p w14:paraId="15A19E16" w14:textId="3EC111BB" w:rsidR="007B383A" w:rsidRPr="0089761A" w:rsidRDefault="007B383A" w:rsidP="0089761A">
      <w:pPr>
        <w:pStyle w:val="Nidungvnbn"/>
      </w:pPr>
      <w:r w:rsidRPr="0089761A">
        <w:t>Kết quả thu được là:</w:t>
      </w:r>
    </w:p>
    <w:p w14:paraId="0FD1FEB0" w14:textId="26EE7629" w:rsidR="007B383A" w:rsidRPr="0089761A" w:rsidRDefault="007B383A" w:rsidP="0089761A">
      <w:pPr>
        <w:pStyle w:val="Caption"/>
        <w:spacing w:line="360" w:lineRule="auto"/>
      </w:pPr>
      <w:r w:rsidRPr="0089761A">
        <w:rPr>
          <w:noProof/>
        </w:rPr>
        <w:drawing>
          <wp:inline distT="0" distB="0" distL="0" distR="0" wp14:anchorId="1F3F6B75" wp14:editId="7FDA6029">
            <wp:extent cx="5791835" cy="1595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3.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1595120"/>
                    </a:xfrm>
                    <a:prstGeom prst="rect">
                      <a:avLst/>
                    </a:prstGeom>
                  </pic:spPr>
                </pic:pic>
              </a:graphicData>
            </a:graphic>
          </wp:inline>
        </w:drawing>
      </w:r>
    </w:p>
    <w:p w14:paraId="2537C79B" w14:textId="2FE038A7" w:rsidR="007B383A" w:rsidRPr="0089761A" w:rsidRDefault="007B383A" w:rsidP="0089761A">
      <w:pPr>
        <w:pStyle w:val="Nidungvnbn"/>
      </w:pPr>
    </w:p>
    <w:p w14:paraId="0F20CE78" w14:textId="4C10153B" w:rsidR="00285D47" w:rsidRPr="0089761A" w:rsidRDefault="007B383A" w:rsidP="0089761A">
      <w:pPr>
        <w:pStyle w:val="Nidungvnbn"/>
      </w:pPr>
      <w:r w:rsidRPr="0089761A">
        <w:t>Thời gian chạy của thuật toán lúc này là 0.007809638977050781 (s), lâu hơn so với 0.005978822708129883 (s) của lần input thứ hai và 0.004637479782104492 (s) của lần input đầu tiên. Từ kết quả trên ta có thể kết luận tốc độ của thuật toán tỷ lệ thuận với kích thước của ma trận trọng số, kích thước càng lớn thì tốc độ xử lý của thuật toán càng cao</w:t>
      </w:r>
      <w:r w:rsidR="00C61B6F" w:rsidRPr="0089761A">
        <w:t>. Dưới đây là biểu đồ thể hiện tốc độ chạy thuật toán của lần lượt 3 input với các kích thước ma trận 4x4, 6x6 và 9x9:</w:t>
      </w:r>
    </w:p>
    <w:p w14:paraId="062878BA" w14:textId="34A66D46" w:rsidR="00FB57B3" w:rsidRPr="0089761A" w:rsidRDefault="00461177" w:rsidP="0089761A">
      <w:pPr>
        <w:pStyle w:val="Caption"/>
        <w:spacing w:line="360" w:lineRule="auto"/>
      </w:pPr>
      <w:r w:rsidRPr="0089761A">
        <w:rPr>
          <w:noProof/>
        </w:rPr>
        <w:lastRenderedPageBreak/>
        <w:drawing>
          <wp:inline distT="0" distB="0" distL="0" distR="0" wp14:anchorId="76EB2545" wp14:editId="12A3A804">
            <wp:extent cx="5791835" cy="356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03.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3563620"/>
                    </a:xfrm>
                    <a:prstGeom prst="rect">
                      <a:avLst/>
                    </a:prstGeom>
                  </pic:spPr>
                </pic:pic>
              </a:graphicData>
            </a:graphic>
          </wp:inline>
        </w:drawing>
      </w:r>
    </w:p>
    <w:p w14:paraId="6FBAE39A" w14:textId="6FBA8E97" w:rsidR="00CD6FDA" w:rsidRPr="0089761A" w:rsidRDefault="00CD6FDA" w:rsidP="0089761A">
      <w:pPr>
        <w:spacing w:line="360" w:lineRule="auto"/>
      </w:pPr>
    </w:p>
    <w:p w14:paraId="28003E4A" w14:textId="1E218D07" w:rsidR="00CD6FDA" w:rsidRPr="0089761A" w:rsidRDefault="00CD6FDA" w:rsidP="0089761A">
      <w:pPr>
        <w:pStyle w:val="ListParagraph"/>
        <w:numPr>
          <w:ilvl w:val="1"/>
          <w:numId w:val="24"/>
        </w:numPr>
        <w:spacing w:line="360" w:lineRule="auto"/>
        <w:outlineLvl w:val="1"/>
        <w:rPr>
          <w:rFonts w:ascii="Times New Roman" w:hAnsi="Times New Roman" w:cs="Times New Roman"/>
          <w:b/>
          <w:bCs/>
          <w:sz w:val="28"/>
          <w:szCs w:val="28"/>
        </w:rPr>
      </w:pPr>
      <w:bookmarkStart w:id="22" w:name="_Toc56375091"/>
      <w:r w:rsidRPr="0089761A">
        <w:rPr>
          <w:rFonts w:ascii="Times New Roman" w:hAnsi="Times New Roman" w:cs="Times New Roman"/>
          <w:b/>
          <w:bCs/>
          <w:sz w:val="28"/>
          <w:szCs w:val="28"/>
        </w:rPr>
        <w:t>Greedy Technique</w:t>
      </w:r>
      <w:bookmarkEnd w:id="22"/>
    </w:p>
    <w:p w14:paraId="619D499E" w14:textId="1639EB6C" w:rsidR="00CD6FDA" w:rsidRPr="0089761A" w:rsidRDefault="00CD6FDA" w:rsidP="0089761A">
      <w:pPr>
        <w:pStyle w:val="ListParagraph"/>
        <w:numPr>
          <w:ilvl w:val="2"/>
          <w:numId w:val="24"/>
        </w:numPr>
        <w:spacing w:line="360" w:lineRule="auto"/>
        <w:outlineLvl w:val="2"/>
        <w:rPr>
          <w:rFonts w:ascii="Times New Roman" w:hAnsi="Times New Roman" w:cs="Times New Roman"/>
          <w:b/>
          <w:bCs/>
          <w:sz w:val="28"/>
          <w:szCs w:val="28"/>
        </w:rPr>
      </w:pPr>
      <w:bookmarkStart w:id="23" w:name="_Toc56375092"/>
      <w:r w:rsidRPr="0089761A">
        <w:rPr>
          <w:rFonts w:ascii="Times New Roman" w:hAnsi="Times New Roman" w:cs="Times New Roman"/>
          <w:b/>
          <w:bCs/>
          <w:sz w:val="28"/>
          <w:szCs w:val="28"/>
        </w:rPr>
        <w:t>Thuật toán của Prim</w:t>
      </w:r>
      <w:bookmarkEnd w:id="23"/>
    </w:p>
    <w:p w14:paraId="6A1E2470" w14:textId="77777777" w:rsidR="00CD6FDA" w:rsidRPr="0089761A" w:rsidRDefault="00CD6FDA" w:rsidP="0089761A">
      <w:pPr>
        <w:spacing w:line="360" w:lineRule="auto"/>
        <w:ind w:firstLine="360"/>
        <w:jc w:val="both"/>
        <w:rPr>
          <w:sz w:val="26"/>
          <w:szCs w:val="26"/>
        </w:rPr>
      </w:pPr>
      <w:r w:rsidRPr="0089761A">
        <w:rPr>
          <w:sz w:val="26"/>
          <w:szCs w:val="26"/>
        </w:rPr>
        <w:t>Vấn đề thường nảy sinh một cách tự nhiên trong nhiều tình huống thực tế: Với n điểm cho trước, bằng một cách thức ít hao tốn tài nguyên nhất, kết nối chúng để có một đường đi qua mọi cặp điểm. Thuật toán được ứng dụng vào thiết kế nhiều loại mạng lưới – bao gồm truyền thông, máy tính, vận tải và điện tử - bằng cách cung cấp cho chúng một phương thức ít hao tổn tài nguyên nhất để đạt được kết nối. Thuật toán được xác định xác định các cặp điểm trong tập dữ liệu. Nó đã từng được áp dụng cho việc phân loại khảo cổ học, sinh học, xã hội học và các lĩnh vực khoa học khác. Ngoài ra, nó cũng hữu ích cho việc xây dựng các giải pháp chính xác nhất có thể cho các bài toán phức tạp hơn như bài toán nhân viên bán hàng lưu động.</w:t>
      </w:r>
    </w:p>
    <w:p w14:paraId="2168C810" w14:textId="77777777" w:rsidR="00CD6FDA" w:rsidRPr="0089761A" w:rsidRDefault="00CD6FDA" w:rsidP="0089761A">
      <w:pPr>
        <w:spacing w:line="360" w:lineRule="auto"/>
        <w:ind w:firstLine="360"/>
        <w:jc w:val="both"/>
        <w:rPr>
          <w:sz w:val="26"/>
          <w:szCs w:val="26"/>
        </w:rPr>
      </w:pPr>
      <w:r w:rsidRPr="0089761A">
        <w:rPr>
          <w:sz w:val="26"/>
          <w:szCs w:val="26"/>
        </w:rPr>
        <w:lastRenderedPageBreak/>
        <w:t>Chúng ta có thể biểu diễn tập điểm được cho bởi các đỉnh của đồ thị, các kết nối có thể có bởi các cạnh của biểu đồ và hao phí kết nối theo trọng số của các cạnh. Sau đó, câu hỏi có thể được đặt ra như bài toán cây bao trùm tối thiểu, được định nghĩa như sau:</w:t>
      </w:r>
    </w:p>
    <w:p w14:paraId="4BCFCC74" w14:textId="77777777" w:rsidR="00CD6FDA" w:rsidRPr="0089761A" w:rsidRDefault="00CD6FDA" w:rsidP="0089761A">
      <w:pPr>
        <w:pStyle w:val="ListParagraph"/>
        <w:numPr>
          <w:ilvl w:val="0"/>
          <w:numId w:val="25"/>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Một cây khung của một đồ thị vô hướng là một đồ thị con xoay vòng được kết nối của nó bao hàm tất cả các đỉnh của đồ thị đó. Nếu các cạnh của một đồ thị như vậy được gán các trọng số, thì một cây khung nhỏ nhất là một cây khung có tổng các trọng số nhỏ nhất, trọng số của cây khung nhỏ nhất đó là tổng các trọng số của các cạnh của nó. Bài toán cây khung nhỏ nhất là bài toán tìm cây khung nhỏ nhất cho một đồ thị liên thông có trọng số cho trước.</w:t>
      </w:r>
    </w:p>
    <w:p w14:paraId="7DE35248" w14:textId="77777777" w:rsidR="00CD6FDA" w:rsidRPr="0089761A" w:rsidRDefault="00CD6FDA" w:rsidP="0089761A">
      <w:pPr>
        <w:spacing w:line="360" w:lineRule="auto"/>
        <w:ind w:firstLine="450"/>
        <w:jc w:val="both"/>
        <w:rPr>
          <w:sz w:val="26"/>
          <w:szCs w:val="26"/>
        </w:rPr>
      </w:pPr>
      <w:r w:rsidRPr="0089761A">
        <w:rPr>
          <w:sz w:val="26"/>
          <w:szCs w:val="26"/>
        </w:rPr>
        <w:t>Nếu ta thử xây dựng một cây khung nhỏ nhất bằng cách tìm kiếm toàn diện, ta sẽ bắt gặp phải hai chướng ngại nghiêm trọng. Thứ nhất, số lượng các cây khung tăng theo cấp số mũ kích cỡ của đồ thị ( Ít nhất là đối với các đồ thị có mật độ kết nối cao). Thứ hai, việc khởi tạo các cây khung với một đồ thị cho trước là không dễ dàng; trong thực tế, ít nó khó hơn việc tìm kiếm một cây khung nhỏ nhất cho một đồ thị có trọng số bằng cách sử dụng một trong số các thuật toán hiệu quả có sẵn cho vấn đề này. Trong phần này, chúng tôi đề ra Thuật toán của Prim, nó được ứng dụng vào năm 1957.</w:t>
      </w:r>
    </w:p>
    <w:p w14:paraId="14D893B0" w14:textId="77777777" w:rsidR="00CD6FDA" w:rsidRPr="0089761A" w:rsidRDefault="00CD6FDA" w:rsidP="0089761A">
      <w:pPr>
        <w:spacing w:line="360" w:lineRule="auto"/>
        <w:ind w:firstLine="360"/>
        <w:jc w:val="both"/>
        <w:rPr>
          <w:sz w:val="26"/>
          <w:szCs w:val="26"/>
        </w:rPr>
      </w:pPr>
      <w:r w:rsidRPr="0089761A">
        <w:rPr>
          <w:sz w:val="26"/>
          <w:szCs w:val="26"/>
        </w:rPr>
        <w:t>Thuật toán của Prim xây dựng một cây con nhỏ nhất thông qua một chuỗi các cây con mở rộng. Cây con khởi tạo trong một chuỗi như vậy bao gồm một đỉnh được chọn tùy ý từ tập V các đỉnh của đồ thị. Với mỗi lần lặp lại, thuật toán mở rộng cây hiện tại theo một cách tham lam bằng cách gắn chúng với đỉnh gần nhất không có trong cây đó. (Một đỉnh gần nhất là một đỉnh không nằm trong cây đó được kết nối với một đỉnh ở trong cây đó thông qua cạnh có trọng số nhỏ nhất) Thuật toán dừng lại sau khi tất cả các đỉnh của đồ thị đã được bao hàm trong cây đang được xây dựng. Cho đến khi thuật toán mở rộng cây bằng chính xác một đỉnh trên mỗi lần lặp của nó, tổng số lần lặp đó là n - 1, trong đó n là tổng số đỉnh của đồ thị. Cây do thuật toán tạo ra được nhận dưới dạng một tập các cạnh được sử dụng cho việc mở rộng cây.</w:t>
      </w:r>
    </w:p>
    <w:p w14:paraId="53A68068" w14:textId="77777777" w:rsidR="00CD6FDA" w:rsidRPr="0089761A" w:rsidRDefault="00CD6FDA" w:rsidP="0089761A">
      <w:pPr>
        <w:spacing w:line="360" w:lineRule="auto"/>
        <w:ind w:firstLine="360"/>
        <w:jc w:val="both"/>
        <w:rPr>
          <w:sz w:val="26"/>
          <w:szCs w:val="26"/>
        </w:rPr>
      </w:pPr>
      <w:r w:rsidRPr="0089761A">
        <w:rPr>
          <w:sz w:val="26"/>
          <w:szCs w:val="26"/>
        </w:rPr>
        <w:t>Đưới đây là mã giả mô tả cho thuật toán Prim.</w:t>
      </w:r>
    </w:p>
    <w:p w14:paraId="3598FBD6" w14:textId="77777777" w:rsidR="00CD6FDA" w:rsidRPr="0089761A" w:rsidRDefault="00CD6FDA" w:rsidP="0089761A">
      <w:pPr>
        <w:spacing w:line="360" w:lineRule="auto"/>
        <w:jc w:val="both"/>
        <w:rPr>
          <w:sz w:val="26"/>
          <w:szCs w:val="26"/>
        </w:rPr>
      </w:pPr>
      <w:r w:rsidRPr="0089761A">
        <w:rPr>
          <w:noProof/>
        </w:rPr>
        <w:lastRenderedPageBreak/>
        <mc:AlternateContent>
          <mc:Choice Requires="wps">
            <w:drawing>
              <wp:anchor distT="45720" distB="45720" distL="114300" distR="114300" simplePos="0" relativeHeight="251671552" behindDoc="0" locked="0" layoutInCell="1" allowOverlap="1" wp14:anchorId="5C3D6466" wp14:editId="3A418069">
                <wp:simplePos x="0" y="0"/>
                <wp:positionH relativeFrom="margin">
                  <wp:align>right</wp:align>
                </wp:positionH>
                <wp:positionV relativeFrom="paragraph">
                  <wp:posOffset>180975</wp:posOffset>
                </wp:positionV>
                <wp:extent cx="59150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46D2996D" w14:textId="77777777" w:rsidR="00CD6FDA" w:rsidRPr="009B3DFD" w:rsidRDefault="00CD6FDA" w:rsidP="00CD6FDA">
                            <w:pPr>
                              <w:rPr>
                                <w:i/>
                                <w:iCs/>
                                <w:sz w:val="28"/>
                                <w:szCs w:val="28"/>
                              </w:rPr>
                            </w:pPr>
                            <w:r w:rsidRPr="003A5B5F">
                              <w:rPr>
                                <w:b/>
                                <w:bCs/>
                                <w:sz w:val="28"/>
                                <w:szCs w:val="28"/>
                              </w:rPr>
                              <w:t>THUẬT TOÁN</w:t>
                            </w:r>
                            <w:r w:rsidRPr="003A5B5F">
                              <w:rPr>
                                <w:sz w:val="28"/>
                                <w:szCs w:val="28"/>
                              </w:rPr>
                              <w:t xml:space="preserve"> </w:t>
                            </w:r>
                            <w:r w:rsidRPr="009B3DFD">
                              <w:rPr>
                                <w:i/>
                                <w:iCs/>
                                <w:sz w:val="28"/>
                                <w:szCs w:val="28"/>
                              </w:rPr>
                              <w:t>Prim(G)</w:t>
                            </w:r>
                          </w:p>
                          <w:p w14:paraId="1854BBD3" w14:textId="77777777" w:rsidR="00CD6FDA" w:rsidRPr="003A5B5F" w:rsidRDefault="00CD6FDA" w:rsidP="00CD6FDA">
                            <w:pPr>
                              <w:rPr>
                                <w:sz w:val="28"/>
                                <w:szCs w:val="28"/>
                              </w:rPr>
                            </w:pPr>
                            <w:r w:rsidRPr="003A5B5F">
                              <w:rPr>
                                <w:sz w:val="28"/>
                                <w:szCs w:val="28"/>
                              </w:rPr>
                              <w:t>//Thuật toán Prim cho việc xây dựng cây khung nhỏ nhất</w:t>
                            </w:r>
                          </w:p>
                          <w:p w14:paraId="05B63D3C" w14:textId="77777777" w:rsidR="00CD6FDA" w:rsidRDefault="00CD6FDA" w:rsidP="00CD6FDA">
                            <w:pPr>
                              <w:rPr>
                                <w:sz w:val="28"/>
                                <w:szCs w:val="28"/>
                              </w:rPr>
                            </w:pPr>
                            <w:r w:rsidRPr="003A5B5F">
                              <w:rPr>
                                <w:sz w:val="28"/>
                                <w:szCs w:val="28"/>
                              </w:rPr>
                              <w:t>//Input: Một đồ thị được kết nối có trọng số G = ( V, E )</w:t>
                            </w:r>
                            <w:r w:rsidRPr="003A5B5F">
                              <w:rPr>
                                <w:sz w:val="28"/>
                                <w:szCs w:val="28"/>
                              </w:rPr>
                              <w:br w:type="page"/>
                              <w:t>//Output: E</w:t>
                            </w:r>
                            <w:r w:rsidRPr="003A5B5F">
                              <w:rPr>
                                <w:sz w:val="28"/>
                                <w:szCs w:val="28"/>
                                <w:vertAlign w:val="subscript"/>
                              </w:rPr>
                              <w:t>T</w:t>
                            </w:r>
                            <w:r w:rsidRPr="003A5B5F">
                              <w:rPr>
                                <w:sz w:val="28"/>
                                <w:szCs w:val="28"/>
                              </w:rPr>
                              <w:t xml:space="preserve"> </w:t>
                            </w:r>
                            <w:r>
                              <w:rPr>
                                <w:sz w:val="28"/>
                                <w:szCs w:val="28"/>
                              </w:rPr>
                              <w:t>-</w:t>
                            </w:r>
                            <w:r w:rsidRPr="003A5B5F">
                              <w:rPr>
                                <w:sz w:val="28"/>
                                <w:szCs w:val="28"/>
                              </w:rPr>
                              <w:t xml:space="preserve"> tập các </w:t>
                            </w:r>
                            <w:r>
                              <w:rPr>
                                <w:sz w:val="28"/>
                                <w:szCs w:val="28"/>
                              </w:rPr>
                              <w:t>cạ</w:t>
                            </w:r>
                            <w:r w:rsidRPr="003A5B5F">
                              <w:rPr>
                                <w:sz w:val="28"/>
                                <w:szCs w:val="28"/>
                              </w:rPr>
                              <w:t>nh để tạo một cây khung nhỏ nhất của đồ thị G</w:t>
                            </w:r>
                          </w:p>
                          <w:p w14:paraId="3B57E763" w14:textId="77777777" w:rsidR="00CD6FDA" w:rsidRDefault="00CD6FDA" w:rsidP="00CD6FDA">
                            <w:pPr>
                              <w:rPr>
                                <w:sz w:val="28"/>
                                <w:szCs w:val="28"/>
                              </w:rPr>
                            </w:pPr>
                            <w:r w:rsidRPr="003A5B5F">
                              <w:rPr>
                                <w:sz w:val="28"/>
                                <w:szCs w:val="28"/>
                              </w:rPr>
                              <w:t>V</w:t>
                            </w:r>
                            <w:r w:rsidRPr="003A5B5F">
                              <w:rPr>
                                <w:sz w:val="28"/>
                                <w:szCs w:val="28"/>
                                <w:vertAlign w:val="subscript"/>
                              </w:rPr>
                              <w:t>T</w:t>
                            </w:r>
                            <w:r w:rsidRPr="003A5B5F">
                              <w:rPr>
                                <w:sz w:val="28"/>
                                <w:szCs w:val="28"/>
                              </w:rPr>
                              <w:t xml:space="preserve"> ← {v</w:t>
                            </w:r>
                            <w:r w:rsidRPr="00E5541F">
                              <w:rPr>
                                <w:sz w:val="28"/>
                                <w:szCs w:val="28"/>
                                <w:vertAlign w:val="subscript"/>
                              </w:rPr>
                              <w:t>0</w:t>
                            </w:r>
                            <w:r w:rsidRPr="003A5B5F">
                              <w:rPr>
                                <w:sz w:val="28"/>
                                <w:szCs w:val="28"/>
                              </w:rPr>
                              <w:t>} //Tập các đỉnh của cây có thể được khởi tạo với</w:t>
                            </w:r>
                            <w:r>
                              <w:rPr>
                                <w:sz w:val="28"/>
                                <w:szCs w:val="28"/>
                              </w:rPr>
                              <w:t xml:space="preserve"> bất kỳ</w:t>
                            </w:r>
                            <w:r w:rsidRPr="003A5B5F">
                              <w:rPr>
                                <w:sz w:val="28"/>
                                <w:szCs w:val="28"/>
                              </w:rPr>
                              <w:t xml:space="preserve"> đỉnh</w:t>
                            </w:r>
                            <w:r>
                              <w:rPr>
                                <w:sz w:val="28"/>
                                <w:szCs w:val="28"/>
                              </w:rPr>
                              <w:t xml:space="preserve"> nào</w:t>
                            </w:r>
                          </w:p>
                          <w:p w14:paraId="36548A78" w14:textId="77777777" w:rsidR="00CD6FDA" w:rsidRPr="003A5B5F" w:rsidRDefault="00CD6FDA" w:rsidP="00CD6FDA">
                            <w:pPr>
                              <w:rPr>
                                <w:sz w:val="28"/>
                                <w:szCs w:val="28"/>
                              </w:rPr>
                            </w:pPr>
                            <w:r w:rsidRPr="003A5B5F">
                              <w:rPr>
                                <w:sz w:val="28"/>
                                <w:szCs w:val="28"/>
                              </w:rPr>
                              <w:t>E</w:t>
                            </w:r>
                            <w:r w:rsidRPr="003A5B5F">
                              <w:rPr>
                                <w:sz w:val="28"/>
                                <w:szCs w:val="28"/>
                                <w:vertAlign w:val="subscript"/>
                              </w:rPr>
                              <w:t>T</w:t>
                            </w:r>
                            <w:r w:rsidRPr="003A5B5F">
                              <w:rPr>
                                <w:sz w:val="28"/>
                                <w:szCs w:val="28"/>
                              </w:rPr>
                              <w:t xml:space="preserve"> ← </w:t>
                            </w:r>
                            <w:r w:rsidRPr="003A5B5F">
                              <w:rPr>
                                <w:rFonts w:ascii="Cambria Math" w:hAnsi="Cambria Math" w:cs="Cambria Math"/>
                                <w:sz w:val="28"/>
                                <w:szCs w:val="28"/>
                              </w:rPr>
                              <w:t>∅</w:t>
                            </w:r>
                          </w:p>
                          <w:p w14:paraId="6450FEB3" w14:textId="77777777" w:rsidR="00CD6FDA" w:rsidRPr="003A5B5F" w:rsidRDefault="00CD6FDA" w:rsidP="00CD6FDA">
                            <w:pPr>
                              <w:rPr>
                                <w:sz w:val="28"/>
                                <w:szCs w:val="28"/>
                              </w:rPr>
                            </w:pPr>
                            <w:r w:rsidRPr="003A5B5F">
                              <w:rPr>
                                <w:b/>
                                <w:bCs/>
                                <w:sz w:val="28"/>
                                <w:szCs w:val="28"/>
                              </w:rPr>
                              <w:t>for</w:t>
                            </w:r>
                            <w:r w:rsidRPr="003A5B5F">
                              <w:rPr>
                                <w:sz w:val="28"/>
                                <w:szCs w:val="28"/>
                              </w:rPr>
                              <w:t xml:space="preserve"> i ← 1 </w:t>
                            </w:r>
                            <w:r w:rsidRPr="003A5B5F">
                              <w:rPr>
                                <w:b/>
                                <w:bCs/>
                                <w:sz w:val="28"/>
                                <w:szCs w:val="28"/>
                              </w:rPr>
                              <w:t>to</w:t>
                            </w:r>
                            <w:r w:rsidRPr="003A5B5F">
                              <w:rPr>
                                <w:sz w:val="28"/>
                                <w:szCs w:val="28"/>
                              </w:rPr>
                              <w:t xml:space="preserve"> |V | − 1 </w:t>
                            </w:r>
                            <w:r w:rsidRPr="003A5B5F">
                              <w:rPr>
                                <w:b/>
                                <w:bCs/>
                                <w:sz w:val="28"/>
                                <w:szCs w:val="28"/>
                              </w:rPr>
                              <w:t>do</w:t>
                            </w:r>
                          </w:p>
                          <w:p w14:paraId="12480274" w14:textId="77777777" w:rsidR="00CD6FDA" w:rsidRPr="003A5B5F" w:rsidRDefault="00CD6FDA" w:rsidP="00CD6FDA">
                            <w:pPr>
                              <w:ind w:left="720"/>
                              <w:rPr>
                                <w:sz w:val="28"/>
                                <w:szCs w:val="28"/>
                              </w:rPr>
                            </w:pPr>
                            <w:r w:rsidRPr="003A5B5F">
                              <w:rPr>
                                <w:sz w:val="28"/>
                                <w:szCs w:val="28"/>
                              </w:rPr>
                              <w:t>Tìm cạnh có trọng số nhỏ nhất e</w:t>
                            </w:r>
                            <w:r w:rsidRPr="003A5B5F">
                              <w:rPr>
                                <w:rFonts w:ascii="Cambria Math" w:hAnsi="Cambria Math" w:cs="Cambria Math"/>
                                <w:sz w:val="28"/>
                                <w:szCs w:val="28"/>
                                <w:vertAlign w:val="superscript"/>
                              </w:rPr>
                              <w:t>∗</w:t>
                            </w:r>
                            <w:r w:rsidRPr="003A5B5F">
                              <w:rPr>
                                <w:sz w:val="28"/>
                                <w:szCs w:val="28"/>
                              </w:rPr>
                              <w:t xml:space="preserve"> = (v</w:t>
                            </w:r>
                            <w:r w:rsidRPr="003A5B5F">
                              <w:rPr>
                                <w:rFonts w:ascii="Cambria Math" w:hAnsi="Cambria Math" w:cs="Cambria Math"/>
                                <w:sz w:val="28"/>
                                <w:szCs w:val="28"/>
                                <w:vertAlign w:val="superscript"/>
                              </w:rPr>
                              <w:t>∗</w:t>
                            </w:r>
                            <w:r w:rsidRPr="003A5B5F">
                              <w:rPr>
                                <w:sz w:val="28"/>
                                <w:szCs w:val="28"/>
                              </w:rPr>
                              <w:t>, u</w:t>
                            </w:r>
                            <w:r w:rsidRPr="003A5B5F">
                              <w:rPr>
                                <w:rFonts w:ascii="Cambria Math" w:hAnsi="Cambria Math" w:cs="Cambria Math"/>
                                <w:sz w:val="28"/>
                                <w:szCs w:val="28"/>
                                <w:vertAlign w:val="superscript"/>
                              </w:rPr>
                              <w:t>∗</w:t>
                            </w:r>
                            <w:r w:rsidRPr="003A5B5F">
                              <w:rPr>
                                <w:sz w:val="28"/>
                                <w:szCs w:val="28"/>
                              </w:rPr>
                              <w:t xml:space="preserve">) trong số tất cả các cạnh (v, u) </w:t>
                            </w:r>
                            <w:r>
                              <w:rPr>
                                <w:sz w:val="28"/>
                                <w:szCs w:val="28"/>
                              </w:rPr>
                              <w:t xml:space="preserve"> </w:t>
                            </w:r>
                            <w:r w:rsidRPr="003A5B5F">
                              <w:rPr>
                                <w:sz w:val="28"/>
                                <w:szCs w:val="28"/>
                              </w:rPr>
                              <w:t xml:space="preserve"> </w:t>
                            </w:r>
                            <w:r>
                              <w:rPr>
                                <w:sz w:val="28"/>
                                <w:szCs w:val="28"/>
                              </w:rPr>
                              <w:t xml:space="preserve">sao cho </w:t>
                            </w:r>
                            <w:r w:rsidRPr="003A5B5F">
                              <w:rPr>
                                <w:sz w:val="28"/>
                                <w:szCs w:val="28"/>
                              </w:rPr>
                              <w:t xml:space="preserve">v </w:t>
                            </w:r>
                            <w:r>
                              <w:rPr>
                                <w:sz w:val="28"/>
                                <w:szCs w:val="28"/>
                              </w:rPr>
                              <w:t>ở trong</w:t>
                            </w:r>
                            <w:r w:rsidRPr="003A5B5F">
                              <w:rPr>
                                <w:sz w:val="28"/>
                                <w:szCs w:val="28"/>
                              </w:rPr>
                              <w:t xml:space="preserve"> V</w:t>
                            </w:r>
                            <w:r w:rsidRPr="003A5B5F">
                              <w:rPr>
                                <w:sz w:val="28"/>
                                <w:szCs w:val="28"/>
                                <w:vertAlign w:val="subscript"/>
                              </w:rPr>
                              <w:t>T</w:t>
                            </w:r>
                            <w:r w:rsidRPr="003A5B5F">
                              <w:rPr>
                                <w:sz w:val="28"/>
                                <w:szCs w:val="28"/>
                              </w:rPr>
                              <w:t xml:space="preserve"> </w:t>
                            </w:r>
                            <w:r>
                              <w:rPr>
                                <w:sz w:val="28"/>
                                <w:szCs w:val="28"/>
                              </w:rPr>
                              <w:t xml:space="preserve">và </w:t>
                            </w:r>
                            <w:r w:rsidRPr="003A5B5F">
                              <w:rPr>
                                <w:sz w:val="28"/>
                                <w:szCs w:val="28"/>
                              </w:rPr>
                              <w:t xml:space="preserve">u </w:t>
                            </w:r>
                            <w:r>
                              <w:rPr>
                                <w:sz w:val="28"/>
                                <w:szCs w:val="28"/>
                              </w:rPr>
                              <w:t>ở trong</w:t>
                            </w:r>
                            <w:r w:rsidRPr="003A5B5F">
                              <w:rPr>
                                <w:sz w:val="28"/>
                                <w:szCs w:val="28"/>
                              </w:rPr>
                              <w:t xml:space="preserve"> V – V</w:t>
                            </w:r>
                            <w:r w:rsidRPr="003A5B5F">
                              <w:rPr>
                                <w:sz w:val="28"/>
                                <w:szCs w:val="28"/>
                                <w:vertAlign w:val="subscript"/>
                              </w:rPr>
                              <w:t>T</w:t>
                            </w:r>
                          </w:p>
                          <w:p w14:paraId="6F92E56B" w14:textId="77777777" w:rsidR="00CD6FDA" w:rsidRPr="009C1900" w:rsidRDefault="00CD6FDA" w:rsidP="00CD6FDA">
                            <w:pPr>
                              <w:ind w:left="720"/>
                              <w:rPr>
                                <w:i/>
                                <w:iCs/>
                                <w:sz w:val="28"/>
                                <w:szCs w:val="28"/>
                              </w:rPr>
                            </w:pPr>
                            <w:r w:rsidRPr="009C1900">
                              <w:rPr>
                                <w:i/>
                                <w:iCs/>
                                <w:sz w:val="28"/>
                                <w:szCs w:val="28"/>
                              </w:rPr>
                              <w:t>V</w:t>
                            </w:r>
                            <w:r w:rsidRPr="009C1900">
                              <w:rPr>
                                <w:i/>
                                <w:iCs/>
                                <w:sz w:val="28"/>
                                <w:szCs w:val="28"/>
                                <w:vertAlign w:val="subscript"/>
                              </w:rPr>
                              <w:t xml:space="preserve">T </w:t>
                            </w:r>
                            <w:r w:rsidRPr="009C1900">
                              <w:rPr>
                                <w:i/>
                                <w:iCs/>
                                <w:sz w:val="28"/>
                                <w:szCs w:val="28"/>
                              </w:rPr>
                              <w:t>← V</w:t>
                            </w:r>
                            <w:r w:rsidRPr="009C1900">
                              <w:rPr>
                                <w:i/>
                                <w:iCs/>
                                <w:sz w:val="28"/>
                                <w:szCs w:val="28"/>
                                <w:vertAlign w:val="subscript"/>
                              </w:rPr>
                              <w:t>T</w:t>
                            </w:r>
                            <w:r w:rsidRPr="009C1900">
                              <w:rPr>
                                <w:i/>
                                <w:iCs/>
                                <w:sz w:val="28"/>
                                <w:szCs w:val="28"/>
                              </w:rPr>
                              <w:t xml:space="preserve"> </w:t>
                            </w:r>
                            <w:r w:rsidRPr="009C1900">
                              <w:rPr>
                                <w:rFonts w:ascii="Cambria Math" w:hAnsi="Cambria Math" w:cs="Cambria Math"/>
                                <w:i/>
                                <w:iCs/>
                                <w:sz w:val="28"/>
                                <w:szCs w:val="28"/>
                              </w:rPr>
                              <w:t>∪</w:t>
                            </w:r>
                            <w:r w:rsidRPr="009C1900">
                              <w:rPr>
                                <w:i/>
                                <w:iCs/>
                                <w:sz w:val="28"/>
                                <w:szCs w:val="28"/>
                              </w:rPr>
                              <w:t xml:space="preserve"> {u</w:t>
                            </w:r>
                            <w:r w:rsidRPr="009C1900">
                              <w:rPr>
                                <w:rFonts w:ascii="Cambria Math" w:hAnsi="Cambria Math" w:cs="Cambria Math"/>
                                <w:i/>
                                <w:iCs/>
                                <w:sz w:val="28"/>
                                <w:szCs w:val="28"/>
                                <w:vertAlign w:val="superscript"/>
                              </w:rPr>
                              <w:t>∗</w:t>
                            </w:r>
                            <w:r w:rsidRPr="009C1900">
                              <w:rPr>
                                <w:i/>
                                <w:iCs/>
                                <w:sz w:val="28"/>
                                <w:szCs w:val="28"/>
                              </w:rPr>
                              <w:t>}</w:t>
                            </w:r>
                          </w:p>
                          <w:p w14:paraId="71782C6F" w14:textId="77777777" w:rsidR="00CD6FDA" w:rsidRPr="009C1900" w:rsidRDefault="00CD6FDA" w:rsidP="00CD6FDA">
                            <w:pPr>
                              <w:ind w:left="720"/>
                              <w:rPr>
                                <w:i/>
                                <w:iCs/>
                                <w:sz w:val="28"/>
                                <w:szCs w:val="28"/>
                              </w:rPr>
                            </w:pPr>
                            <w:r w:rsidRPr="009C1900">
                              <w:rPr>
                                <w:i/>
                                <w:iCs/>
                                <w:sz w:val="28"/>
                                <w:szCs w:val="28"/>
                              </w:rPr>
                              <w:t>E</w:t>
                            </w:r>
                            <w:r w:rsidRPr="009C1900">
                              <w:rPr>
                                <w:i/>
                                <w:iCs/>
                                <w:sz w:val="28"/>
                                <w:szCs w:val="28"/>
                                <w:vertAlign w:val="subscript"/>
                              </w:rPr>
                              <w:t>T</w:t>
                            </w:r>
                            <w:r w:rsidRPr="009C1900">
                              <w:rPr>
                                <w:i/>
                                <w:iCs/>
                                <w:sz w:val="28"/>
                                <w:szCs w:val="28"/>
                              </w:rPr>
                              <w:t xml:space="preserve"> ← E</w:t>
                            </w:r>
                            <w:r w:rsidRPr="009C1900">
                              <w:rPr>
                                <w:i/>
                                <w:iCs/>
                                <w:sz w:val="28"/>
                                <w:szCs w:val="28"/>
                                <w:vertAlign w:val="subscript"/>
                              </w:rPr>
                              <w:t>T</w:t>
                            </w:r>
                            <w:r w:rsidRPr="009C1900">
                              <w:rPr>
                                <w:i/>
                                <w:iCs/>
                                <w:sz w:val="28"/>
                                <w:szCs w:val="28"/>
                              </w:rPr>
                              <w:t xml:space="preserve"> </w:t>
                            </w:r>
                            <w:r w:rsidRPr="009C1900">
                              <w:rPr>
                                <w:rFonts w:ascii="Cambria Math" w:hAnsi="Cambria Math" w:cs="Cambria Math"/>
                                <w:i/>
                                <w:iCs/>
                                <w:sz w:val="28"/>
                                <w:szCs w:val="28"/>
                              </w:rPr>
                              <w:t>∪</w:t>
                            </w:r>
                            <w:r w:rsidRPr="009C1900">
                              <w:rPr>
                                <w:i/>
                                <w:iCs/>
                                <w:sz w:val="28"/>
                                <w:szCs w:val="28"/>
                              </w:rPr>
                              <w:t xml:space="preserve"> {e</w:t>
                            </w:r>
                            <w:r w:rsidRPr="009C1900">
                              <w:rPr>
                                <w:rFonts w:ascii="Cambria Math" w:hAnsi="Cambria Math" w:cs="Cambria Math"/>
                                <w:i/>
                                <w:iCs/>
                                <w:sz w:val="28"/>
                                <w:szCs w:val="28"/>
                                <w:vertAlign w:val="superscript"/>
                              </w:rPr>
                              <w:t>∗</w:t>
                            </w:r>
                            <w:r w:rsidRPr="009C1900">
                              <w:rPr>
                                <w:i/>
                                <w:iCs/>
                                <w:sz w:val="28"/>
                                <w:szCs w:val="28"/>
                              </w:rPr>
                              <w:t>}</w:t>
                            </w:r>
                          </w:p>
                          <w:p w14:paraId="2A4D9430" w14:textId="77777777" w:rsidR="00CD6FDA" w:rsidRPr="003A5B5F" w:rsidRDefault="00CD6FDA" w:rsidP="00CD6FDA">
                            <w:pPr>
                              <w:rPr>
                                <w:sz w:val="28"/>
                                <w:szCs w:val="28"/>
                              </w:rPr>
                            </w:pPr>
                            <w:r w:rsidRPr="003A5B5F">
                              <w:rPr>
                                <w:b/>
                                <w:bCs/>
                                <w:sz w:val="28"/>
                                <w:szCs w:val="28"/>
                              </w:rPr>
                              <w:t>return</w:t>
                            </w:r>
                            <w:r w:rsidRPr="003A5B5F">
                              <w:rPr>
                                <w:sz w:val="28"/>
                                <w:szCs w:val="28"/>
                              </w:rPr>
                              <w:t xml:space="preserve"> E</w:t>
                            </w:r>
                            <w:r w:rsidRPr="003A5B5F">
                              <w:rPr>
                                <w:sz w:val="28"/>
                                <w:szCs w:val="28"/>
                                <w:vertAlign w:val="subscript"/>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3D6466" id="_x0000_s1032" type="#_x0000_t202" style="position:absolute;left:0;text-align:left;margin-left:414.55pt;margin-top:14.25pt;width:465.7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">
                <v:textbox style="mso-fit-shape-to-text:t">
                  <w:txbxContent>
                    <w:p w14:paraId="46D2996D" w14:textId="77777777" w:rsidR="00CD6FDA" w:rsidRPr="009B3DFD" w:rsidRDefault="00CD6FDA" w:rsidP="00CD6FDA">
                      <w:pPr>
                        <w:rPr>
                          <w:i/>
                          <w:iCs/>
                          <w:sz w:val="28"/>
                          <w:szCs w:val="28"/>
                        </w:rPr>
                      </w:pPr>
                      <w:r w:rsidRPr="003A5B5F">
                        <w:rPr>
                          <w:b/>
                          <w:bCs/>
                          <w:sz w:val="28"/>
                          <w:szCs w:val="28"/>
                        </w:rPr>
                        <w:t>THUẬT TOÁN</w:t>
                      </w:r>
                      <w:r w:rsidRPr="003A5B5F">
                        <w:rPr>
                          <w:sz w:val="28"/>
                          <w:szCs w:val="28"/>
                        </w:rPr>
                        <w:t xml:space="preserve"> </w:t>
                      </w:r>
                      <w:r w:rsidRPr="009B3DFD">
                        <w:rPr>
                          <w:i/>
                          <w:iCs/>
                          <w:sz w:val="28"/>
                          <w:szCs w:val="28"/>
                        </w:rPr>
                        <w:t>Prim(G)</w:t>
                      </w:r>
                    </w:p>
                    <w:p w14:paraId="1854BBD3" w14:textId="77777777" w:rsidR="00CD6FDA" w:rsidRPr="003A5B5F" w:rsidRDefault="00CD6FDA" w:rsidP="00CD6FDA">
                      <w:pPr>
                        <w:rPr>
                          <w:sz w:val="28"/>
                          <w:szCs w:val="28"/>
                        </w:rPr>
                      </w:pPr>
                      <w:r w:rsidRPr="003A5B5F">
                        <w:rPr>
                          <w:sz w:val="28"/>
                          <w:szCs w:val="28"/>
                        </w:rPr>
                        <w:t>//</w:t>
                      </w:r>
                      <w:proofErr w:type="spellStart"/>
                      <w:r w:rsidRPr="003A5B5F">
                        <w:rPr>
                          <w:sz w:val="28"/>
                          <w:szCs w:val="28"/>
                        </w:rPr>
                        <w:t>Thuật</w:t>
                      </w:r>
                      <w:proofErr w:type="spellEnd"/>
                      <w:r w:rsidRPr="003A5B5F">
                        <w:rPr>
                          <w:sz w:val="28"/>
                          <w:szCs w:val="28"/>
                        </w:rPr>
                        <w:t xml:space="preserve"> </w:t>
                      </w:r>
                      <w:proofErr w:type="spellStart"/>
                      <w:r w:rsidRPr="003A5B5F">
                        <w:rPr>
                          <w:sz w:val="28"/>
                          <w:szCs w:val="28"/>
                        </w:rPr>
                        <w:t>toán</w:t>
                      </w:r>
                      <w:proofErr w:type="spellEnd"/>
                      <w:r w:rsidRPr="003A5B5F">
                        <w:rPr>
                          <w:sz w:val="28"/>
                          <w:szCs w:val="28"/>
                        </w:rPr>
                        <w:t xml:space="preserve"> Prim </w:t>
                      </w:r>
                      <w:proofErr w:type="spellStart"/>
                      <w:r w:rsidRPr="003A5B5F">
                        <w:rPr>
                          <w:sz w:val="28"/>
                          <w:szCs w:val="28"/>
                        </w:rPr>
                        <w:t>cho</w:t>
                      </w:r>
                      <w:proofErr w:type="spellEnd"/>
                      <w:r w:rsidRPr="003A5B5F">
                        <w:rPr>
                          <w:sz w:val="28"/>
                          <w:szCs w:val="28"/>
                        </w:rPr>
                        <w:t xml:space="preserve"> </w:t>
                      </w:r>
                      <w:proofErr w:type="spellStart"/>
                      <w:r w:rsidRPr="003A5B5F">
                        <w:rPr>
                          <w:sz w:val="28"/>
                          <w:szCs w:val="28"/>
                        </w:rPr>
                        <w:t>việc</w:t>
                      </w:r>
                      <w:proofErr w:type="spellEnd"/>
                      <w:r w:rsidRPr="003A5B5F">
                        <w:rPr>
                          <w:sz w:val="28"/>
                          <w:szCs w:val="28"/>
                        </w:rPr>
                        <w:t xml:space="preserve"> </w:t>
                      </w:r>
                      <w:proofErr w:type="spellStart"/>
                      <w:r w:rsidRPr="003A5B5F">
                        <w:rPr>
                          <w:sz w:val="28"/>
                          <w:szCs w:val="28"/>
                        </w:rPr>
                        <w:t>xây</w:t>
                      </w:r>
                      <w:proofErr w:type="spellEnd"/>
                      <w:r w:rsidRPr="003A5B5F">
                        <w:rPr>
                          <w:sz w:val="28"/>
                          <w:szCs w:val="28"/>
                        </w:rPr>
                        <w:t xml:space="preserve"> </w:t>
                      </w:r>
                      <w:proofErr w:type="spellStart"/>
                      <w:r w:rsidRPr="003A5B5F">
                        <w:rPr>
                          <w:sz w:val="28"/>
                          <w:szCs w:val="28"/>
                        </w:rPr>
                        <w:t>dựng</w:t>
                      </w:r>
                      <w:proofErr w:type="spellEnd"/>
                      <w:r w:rsidRPr="003A5B5F">
                        <w:rPr>
                          <w:sz w:val="28"/>
                          <w:szCs w:val="28"/>
                        </w:rPr>
                        <w:t xml:space="preserve"> </w:t>
                      </w:r>
                      <w:proofErr w:type="spellStart"/>
                      <w:r w:rsidRPr="003A5B5F">
                        <w:rPr>
                          <w:sz w:val="28"/>
                          <w:szCs w:val="28"/>
                        </w:rPr>
                        <w:t>cây</w:t>
                      </w:r>
                      <w:proofErr w:type="spellEnd"/>
                      <w:r w:rsidRPr="003A5B5F">
                        <w:rPr>
                          <w:sz w:val="28"/>
                          <w:szCs w:val="28"/>
                        </w:rPr>
                        <w:t xml:space="preserve"> </w:t>
                      </w:r>
                      <w:proofErr w:type="spellStart"/>
                      <w:r w:rsidRPr="003A5B5F">
                        <w:rPr>
                          <w:sz w:val="28"/>
                          <w:szCs w:val="28"/>
                        </w:rPr>
                        <w:t>khung</w:t>
                      </w:r>
                      <w:proofErr w:type="spellEnd"/>
                      <w:r w:rsidRPr="003A5B5F">
                        <w:rPr>
                          <w:sz w:val="28"/>
                          <w:szCs w:val="28"/>
                        </w:rPr>
                        <w:t xml:space="preserve"> </w:t>
                      </w:r>
                      <w:proofErr w:type="spellStart"/>
                      <w:r w:rsidRPr="003A5B5F">
                        <w:rPr>
                          <w:sz w:val="28"/>
                          <w:szCs w:val="28"/>
                        </w:rPr>
                        <w:t>nhỏ</w:t>
                      </w:r>
                      <w:proofErr w:type="spellEnd"/>
                      <w:r w:rsidRPr="003A5B5F">
                        <w:rPr>
                          <w:sz w:val="28"/>
                          <w:szCs w:val="28"/>
                        </w:rPr>
                        <w:t xml:space="preserve"> </w:t>
                      </w:r>
                      <w:proofErr w:type="spellStart"/>
                      <w:r w:rsidRPr="003A5B5F">
                        <w:rPr>
                          <w:sz w:val="28"/>
                          <w:szCs w:val="28"/>
                        </w:rPr>
                        <w:t>nhất</w:t>
                      </w:r>
                      <w:proofErr w:type="spellEnd"/>
                    </w:p>
                    <w:p w14:paraId="05B63D3C" w14:textId="77777777" w:rsidR="00CD6FDA" w:rsidRDefault="00CD6FDA" w:rsidP="00CD6FDA">
                      <w:pPr>
                        <w:rPr>
                          <w:sz w:val="28"/>
                          <w:szCs w:val="28"/>
                        </w:rPr>
                      </w:pPr>
                      <w:r w:rsidRPr="003A5B5F">
                        <w:rPr>
                          <w:sz w:val="28"/>
                          <w:szCs w:val="28"/>
                        </w:rPr>
                        <w:t xml:space="preserve">//Input: </w:t>
                      </w:r>
                      <w:proofErr w:type="spellStart"/>
                      <w:r w:rsidRPr="003A5B5F">
                        <w:rPr>
                          <w:sz w:val="28"/>
                          <w:szCs w:val="28"/>
                        </w:rPr>
                        <w:t>Một</w:t>
                      </w:r>
                      <w:proofErr w:type="spellEnd"/>
                      <w:r w:rsidRPr="003A5B5F">
                        <w:rPr>
                          <w:sz w:val="28"/>
                          <w:szCs w:val="28"/>
                        </w:rPr>
                        <w:t xml:space="preserve"> </w:t>
                      </w:r>
                      <w:proofErr w:type="spellStart"/>
                      <w:r w:rsidRPr="003A5B5F">
                        <w:rPr>
                          <w:sz w:val="28"/>
                          <w:szCs w:val="28"/>
                        </w:rPr>
                        <w:t>đồ</w:t>
                      </w:r>
                      <w:proofErr w:type="spellEnd"/>
                      <w:r w:rsidRPr="003A5B5F">
                        <w:rPr>
                          <w:sz w:val="28"/>
                          <w:szCs w:val="28"/>
                        </w:rPr>
                        <w:t xml:space="preserve"> </w:t>
                      </w:r>
                      <w:proofErr w:type="spellStart"/>
                      <w:r w:rsidRPr="003A5B5F">
                        <w:rPr>
                          <w:sz w:val="28"/>
                          <w:szCs w:val="28"/>
                        </w:rPr>
                        <w:t>thị</w:t>
                      </w:r>
                      <w:proofErr w:type="spellEnd"/>
                      <w:r w:rsidRPr="003A5B5F">
                        <w:rPr>
                          <w:sz w:val="28"/>
                          <w:szCs w:val="28"/>
                        </w:rPr>
                        <w:t xml:space="preserve"> </w:t>
                      </w:r>
                      <w:proofErr w:type="spellStart"/>
                      <w:r w:rsidRPr="003A5B5F">
                        <w:rPr>
                          <w:sz w:val="28"/>
                          <w:szCs w:val="28"/>
                        </w:rPr>
                        <w:t>được</w:t>
                      </w:r>
                      <w:proofErr w:type="spellEnd"/>
                      <w:r w:rsidRPr="003A5B5F">
                        <w:rPr>
                          <w:sz w:val="28"/>
                          <w:szCs w:val="28"/>
                        </w:rPr>
                        <w:t xml:space="preserve"> </w:t>
                      </w:r>
                      <w:proofErr w:type="spellStart"/>
                      <w:r w:rsidRPr="003A5B5F">
                        <w:rPr>
                          <w:sz w:val="28"/>
                          <w:szCs w:val="28"/>
                        </w:rPr>
                        <w:t>kết</w:t>
                      </w:r>
                      <w:proofErr w:type="spellEnd"/>
                      <w:r w:rsidRPr="003A5B5F">
                        <w:rPr>
                          <w:sz w:val="28"/>
                          <w:szCs w:val="28"/>
                        </w:rPr>
                        <w:t xml:space="preserve"> </w:t>
                      </w:r>
                      <w:proofErr w:type="spellStart"/>
                      <w:r w:rsidRPr="003A5B5F">
                        <w:rPr>
                          <w:sz w:val="28"/>
                          <w:szCs w:val="28"/>
                        </w:rPr>
                        <w:t>nối</w:t>
                      </w:r>
                      <w:proofErr w:type="spellEnd"/>
                      <w:r w:rsidRPr="003A5B5F">
                        <w:rPr>
                          <w:sz w:val="28"/>
                          <w:szCs w:val="28"/>
                        </w:rPr>
                        <w:t xml:space="preserve"> </w:t>
                      </w:r>
                      <w:proofErr w:type="spellStart"/>
                      <w:r w:rsidRPr="003A5B5F">
                        <w:rPr>
                          <w:sz w:val="28"/>
                          <w:szCs w:val="28"/>
                        </w:rPr>
                        <w:t>có</w:t>
                      </w:r>
                      <w:proofErr w:type="spellEnd"/>
                      <w:r w:rsidRPr="003A5B5F">
                        <w:rPr>
                          <w:sz w:val="28"/>
                          <w:szCs w:val="28"/>
                        </w:rPr>
                        <w:t xml:space="preserve"> </w:t>
                      </w:r>
                      <w:proofErr w:type="spellStart"/>
                      <w:r w:rsidRPr="003A5B5F">
                        <w:rPr>
                          <w:sz w:val="28"/>
                          <w:szCs w:val="28"/>
                        </w:rPr>
                        <w:t>trọng</w:t>
                      </w:r>
                      <w:proofErr w:type="spellEnd"/>
                      <w:r w:rsidRPr="003A5B5F">
                        <w:rPr>
                          <w:sz w:val="28"/>
                          <w:szCs w:val="28"/>
                        </w:rPr>
                        <w:t xml:space="preserve"> </w:t>
                      </w:r>
                      <w:proofErr w:type="spellStart"/>
                      <w:r w:rsidRPr="003A5B5F">
                        <w:rPr>
                          <w:sz w:val="28"/>
                          <w:szCs w:val="28"/>
                        </w:rPr>
                        <w:t>số</w:t>
                      </w:r>
                      <w:proofErr w:type="spellEnd"/>
                      <w:r w:rsidRPr="003A5B5F">
                        <w:rPr>
                          <w:sz w:val="28"/>
                          <w:szCs w:val="28"/>
                        </w:rPr>
                        <w:t xml:space="preserve"> G = </w:t>
                      </w:r>
                      <w:proofErr w:type="gramStart"/>
                      <w:r w:rsidRPr="003A5B5F">
                        <w:rPr>
                          <w:sz w:val="28"/>
                          <w:szCs w:val="28"/>
                        </w:rPr>
                        <w:t>( V</w:t>
                      </w:r>
                      <w:proofErr w:type="gramEnd"/>
                      <w:r w:rsidRPr="003A5B5F">
                        <w:rPr>
                          <w:sz w:val="28"/>
                          <w:szCs w:val="28"/>
                        </w:rPr>
                        <w:t>, E )</w:t>
                      </w:r>
                      <w:r w:rsidRPr="003A5B5F">
                        <w:rPr>
                          <w:sz w:val="28"/>
                          <w:szCs w:val="28"/>
                        </w:rPr>
                        <w:br w:type="page"/>
                        <w:t>//Output: E</w:t>
                      </w:r>
                      <w:r w:rsidRPr="003A5B5F">
                        <w:rPr>
                          <w:sz w:val="28"/>
                          <w:szCs w:val="28"/>
                          <w:vertAlign w:val="subscript"/>
                        </w:rPr>
                        <w:t>T</w:t>
                      </w:r>
                      <w:r w:rsidRPr="003A5B5F">
                        <w:rPr>
                          <w:sz w:val="28"/>
                          <w:szCs w:val="28"/>
                        </w:rPr>
                        <w:t xml:space="preserve"> </w:t>
                      </w:r>
                      <w:r>
                        <w:rPr>
                          <w:sz w:val="28"/>
                          <w:szCs w:val="28"/>
                        </w:rPr>
                        <w:t>-</w:t>
                      </w:r>
                      <w:r w:rsidRPr="003A5B5F">
                        <w:rPr>
                          <w:sz w:val="28"/>
                          <w:szCs w:val="28"/>
                        </w:rPr>
                        <w:t xml:space="preserve"> </w:t>
                      </w:r>
                      <w:proofErr w:type="spellStart"/>
                      <w:r w:rsidRPr="003A5B5F">
                        <w:rPr>
                          <w:sz w:val="28"/>
                          <w:szCs w:val="28"/>
                        </w:rPr>
                        <w:t>tập</w:t>
                      </w:r>
                      <w:proofErr w:type="spellEnd"/>
                      <w:r w:rsidRPr="003A5B5F">
                        <w:rPr>
                          <w:sz w:val="28"/>
                          <w:szCs w:val="28"/>
                        </w:rPr>
                        <w:t xml:space="preserve"> </w:t>
                      </w:r>
                      <w:proofErr w:type="spellStart"/>
                      <w:r w:rsidRPr="003A5B5F">
                        <w:rPr>
                          <w:sz w:val="28"/>
                          <w:szCs w:val="28"/>
                        </w:rPr>
                        <w:t>các</w:t>
                      </w:r>
                      <w:proofErr w:type="spellEnd"/>
                      <w:r w:rsidRPr="003A5B5F">
                        <w:rPr>
                          <w:sz w:val="28"/>
                          <w:szCs w:val="28"/>
                        </w:rPr>
                        <w:t xml:space="preserve"> </w:t>
                      </w:r>
                      <w:proofErr w:type="spellStart"/>
                      <w:r>
                        <w:rPr>
                          <w:sz w:val="28"/>
                          <w:szCs w:val="28"/>
                        </w:rPr>
                        <w:t>cạ</w:t>
                      </w:r>
                      <w:r w:rsidRPr="003A5B5F">
                        <w:rPr>
                          <w:sz w:val="28"/>
                          <w:szCs w:val="28"/>
                        </w:rPr>
                        <w:t>nh</w:t>
                      </w:r>
                      <w:proofErr w:type="spellEnd"/>
                      <w:r w:rsidRPr="003A5B5F">
                        <w:rPr>
                          <w:sz w:val="28"/>
                          <w:szCs w:val="28"/>
                        </w:rPr>
                        <w:t xml:space="preserve"> </w:t>
                      </w:r>
                      <w:proofErr w:type="spellStart"/>
                      <w:r w:rsidRPr="003A5B5F">
                        <w:rPr>
                          <w:sz w:val="28"/>
                          <w:szCs w:val="28"/>
                        </w:rPr>
                        <w:t>để</w:t>
                      </w:r>
                      <w:proofErr w:type="spellEnd"/>
                      <w:r w:rsidRPr="003A5B5F">
                        <w:rPr>
                          <w:sz w:val="28"/>
                          <w:szCs w:val="28"/>
                        </w:rPr>
                        <w:t xml:space="preserve"> </w:t>
                      </w:r>
                      <w:proofErr w:type="spellStart"/>
                      <w:r w:rsidRPr="003A5B5F">
                        <w:rPr>
                          <w:sz w:val="28"/>
                          <w:szCs w:val="28"/>
                        </w:rPr>
                        <w:t>tạo</w:t>
                      </w:r>
                      <w:proofErr w:type="spellEnd"/>
                      <w:r w:rsidRPr="003A5B5F">
                        <w:rPr>
                          <w:sz w:val="28"/>
                          <w:szCs w:val="28"/>
                        </w:rPr>
                        <w:t xml:space="preserve"> </w:t>
                      </w:r>
                      <w:proofErr w:type="spellStart"/>
                      <w:r w:rsidRPr="003A5B5F">
                        <w:rPr>
                          <w:sz w:val="28"/>
                          <w:szCs w:val="28"/>
                        </w:rPr>
                        <w:t>một</w:t>
                      </w:r>
                      <w:proofErr w:type="spellEnd"/>
                      <w:r w:rsidRPr="003A5B5F">
                        <w:rPr>
                          <w:sz w:val="28"/>
                          <w:szCs w:val="28"/>
                        </w:rPr>
                        <w:t xml:space="preserve"> </w:t>
                      </w:r>
                      <w:proofErr w:type="spellStart"/>
                      <w:r w:rsidRPr="003A5B5F">
                        <w:rPr>
                          <w:sz w:val="28"/>
                          <w:szCs w:val="28"/>
                        </w:rPr>
                        <w:t>cây</w:t>
                      </w:r>
                      <w:proofErr w:type="spellEnd"/>
                      <w:r w:rsidRPr="003A5B5F">
                        <w:rPr>
                          <w:sz w:val="28"/>
                          <w:szCs w:val="28"/>
                        </w:rPr>
                        <w:t xml:space="preserve"> </w:t>
                      </w:r>
                      <w:proofErr w:type="spellStart"/>
                      <w:r w:rsidRPr="003A5B5F">
                        <w:rPr>
                          <w:sz w:val="28"/>
                          <w:szCs w:val="28"/>
                        </w:rPr>
                        <w:t>khung</w:t>
                      </w:r>
                      <w:proofErr w:type="spellEnd"/>
                      <w:r w:rsidRPr="003A5B5F">
                        <w:rPr>
                          <w:sz w:val="28"/>
                          <w:szCs w:val="28"/>
                        </w:rPr>
                        <w:t xml:space="preserve"> </w:t>
                      </w:r>
                      <w:proofErr w:type="spellStart"/>
                      <w:r w:rsidRPr="003A5B5F">
                        <w:rPr>
                          <w:sz w:val="28"/>
                          <w:szCs w:val="28"/>
                        </w:rPr>
                        <w:t>nhỏ</w:t>
                      </w:r>
                      <w:proofErr w:type="spellEnd"/>
                      <w:r w:rsidRPr="003A5B5F">
                        <w:rPr>
                          <w:sz w:val="28"/>
                          <w:szCs w:val="28"/>
                        </w:rPr>
                        <w:t xml:space="preserve"> </w:t>
                      </w:r>
                      <w:proofErr w:type="spellStart"/>
                      <w:r w:rsidRPr="003A5B5F">
                        <w:rPr>
                          <w:sz w:val="28"/>
                          <w:szCs w:val="28"/>
                        </w:rPr>
                        <w:t>nhất</w:t>
                      </w:r>
                      <w:proofErr w:type="spellEnd"/>
                      <w:r w:rsidRPr="003A5B5F">
                        <w:rPr>
                          <w:sz w:val="28"/>
                          <w:szCs w:val="28"/>
                        </w:rPr>
                        <w:t xml:space="preserve"> </w:t>
                      </w:r>
                      <w:proofErr w:type="spellStart"/>
                      <w:r w:rsidRPr="003A5B5F">
                        <w:rPr>
                          <w:sz w:val="28"/>
                          <w:szCs w:val="28"/>
                        </w:rPr>
                        <w:t>của</w:t>
                      </w:r>
                      <w:proofErr w:type="spellEnd"/>
                      <w:r w:rsidRPr="003A5B5F">
                        <w:rPr>
                          <w:sz w:val="28"/>
                          <w:szCs w:val="28"/>
                        </w:rPr>
                        <w:t xml:space="preserve"> </w:t>
                      </w:r>
                      <w:proofErr w:type="spellStart"/>
                      <w:r w:rsidRPr="003A5B5F">
                        <w:rPr>
                          <w:sz w:val="28"/>
                          <w:szCs w:val="28"/>
                        </w:rPr>
                        <w:t>đồ</w:t>
                      </w:r>
                      <w:proofErr w:type="spellEnd"/>
                      <w:r w:rsidRPr="003A5B5F">
                        <w:rPr>
                          <w:sz w:val="28"/>
                          <w:szCs w:val="28"/>
                        </w:rPr>
                        <w:t xml:space="preserve"> </w:t>
                      </w:r>
                      <w:proofErr w:type="spellStart"/>
                      <w:r w:rsidRPr="003A5B5F">
                        <w:rPr>
                          <w:sz w:val="28"/>
                          <w:szCs w:val="28"/>
                        </w:rPr>
                        <w:t>thị</w:t>
                      </w:r>
                      <w:proofErr w:type="spellEnd"/>
                      <w:r w:rsidRPr="003A5B5F">
                        <w:rPr>
                          <w:sz w:val="28"/>
                          <w:szCs w:val="28"/>
                        </w:rPr>
                        <w:t xml:space="preserve"> G</w:t>
                      </w:r>
                    </w:p>
                    <w:p w14:paraId="3B57E763" w14:textId="77777777" w:rsidR="00CD6FDA" w:rsidRDefault="00CD6FDA" w:rsidP="00CD6FDA">
                      <w:pPr>
                        <w:rPr>
                          <w:sz w:val="28"/>
                          <w:szCs w:val="28"/>
                        </w:rPr>
                      </w:pPr>
                      <w:r w:rsidRPr="003A5B5F">
                        <w:rPr>
                          <w:sz w:val="28"/>
                          <w:szCs w:val="28"/>
                        </w:rPr>
                        <w:t>V</w:t>
                      </w:r>
                      <w:r w:rsidRPr="003A5B5F">
                        <w:rPr>
                          <w:sz w:val="28"/>
                          <w:szCs w:val="28"/>
                          <w:vertAlign w:val="subscript"/>
                        </w:rPr>
                        <w:t>T</w:t>
                      </w:r>
                      <w:r w:rsidRPr="003A5B5F">
                        <w:rPr>
                          <w:sz w:val="28"/>
                          <w:szCs w:val="28"/>
                        </w:rPr>
                        <w:t xml:space="preserve"> ← {v</w:t>
                      </w:r>
                      <w:r w:rsidRPr="00E5541F">
                        <w:rPr>
                          <w:sz w:val="28"/>
                          <w:szCs w:val="28"/>
                          <w:vertAlign w:val="subscript"/>
                        </w:rPr>
                        <w:t>0</w:t>
                      </w:r>
                      <w:r w:rsidRPr="003A5B5F">
                        <w:rPr>
                          <w:sz w:val="28"/>
                          <w:szCs w:val="28"/>
                        </w:rPr>
                        <w:t>} //</w:t>
                      </w:r>
                      <w:proofErr w:type="spellStart"/>
                      <w:r w:rsidRPr="003A5B5F">
                        <w:rPr>
                          <w:sz w:val="28"/>
                          <w:szCs w:val="28"/>
                        </w:rPr>
                        <w:t>Tập</w:t>
                      </w:r>
                      <w:proofErr w:type="spellEnd"/>
                      <w:r w:rsidRPr="003A5B5F">
                        <w:rPr>
                          <w:sz w:val="28"/>
                          <w:szCs w:val="28"/>
                        </w:rPr>
                        <w:t xml:space="preserve"> </w:t>
                      </w:r>
                      <w:proofErr w:type="spellStart"/>
                      <w:r w:rsidRPr="003A5B5F">
                        <w:rPr>
                          <w:sz w:val="28"/>
                          <w:szCs w:val="28"/>
                        </w:rPr>
                        <w:t>các</w:t>
                      </w:r>
                      <w:proofErr w:type="spellEnd"/>
                      <w:r w:rsidRPr="003A5B5F">
                        <w:rPr>
                          <w:sz w:val="28"/>
                          <w:szCs w:val="28"/>
                        </w:rPr>
                        <w:t xml:space="preserve"> </w:t>
                      </w:r>
                      <w:proofErr w:type="spellStart"/>
                      <w:r w:rsidRPr="003A5B5F">
                        <w:rPr>
                          <w:sz w:val="28"/>
                          <w:szCs w:val="28"/>
                        </w:rPr>
                        <w:t>đỉnh</w:t>
                      </w:r>
                      <w:proofErr w:type="spellEnd"/>
                      <w:r w:rsidRPr="003A5B5F">
                        <w:rPr>
                          <w:sz w:val="28"/>
                          <w:szCs w:val="28"/>
                        </w:rPr>
                        <w:t xml:space="preserve"> </w:t>
                      </w:r>
                      <w:proofErr w:type="spellStart"/>
                      <w:r w:rsidRPr="003A5B5F">
                        <w:rPr>
                          <w:sz w:val="28"/>
                          <w:szCs w:val="28"/>
                        </w:rPr>
                        <w:t>của</w:t>
                      </w:r>
                      <w:proofErr w:type="spellEnd"/>
                      <w:r w:rsidRPr="003A5B5F">
                        <w:rPr>
                          <w:sz w:val="28"/>
                          <w:szCs w:val="28"/>
                        </w:rPr>
                        <w:t xml:space="preserve"> </w:t>
                      </w:r>
                      <w:proofErr w:type="spellStart"/>
                      <w:r w:rsidRPr="003A5B5F">
                        <w:rPr>
                          <w:sz w:val="28"/>
                          <w:szCs w:val="28"/>
                        </w:rPr>
                        <w:t>cây</w:t>
                      </w:r>
                      <w:proofErr w:type="spellEnd"/>
                      <w:r w:rsidRPr="003A5B5F">
                        <w:rPr>
                          <w:sz w:val="28"/>
                          <w:szCs w:val="28"/>
                        </w:rPr>
                        <w:t xml:space="preserve"> </w:t>
                      </w:r>
                      <w:proofErr w:type="spellStart"/>
                      <w:r w:rsidRPr="003A5B5F">
                        <w:rPr>
                          <w:sz w:val="28"/>
                          <w:szCs w:val="28"/>
                        </w:rPr>
                        <w:t>có</w:t>
                      </w:r>
                      <w:proofErr w:type="spellEnd"/>
                      <w:r w:rsidRPr="003A5B5F">
                        <w:rPr>
                          <w:sz w:val="28"/>
                          <w:szCs w:val="28"/>
                        </w:rPr>
                        <w:t xml:space="preserve"> </w:t>
                      </w:r>
                      <w:proofErr w:type="spellStart"/>
                      <w:r w:rsidRPr="003A5B5F">
                        <w:rPr>
                          <w:sz w:val="28"/>
                          <w:szCs w:val="28"/>
                        </w:rPr>
                        <w:t>thể</w:t>
                      </w:r>
                      <w:proofErr w:type="spellEnd"/>
                      <w:r w:rsidRPr="003A5B5F">
                        <w:rPr>
                          <w:sz w:val="28"/>
                          <w:szCs w:val="28"/>
                        </w:rPr>
                        <w:t xml:space="preserve"> </w:t>
                      </w:r>
                      <w:proofErr w:type="spellStart"/>
                      <w:r w:rsidRPr="003A5B5F">
                        <w:rPr>
                          <w:sz w:val="28"/>
                          <w:szCs w:val="28"/>
                        </w:rPr>
                        <w:t>được</w:t>
                      </w:r>
                      <w:proofErr w:type="spellEnd"/>
                      <w:r w:rsidRPr="003A5B5F">
                        <w:rPr>
                          <w:sz w:val="28"/>
                          <w:szCs w:val="28"/>
                        </w:rPr>
                        <w:t xml:space="preserve"> </w:t>
                      </w:r>
                      <w:proofErr w:type="spellStart"/>
                      <w:r w:rsidRPr="003A5B5F">
                        <w:rPr>
                          <w:sz w:val="28"/>
                          <w:szCs w:val="28"/>
                        </w:rPr>
                        <w:t>khởi</w:t>
                      </w:r>
                      <w:proofErr w:type="spellEnd"/>
                      <w:r w:rsidRPr="003A5B5F">
                        <w:rPr>
                          <w:sz w:val="28"/>
                          <w:szCs w:val="28"/>
                        </w:rPr>
                        <w:t xml:space="preserve"> </w:t>
                      </w:r>
                      <w:proofErr w:type="spellStart"/>
                      <w:r w:rsidRPr="003A5B5F">
                        <w:rPr>
                          <w:sz w:val="28"/>
                          <w:szCs w:val="28"/>
                        </w:rPr>
                        <w:t>tạo</w:t>
                      </w:r>
                      <w:proofErr w:type="spellEnd"/>
                      <w:r w:rsidRPr="003A5B5F">
                        <w:rPr>
                          <w:sz w:val="28"/>
                          <w:szCs w:val="28"/>
                        </w:rPr>
                        <w:t xml:space="preserve"> </w:t>
                      </w:r>
                      <w:proofErr w:type="spellStart"/>
                      <w:r w:rsidRPr="003A5B5F">
                        <w:rPr>
                          <w:sz w:val="28"/>
                          <w:szCs w:val="28"/>
                        </w:rPr>
                        <w:t>với</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kỳ</w:t>
                      </w:r>
                      <w:proofErr w:type="spellEnd"/>
                      <w:r w:rsidRPr="003A5B5F">
                        <w:rPr>
                          <w:sz w:val="28"/>
                          <w:szCs w:val="28"/>
                        </w:rPr>
                        <w:t xml:space="preserve"> </w:t>
                      </w:r>
                      <w:proofErr w:type="spellStart"/>
                      <w:r w:rsidRPr="003A5B5F">
                        <w:rPr>
                          <w:sz w:val="28"/>
                          <w:szCs w:val="28"/>
                        </w:rPr>
                        <w:t>đỉnh</w:t>
                      </w:r>
                      <w:proofErr w:type="spellEnd"/>
                      <w:r>
                        <w:rPr>
                          <w:sz w:val="28"/>
                          <w:szCs w:val="28"/>
                        </w:rPr>
                        <w:t xml:space="preserve"> </w:t>
                      </w:r>
                      <w:proofErr w:type="spellStart"/>
                      <w:r>
                        <w:rPr>
                          <w:sz w:val="28"/>
                          <w:szCs w:val="28"/>
                        </w:rPr>
                        <w:t>nào</w:t>
                      </w:r>
                      <w:proofErr w:type="spellEnd"/>
                    </w:p>
                    <w:p w14:paraId="36548A78" w14:textId="77777777" w:rsidR="00CD6FDA" w:rsidRPr="003A5B5F" w:rsidRDefault="00CD6FDA" w:rsidP="00CD6FDA">
                      <w:pPr>
                        <w:rPr>
                          <w:sz w:val="28"/>
                          <w:szCs w:val="28"/>
                        </w:rPr>
                      </w:pPr>
                      <w:r w:rsidRPr="003A5B5F">
                        <w:rPr>
                          <w:sz w:val="28"/>
                          <w:szCs w:val="28"/>
                        </w:rPr>
                        <w:t>E</w:t>
                      </w:r>
                      <w:r w:rsidRPr="003A5B5F">
                        <w:rPr>
                          <w:sz w:val="28"/>
                          <w:szCs w:val="28"/>
                          <w:vertAlign w:val="subscript"/>
                        </w:rPr>
                        <w:t>T</w:t>
                      </w:r>
                      <w:r w:rsidRPr="003A5B5F">
                        <w:rPr>
                          <w:sz w:val="28"/>
                          <w:szCs w:val="28"/>
                        </w:rPr>
                        <w:t xml:space="preserve"> ← </w:t>
                      </w:r>
                      <w:r w:rsidRPr="003A5B5F">
                        <w:rPr>
                          <w:rFonts w:ascii="Cambria Math" w:hAnsi="Cambria Math" w:cs="Cambria Math"/>
                          <w:sz w:val="28"/>
                          <w:szCs w:val="28"/>
                        </w:rPr>
                        <w:t>∅</w:t>
                      </w:r>
                    </w:p>
                    <w:p w14:paraId="6450FEB3" w14:textId="77777777" w:rsidR="00CD6FDA" w:rsidRPr="003A5B5F" w:rsidRDefault="00CD6FDA" w:rsidP="00CD6FDA">
                      <w:pPr>
                        <w:rPr>
                          <w:sz w:val="28"/>
                          <w:szCs w:val="28"/>
                        </w:rPr>
                      </w:pPr>
                      <w:r w:rsidRPr="003A5B5F">
                        <w:rPr>
                          <w:b/>
                          <w:bCs/>
                          <w:sz w:val="28"/>
                          <w:szCs w:val="28"/>
                        </w:rPr>
                        <w:t>for</w:t>
                      </w:r>
                      <w:r w:rsidRPr="003A5B5F">
                        <w:rPr>
                          <w:sz w:val="28"/>
                          <w:szCs w:val="28"/>
                        </w:rPr>
                        <w:t xml:space="preserve"> </w:t>
                      </w:r>
                      <w:proofErr w:type="spellStart"/>
                      <w:r w:rsidRPr="003A5B5F">
                        <w:rPr>
                          <w:sz w:val="28"/>
                          <w:szCs w:val="28"/>
                        </w:rPr>
                        <w:t>i</w:t>
                      </w:r>
                      <w:proofErr w:type="spellEnd"/>
                      <w:r w:rsidRPr="003A5B5F">
                        <w:rPr>
                          <w:sz w:val="28"/>
                          <w:szCs w:val="28"/>
                        </w:rPr>
                        <w:t xml:space="preserve"> ← 1 </w:t>
                      </w:r>
                      <w:r w:rsidRPr="003A5B5F">
                        <w:rPr>
                          <w:b/>
                          <w:bCs/>
                          <w:sz w:val="28"/>
                          <w:szCs w:val="28"/>
                        </w:rPr>
                        <w:t>to</w:t>
                      </w:r>
                      <w:r w:rsidRPr="003A5B5F">
                        <w:rPr>
                          <w:sz w:val="28"/>
                          <w:szCs w:val="28"/>
                        </w:rPr>
                        <w:t xml:space="preserve"> |V | − 1 </w:t>
                      </w:r>
                      <w:r w:rsidRPr="003A5B5F">
                        <w:rPr>
                          <w:b/>
                          <w:bCs/>
                          <w:sz w:val="28"/>
                          <w:szCs w:val="28"/>
                        </w:rPr>
                        <w:t>do</w:t>
                      </w:r>
                    </w:p>
                    <w:p w14:paraId="12480274" w14:textId="77777777" w:rsidR="00CD6FDA" w:rsidRPr="003A5B5F" w:rsidRDefault="00CD6FDA" w:rsidP="00CD6FDA">
                      <w:pPr>
                        <w:ind w:left="720"/>
                        <w:rPr>
                          <w:sz w:val="28"/>
                          <w:szCs w:val="28"/>
                        </w:rPr>
                      </w:pPr>
                      <w:proofErr w:type="spellStart"/>
                      <w:r w:rsidRPr="003A5B5F">
                        <w:rPr>
                          <w:sz w:val="28"/>
                          <w:szCs w:val="28"/>
                        </w:rPr>
                        <w:t>Tìm</w:t>
                      </w:r>
                      <w:proofErr w:type="spellEnd"/>
                      <w:r w:rsidRPr="003A5B5F">
                        <w:rPr>
                          <w:sz w:val="28"/>
                          <w:szCs w:val="28"/>
                        </w:rPr>
                        <w:t xml:space="preserve"> </w:t>
                      </w:r>
                      <w:proofErr w:type="spellStart"/>
                      <w:r w:rsidRPr="003A5B5F">
                        <w:rPr>
                          <w:sz w:val="28"/>
                          <w:szCs w:val="28"/>
                        </w:rPr>
                        <w:t>cạnh</w:t>
                      </w:r>
                      <w:proofErr w:type="spellEnd"/>
                      <w:r w:rsidRPr="003A5B5F">
                        <w:rPr>
                          <w:sz w:val="28"/>
                          <w:szCs w:val="28"/>
                        </w:rPr>
                        <w:t xml:space="preserve"> </w:t>
                      </w:r>
                      <w:proofErr w:type="spellStart"/>
                      <w:r w:rsidRPr="003A5B5F">
                        <w:rPr>
                          <w:sz w:val="28"/>
                          <w:szCs w:val="28"/>
                        </w:rPr>
                        <w:t>có</w:t>
                      </w:r>
                      <w:proofErr w:type="spellEnd"/>
                      <w:r w:rsidRPr="003A5B5F">
                        <w:rPr>
                          <w:sz w:val="28"/>
                          <w:szCs w:val="28"/>
                        </w:rPr>
                        <w:t xml:space="preserve"> </w:t>
                      </w:r>
                      <w:proofErr w:type="spellStart"/>
                      <w:r w:rsidRPr="003A5B5F">
                        <w:rPr>
                          <w:sz w:val="28"/>
                          <w:szCs w:val="28"/>
                        </w:rPr>
                        <w:t>trọng</w:t>
                      </w:r>
                      <w:proofErr w:type="spellEnd"/>
                      <w:r w:rsidRPr="003A5B5F">
                        <w:rPr>
                          <w:sz w:val="28"/>
                          <w:szCs w:val="28"/>
                        </w:rPr>
                        <w:t xml:space="preserve"> </w:t>
                      </w:r>
                      <w:proofErr w:type="spellStart"/>
                      <w:r w:rsidRPr="003A5B5F">
                        <w:rPr>
                          <w:sz w:val="28"/>
                          <w:szCs w:val="28"/>
                        </w:rPr>
                        <w:t>số</w:t>
                      </w:r>
                      <w:proofErr w:type="spellEnd"/>
                      <w:r w:rsidRPr="003A5B5F">
                        <w:rPr>
                          <w:sz w:val="28"/>
                          <w:szCs w:val="28"/>
                        </w:rPr>
                        <w:t xml:space="preserve"> </w:t>
                      </w:r>
                      <w:proofErr w:type="spellStart"/>
                      <w:r w:rsidRPr="003A5B5F">
                        <w:rPr>
                          <w:sz w:val="28"/>
                          <w:szCs w:val="28"/>
                        </w:rPr>
                        <w:t>nhỏ</w:t>
                      </w:r>
                      <w:proofErr w:type="spellEnd"/>
                      <w:r w:rsidRPr="003A5B5F">
                        <w:rPr>
                          <w:sz w:val="28"/>
                          <w:szCs w:val="28"/>
                        </w:rPr>
                        <w:t xml:space="preserve"> </w:t>
                      </w:r>
                      <w:proofErr w:type="spellStart"/>
                      <w:r w:rsidRPr="003A5B5F">
                        <w:rPr>
                          <w:sz w:val="28"/>
                          <w:szCs w:val="28"/>
                        </w:rPr>
                        <w:t>nhất</w:t>
                      </w:r>
                      <w:proofErr w:type="spellEnd"/>
                      <w:r w:rsidRPr="003A5B5F">
                        <w:rPr>
                          <w:sz w:val="28"/>
                          <w:szCs w:val="28"/>
                        </w:rPr>
                        <w:t xml:space="preserve"> e</w:t>
                      </w:r>
                      <w:r w:rsidRPr="003A5B5F">
                        <w:rPr>
                          <w:rFonts w:ascii="Cambria Math" w:hAnsi="Cambria Math" w:cs="Cambria Math"/>
                          <w:sz w:val="28"/>
                          <w:szCs w:val="28"/>
                          <w:vertAlign w:val="superscript"/>
                        </w:rPr>
                        <w:t>∗</w:t>
                      </w:r>
                      <w:r w:rsidRPr="003A5B5F">
                        <w:rPr>
                          <w:sz w:val="28"/>
                          <w:szCs w:val="28"/>
                        </w:rPr>
                        <w:t xml:space="preserve"> = (v</w:t>
                      </w:r>
                      <w:r w:rsidRPr="003A5B5F">
                        <w:rPr>
                          <w:rFonts w:ascii="Cambria Math" w:hAnsi="Cambria Math" w:cs="Cambria Math"/>
                          <w:sz w:val="28"/>
                          <w:szCs w:val="28"/>
                          <w:vertAlign w:val="superscript"/>
                        </w:rPr>
                        <w:t>∗</w:t>
                      </w:r>
                      <w:r w:rsidRPr="003A5B5F">
                        <w:rPr>
                          <w:sz w:val="28"/>
                          <w:szCs w:val="28"/>
                        </w:rPr>
                        <w:t>, u</w:t>
                      </w:r>
                      <w:r w:rsidRPr="003A5B5F">
                        <w:rPr>
                          <w:rFonts w:ascii="Cambria Math" w:hAnsi="Cambria Math" w:cs="Cambria Math"/>
                          <w:sz w:val="28"/>
                          <w:szCs w:val="28"/>
                          <w:vertAlign w:val="superscript"/>
                        </w:rPr>
                        <w:t>∗</w:t>
                      </w:r>
                      <w:r w:rsidRPr="003A5B5F">
                        <w:rPr>
                          <w:sz w:val="28"/>
                          <w:szCs w:val="28"/>
                        </w:rPr>
                        <w:t xml:space="preserve">) </w:t>
                      </w:r>
                      <w:proofErr w:type="spellStart"/>
                      <w:r w:rsidRPr="003A5B5F">
                        <w:rPr>
                          <w:sz w:val="28"/>
                          <w:szCs w:val="28"/>
                        </w:rPr>
                        <w:t>trong</w:t>
                      </w:r>
                      <w:proofErr w:type="spellEnd"/>
                      <w:r w:rsidRPr="003A5B5F">
                        <w:rPr>
                          <w:sz w:val="28"/>
                          <w:szCs w:val="28"/>
                        </w:rPr>
                        <w:t xml:space="preserve"> </w:t>
                      </w:r>
                      <w:proofErr w:type="spellStart"/>
                      <w:r w:rsidRPr="003A5B5F">
                        <w:rPr>
                          <w:sz w:val="28"/>
                          <w:szCs w:val="28"/>
                        </w:rPr>
                        <w:t>số</w:t>
                      </w:r>
                      <w:proofErr w:type="spellEnd"/>
                      <w:r w:rsidRPr="003A5B5F">
                        <w:rPr>
                          <w:sz w:val="28"/>
                          <w:szCs w:val="28"/>
                        </w:rPr>
                        <w:t xml:space="preserve"> </w:t>
                      </w:r>
                      <w:proofErr w:type="spellStart"/>
                      <w:r w:rsidRPr="003A5B5F">
                        <w:rPr>
                          <w:sz w:val="28"/>
                          <w:szCs w:val="28"/>
                        </w:rPr>
                        <w:t>tất</w:t>
                      </w:r>
                      <w:proofErr w:type="spellEnd"/>
                      <w:r w:rsidRPr="003A5B5F">
                        <w:rPr>
                          <w:sz w:val="28"/>
                          <w:szCs w:val="28"/>
                        </w:rPr>
                        <w:t xml:space="preserve"> </w:t>
                      </w:r>
                      <w:proofErr w:type="spellStart"/>
                      <w:r w:rsidRPr="003A5B5F">
                        <w:rPr>
                          <w:sz w:val="28"/>
                          <w:szCs w:val="28"/>
                        </w:rPr>
                        <w:t>cả</w:t>
                      </w:r>
                      <w:proofErr w:type="spellEnd"/>
                      <w:r w:rsidRPr="003A5B5F">
                        <w:rPr>
                          <w:sz w:val="28"/>
                          <w:szCs w:val="28"/>
                        </w:rPr>
                        <w:t xml:space="preserve"> </w:t>
                      </w:r>
                      <w:proofErr w:type="spellStart"/>
                      <w:r w:rsidRPr="003A5B5F">
                        <w:rPr>
                          <w:sz w:val="28"/>
                          <w:szCs w:val="28"/>
                        </w:rPr>
                        <w:t>các</w:t>
                      </w:r>
                      <w:proofErr w:type="spellEnd"/>
                      <w:r w:rsidRPr="003A5B5F">
                        <w:rPr>
                          <w:sz w:val="28"/>
                          <w:szCs w:val="28"/>
                        </w:rPr>
                        <w:t xml:space="preserve"> </w:t>
                      </w:r>
                      <w:proofErr w:type="spellStart"/>
                      <w:r w:rsidRPr="003A5B5F">
                        <w:rPr>
                          <w:sz w:val="28"/>
                          <w:szCs w:val="28"/>
                        </w:rPr>
                        <w:t>cạnh</w:t>
                      </w:r>
                      <w:proofErr w:type="spellEnd"/>
                      <w:r w:rsidRPr="003A5B5F">
                        <w:rPr>
                          <w:sz w:val="28"/>
                          <w:szCs w:val="28"/>
                        </w:rPr>
                        <w:t xml:space="preserve"> (v, </w:t>
                      </w:r>
                      <w:proofErr w:type="gramStart"/>
                      <w:r w:rsidRPr="003A5B5F">
                        <w:rPr>
                          <w:sz w:val="28"/>
                          <w:szCs w:val="28"/>
                        </w:rPr>
                        <w:t xml:space="preserve">u) </w:t>
                      </w:r>
                      <w:r>
                        <w:rPr>
                          <w:sz w:val="28"/>
                          <w:szCs w:val="28"/>
                        </w:rPr>
                        <w:t xml:space="preserve"> </w:t>
                      </w:r>
                      <w:r w:rsidRPr="003A5B5F">
                        <w:rPr>
                          <w:sz w:val="28"/>
                          <w:szCs w:val="28"/>
                        </w:rPr>
                        <w:t xml:space="preserve"> </w:t>
                      </w:r>
                      <w:proofErr w:type="spellStart"/>
                      <w:proofErr w:type="gramEnd"/>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r w:rsidRPr="003A5B5F">
                        <w:rPr>
                          <w:sz w:val="28"/>
                          <w:szCs w:val="28"/>
                        </w:rPr>
                        <w:t xml:space="preserve">v </w:t>
                      </w:r>
                      <w:r>
                        <w:rPr>
                          <w:sz w:val="28"/>
                          <w:szCs w:val="28"/>
                        </w:rPr>
                        <w:t xml:space="preserve">ở </w:t>
                      </w:r>
                      <w:proofErr w:type="spellStart"/>
                      <w:r>
                        <w:rPr>
                          <w:sz w:val="28"/>
                          <w:szCs w:val="28"/>
                        </w:rPr>
                        <w:t>trong</w:t>
                      </w:r>
                      <w:proofErr w:type="spellEnd"/>
                      <w:r w:rsidRPr="003A5B5F">
                        <w:rPr>
                          <w:sz w:val="28"/>
                          <w:szCs w:val="28"/>
                        </w:rPr>
                        <w:t xml:space="preserve"> V</w:t>
                      </w:r>
                      <w:r w:rsidRPr="003A5B5F">
                        <w:rPr>
                          <w:sz w:val="28"/>
                          <w:szCs w:val="28"/>
                          <w:vertAlign w:val="subscript"/>
                        </w:rPr>
                        <w:t>T</w:t>
                      </w:r>
                      <w:r w:rsidRPr="003A5B5F">
                        <w:rPr>
                          <w:sz w:val="28"/>
                          <w:szCs w:val="28"/>
                        </w:rPr>
                        <w:t xml:space="preserve"> </w:t>
                      </w:r>
                      <w:proofErr w:type="spellStart"/>
                      <w:r>
                        <w:rPr>
                          <w:sz w:val="28"/>
                          <w:szCs w:val="28"/>
                        </w:rPr>
                        <w:t>và</w:t>
                      </w:r>
                      <w:proofErr w:type="spellEnd"/>
                      <w:r>
                        <w:rPr>
                          <w:sz w:val="28"/>
                          <w:szCs w:val="28"/>
                        </w:rPr>
                        <w:t xml:space="preserve"> </w:t>
                      </w:r>
                      <w:r w:rsidRPr="003A5B5F">
                        <w:rPr>
                          <w:sz w:val="28"/>
                          <w:szCs w:val="28"/>
                        </w:rPr>
                        <w:t xml:space="preserve">u </w:t>
                      </w:r>
                      <w:r>
                        <w:rPr>
                          <w:sz w:val="28"/>
                          <w:szCs w:val="28"/>
                        </w:rPr>
                        <w:t xml:space="preserve">ở </w:t>
                      </w:r>
                      <w:proofErr w:type="spellStart"/>
                      <w:r>
                        <w:rPr>
                          <w:sz w:val="28"/>
                          <w:szCs w:val="28"/>
                        </w:rPr>
                        <w:t>trong</w:t>
                      </w:r>
                      <w:proofErr w:type="spellEnd"/>
                      <w:r w:rsidRPr="003A5B5F">
                        <w:rPr>
                          <w:sz w:val="28"/>
                          <w:szCs w:val="28"/>
                        </w:rPr>
                        <w:t xml:space="preserve"> V – V</w:t>
                      </w:r>
                      <w:r w:rsidRPr="003A5B5F">
                        <w:rPr>
                          <w:sz w:val="28"/>
                          <w:szCs w:val="28"/>
                          <w:vertAlign w:val="subscript"/>
                        </w:rPr>
                        <w:t>T</w:t>
                      </w:r>
                    </w:p>
                    <w:p w14:paraId="6F92E56B" w14:textId="77777777" w:rsidR="00CD6FDA" w:rsidRPr="009C1900" w:rsidRDefault="00CD6FDA" w:rsidP="00CD6FDA">
                      <w:pPr>
                        <w:ind w:left="720"/>
                        <w:rPr>
                          <w:i/>
                          <w:iCs/>
                          <w:sz w:val="28"/>
                          <w:szCs w:val="28"/>
                        </w:rPr>
                      </w:pPr>
                      <w:r w:rsidRPr="009C1900">
                        <w:rPr>
                          <w:i/>
                          <w:iCs/>
                          <w:sz w:val="28"/>
                          <w:szCs w:val="28"/>
                        </w:rPr>
                        <w:t>V</w:t>
                      </w:r>
                      <w:r w:rsidRPr="009C1900">
                        <w:rPr>
                          <w:i/>
                          <w:iCs/>
                          <w:sz w:val="28"/>
                          <w:szCs w:val="28"/>
                          <w:vertAlign w:val="subscript"/>
                        </w:rPr>
                        <w:t xml:space="preserve">T </w:t>
                      </w:r>
                      <w:r w:rsidRPr="009C1900">
                        <w:rPr>
                          <w:i/>
                          <w:iCs/>
                          <w:sz w:val="28"/>
                          <w:szCs w:val="28"/>
                        </w:rPr>
                        <w:t>← V</w:t>
                      </w:r>
                      <w:r w:rsidRPr="009C1900">
                        <w:rPr>
                          <w:i/>
                          <w:iCs/>
                          <w:sz w:val="28"/>
                          <w:szCs w:val="28"/>
                          <w:vertAlign w:val="subscript"/>
                        </w:rPr>
                        <w:t>T</w:t>
                      </w:r>
                      <w:r w:rsidRPr="009C1900">
                        <w:rPr>
                          <w:i/>
                          <w:iCs/>
                          <w:sz w:val="28"/>
                          <w:szCs w:val="28"/>
                        </w:rPr>
                        <w:t xml:space="preserve"> </w:t>
                      </w:r>
                      <w:r w:rsidRPr="009C1900">
                        <w:rPr>
                          <w:rFonts w:ascii="Cambria Math" w:hAnsi="Cambria Math" w:cs="Cambria Math"/>
                          <w:i/>
                          <w:iCs/>
                          <w:sz w:val="28"/>
                          <w:szCs w:val="28"/>
                        </w:rPr>
                        <w:t>∪</w:t>
                      </w:r>
                      <w:r w:rsidRPr="009C1900">
                        <w:rPr>
                          <w:i/>
                          <w:iCs/>
                          <w:sz w:val="28"/>
                          <w:szCs w:val="28"/>
                        </w:rPr>
                        <w:t xml:space="preserve"> {u</w:t>
                      </w:r>
                      <w:r w:rsidRPr="009C1900">
                        <w:rPr>
                          <w:rFonts w:ascii="Cambria Math" w:hAnsi="Cambria Math" w:cs="Cambria Math"/>
                          <w:i/>
                          <w:iCs/>
                          <w:sz w:val="28"/>
                          <w:szCs w:val="28"/>
                          <w:vertAlign w:val="superscript"/>
                        </w:rPr>
                        <w:t>∗</w:t>
                      </w:r>
                      <w:r w:rsidRPr="009C1900">
                        <w:rPr>
                          <w:i/>
                          <w:iCs/>
                          <w:sz w:val="28"/>
                          <w:szCs w:val="28"/>
                        </w:rPr>
                        <w:t>}</w:t>
                      </w:r>
                    </w:p>
                    <w:p w14:paraId="71782C6F" w14:textId="77777777" w:rsidR="00CD6FDA" w:rsidRPr="009C1900" w:rsidRDefault="00CD6FDA" w:rsidP="00CD6FDA">
                      <w:pPr>
                        <w:ind w:left="720"/>
                        <w:rPr>
                          <w:i/>
                          <w:iCs/>
                          <w:sz w:val="28"/>
                          <w:szCs w:val="28"/>
                        </w:rPr>
                      </w:pPr>
                      <w:r w:rsidRPr="009C1900">
                        <w:rPr>
                          <w:i/>
                          <w:iCs/>
                          <w:sz w:val="28"/>
                          <w:szCs w:val="28"/>
                        </w:rPr>
                        <w:t>E</w:t>
                      </w:r>
                      <w:r w:rsidRPr="009C1900">
                        <w:rPr>
                          <w:i/>
                          <w:iCs/>
                          <w:sz w:val="28"/>
                          <w:szCs w:val="28"/>
                          <w:vertAlign w:val="subscript"/>
                        </w:rPr>
                        <w:t>T</w:t>
                      </w:r>
                      <w:r w:rsidRPr="009C1900">
                        <w:rPr>
                          <w:i/>
                          <w:iCs/>
                          <w:sz w:val="28"/>
                          <w:szCs w:val="28"/>
                        </w:rPr>
                        <w:t xml:space="preserve"> ← E</w:t>
                      </w:r>
                      <w:r w:rsidRPr="009C1900">
                        <w:rPr>
                          <w:i/>
                          <w:iCs/>
                          <w:sz w:val="28"/>
                          <w:szCs w:val="28"/>
                          <w:vertAlign w:val="subscript"/>
                        </w:rPr>
                        <w:t>T</w:t>
                      </w:r>
                      <w:r w:rsidRPr="009C1900">
                        <w:rPr>
                          <w:i/>
                          <w:iCs/>
                          <w:sz w:val="28"/>
                          <w:szCs w:val="28"/>
                        </w:rPr>
                        <w:t xml:space="preserve"> </w:t>
                      </w:r>
                      <w:r w:rsidRPr="009C1900">
                        <w:rPr>
                          <w:rFonts w:ascii="Cambria Math" w:hAnsi="Cambria Math" w:cs="Cambria Math"/>
                          <w:i/>
                          <w:iCs/>
                          <w:sz w:val="28"/>
                          <w:szCs w:val="28"/>
                        </w:rPr>
                        <w:t>∪</w:t>
                      </w:r>
                      <w:r w:rsidRPr="009C1900">
                        <w:rPr>
                          <w:i/>
                          <w:iCs/>
                          <w:sz w:val="28"/>
                          <w:szCs w:val="28"/>
                        </w:rPr>
                        <w:t xml:space="preserve"> {e</w:t>
                      </w:r>
                      <w:r w:rsidRPr="009C1900">
                        <w:rPr>
                          <w:rFonts w:ascii="Cambria Math" w:hAnsi="Cambria Math" w:cs="Cambria Math"/>
                          <w:i/>
                          <w:iCs/>
                          <w:sz w:val="28"/>
                          <w:szCs w:val="28"/>
                          <w:vertAlign w:val="superscript"/>
                        </w:rPr>
                        <w:t>∗</w:t>
                      </w:r>
                      <w:r w:rsidRPr="009C1900">
                        <w:rPr>
                          <w:i/>
                          <w:iCs/>
                          <w:sz w:val="28"/>
                          <w:szCs w:val="28"/>
                        </w:rPr>
                        <w:t>}</w:t>
                      </w:r>
                    </w:p>
                    <w:p w14:paraId="2A4D9430" w14:textId="77777777" w:rsidR="00CD6FDA" w:rsidRPr="003A5B5F" w:rsidRDefault="00CD6FDA" w:rsidP="00CD6FDA">
                      <w:pPr>
                        <w:rPr>
                          <w:sz w:val="28"/>
                          <w:szCs w:val="28"/>
                        </w:rPr>
                      </w:pPr>
                      <w:r w:rsidRPr="003A5B5F">
                        <w:rPr>
                          <w:b/>
                          <w:bCs/>
                          <w:sz w:val="28"/>
                          <w:szCs w:val="28"/>
                        </w:rPr>
                        <w:t>return</w:t>
                      </w:r>
                      <w:r w:rsidRPr="003A5B5F">
                        <w:rPr>
                          <w:sz w:val="28"/>
                          <w:szCs w:val="28"/>
                        </w:rPr>
                        <w:t xml:space="preserve"> E</w:t>
                      </w:r>
                      <w:r w:rsidRPr="003A5B5F">
                        <w:rPr>
                          <w:sz w:val="28"/>
                          <w:szCs w:val="28"/>
                          <w:vertAlign w:val="subscript"/>
                        </w:rPr>
                        <w:t>T</w:t>
                      </w:r>
                    </w:p>
                  </w:txbxContent>
                </v:textbox>
                <w10:wrap type="square" anchorx="margin"/>
              </v:shape>
            </w:pict>
          </mc:Fallback>
        </mc:AlternateContent>
      </w:r>
    </w:p>
    <w:p w14:paraId="4902035A" w14:textId="4A9E2FCB" w:rsidR="00CD6FDA" w:rsidRPr="0089761A" w:rsidRDefault="00CD6FDA" w:rsidP="0089761A">
      <w:pPr>
        <w:pStyle w:val="ListParagraph"/>
        <w:numPr>
          <w:ilvl w:val="2"/>
          <w:numId w:val="24"/>
        </w:numPr>
        <w:spacing w:line="360" w:lineRule="auto"/>
        <w:jc w:val="both"/>
        <w:outlineLvl w:val="2"/>
        <w:rPr>
          <w:rFonts w:ascii="Times New Roman" w:hAnsi="Times New Roman" w:cs="Times New Roman"/>
          <w:b/>
          <w:bCs/>
          <w:sz w:val="28"/>
          <w:szCs w:val="28"/>
        </w:rPr>
      </w:pPr>
      <w:bookmarkStart w:id="24" w:name="_Toc56375093"/>
      <w:r w:rsidRPr="0089761A">
        <w:rPr>
          <w:rFonts w:ascii="Times New Roman" w:hAnsi="Times New Roman" w:cs="Times New Roman"/>
          <w:b/>
          <w:bCs/>
          <w:sz w:val="28"/>
          <w:szCs w:val="28"/>
        </w:rPr>
        <w:t>Thuật toán Dijkstra</w:t>
      </w:r>
      <w:bookmarkEnd w:id="24"/>
    </w:p>
    <w:p w14:paraId="6D477FE4" w14:textId="77777777" w:rsidR="00CD6FDA" w:rsidRPr="0089761A" w:rsidRDefault="00CD6FDA" w:rsidP="0089761A">
      <w:pPr>
        <w:spacing w:line="360" w:lineRule="auto"/>
        <w:ind w:firstLine="360"/>
        <w:jc w:val="both"/>
        <w:rPr>
          <w:sz w:val="26"/>
          <w:szCs w:val="26"/>
        </w:rPr>
      </w:pPr>
      <w:r w:rsidRPr="0089761A">
        <w:rPr>
          <w:sz w:val="26"/>
          <w:szCs w:val="26"/>
        </w:rPr>
        <w:t>Trong phần này, ta sẽ xem xét về bài toán đường dẫn ngắn nhất với một nguồn: với một đỉnh cho trước được gọi là nguồn trong một đồ thị kết nối có trọng số, tìm đường dẫn ngắn nhất đến tất cả các đỉnh còn lại trong đồ thị đó. Quan trọng là phải nhấn mạnh rằng ta không quan tâm đến việc một đường dẫn ngắn nhất duy nhất bắt đầu từ nguồn và ghé thăm tất cả các đỉnh còn lại. Đây sẽ là vấn đề khó khăn hơn nhiều. Bài toán đường dẫn ngắn nhất với một nguồn đòi hỏi một nhóm các đường dẫn, mỗi đường dẫn từ nguồn đến đỉnh khác trong đồ thị, mặc dù một số đường dẫn có thể có các cạnh chung.</w:t>
      </w:r>
    </w:p>
    <w:p w14:paraId="6B0232C1" w14:textId="77777777" w:rsidR="00CD6FDA" w:rsidRPr="0089761A" w:rsidRDefault="00CD6FDA" w:rsidP="0089761A">
      <w:pPr>
        <w:spacing w:line="360" w:lineRule="auto"/>
        <w:ind w:firstLine="360"/>
        <w:jc w:val="both"/>
        <w:rPr>
          <w:sz w:val="26"/>
          <w:szCs w:val="26"/>
        </w:rPr>
      </w:pPr>
      <w:r w:rsidRPr="0089761A">
        <w:rPr>
          <w:sz w:val="26"/>
          <w:szCs w:val="26"/>
        </w:rPr>
        <w:t>Một loạt các ứng dụng thực tế của thuật bài toán này đã làm cho bài toán trở thành đối tượng nghiên cứu rất phổ biến. Các ứng dụng rõ ràng nhưng được sử dụng rộng rãi nhất có lẻ là lập kế hoạch vận chuyển và định tuyến gói trong các mô hình mạng truyền thông - bao gồm cả Internet. Nhiều ứng dụng ít rõ ràng hơn bao gồm tìm đường đi ngắn nhất trong mạng xã hội, nhận dạng giọng nói, định dạng tài liệu, robot, trình biên dịch và lập lịch trình của các phi hành đoàn. Trong giới giải trí, người ta có thể đề cập đến tính năng tìm đường trong trò chơi điện tử và tìm cách giải quyết tốt nhất cho các câu đố bằng cách sử dụng đồ thị không gian trạng thái của chúng.</w:t>
      </w:r>
    </w:p>
    <w:p w14:paraId="4E6209BA" w14:textId="77777777" w:rsidR="00CD6FDA" w:rsidRPr="0089761A" w:rsidRDefault="00CD6FDA" w:rsidP="0089761A">
      <w:pPr>
        <w:spacing w:line="360" w:lineRule="auto"/>
        <w:ind w:firstLine="360"/>
        <w:jc w:val="both"/>
        <w:rPr>
          <w:sz w:val="26"/>
          <w:szCs w:val="26"/>
        </w:rPr>
      </w:pPr>
      <w:r w:rsidRPr="0089761A">
        <w:rPr>
          <w:sz w:val="26"/>
          <w:szCs w:val="26"/>
        </w:rPr>
        <w:lastRenderedPageBreak/>
        <w:t>Có nhiều thuật toán phổ biến cho việc tìm đường đi ngắn nhất, bao gồm cả thuật toán của Floy cho bài toán tổng quát hơn về các cặp đường đi ngắn nhất. Ở đây, ta xem xét một thuật toán phổ biến nhất cho bài toán đường đi ngắn nhất với một nguồn, được gọi là Thuật toán của Dijkstra. Thuật toán này được áp dụng cho cả đồ thị vô hướng và có hướng, chỉ áp dụng đối với đồ thị có trọng số không âm. Bởi vì hầu hết trong các ứng dụng, điều kiện này được thỏa mãn, tuy nhiên giới hạn này không làm giảm tính phổ biến của thuật toán.</w:t>
      </w:r>
    </w:p>
    <w:p w14:paraId="221C08E7" w14:textId="77777777" w:rsidR="00CD6FDA" w:rsidRPr="0089761A" w:rsidRDefault="00CD6FDA" w:rsidP="0089761A">
      <w:pPr>
        <w:spacing w:line="360" w:lineRule="auto"/>
        <w:ind w:firstLine="360"/>
        <w:jc w:val="both"/>
        <w:rPr>
          <w:sz w:val="26"/>
          <w:szCs w:val="26"/>
        </w:rPr>
      </w:pPr>
      <w:r w:rsidRPr="0089761A">
        <w:rPr>
          <w:sz w:val="26"/>
          <w:szCs w:val="26"/>
        </w:rPr>
        <w:t xml:space="preserve">Thuật toán của Dijkstra tìm đường đi ngắn nhất đến các đỉnh của đồ thị theo thứ tự khoảng cách của chúng từ một nguồn duy nhất cho trước. Đầu tiên, nó tìm đường đi ngắn nhất từ nguồn đến các đỉnh gần với nó nhất, tiếp đến là đỉnh gần nhất thứ hai, tương tự với các đỉnh còn lạ của đồ thị. Nói chung, trước khi lần lặp lại lần thứ </w:t>
      </w:r>
      <w:r w:rsidRPr="0089761A">
        <w:rPr>
          <w:i/>
          <w:iCs/>
          <w:sz w:val="26"/>
          <w:szCs w:val="26"/>
        </w:rPr>
        <w:t>i</w:t>
      </w:r>
      <w:r w:rsidRPr="0089761A">
        <w:rPr>
          <w:sz w:val="26"/>
          <w:szCs w:val="26"/>
        </w:rPr>
        <w:t xml:space="preserve">, thuật toán đã xác định được các đường đi ngắn nhất đến </w:t>
      </w:r>
      <w:r w:rsidRPr="0089761A">
        <w:rPr>
          <w:i/>
          <w:iCs/>
          <w:sz w:val="26"/>
          <w:szCs w:val="26"/>
        </w:rPr>
        <w:t>i-1</w:t>
      </w:r>
      <w:r w:rsidRPr="0089761A">
        <w:rPr>
          <w:sz w:val="26"/>
          <w:szCs w:val="26"/>
        </w:rPr>
        <w:t xml:space="preserve"> đỉnh khác gần đỉnh nguồn nhất. Các đỉnh này cùng với đỉnh nguồn và các cạnh của các đường đi ngắn nhất dẫn đến chung từ đỉnh nguồn sẽ tạo thành một cây con </w:t>
      </w:r>
      <w:r w:rsidRPr="0089761A">
        <w:rPr>
          <w:i/>
          <w:iCs/>
          <w:sz w:val="26"/>
          <w:szCs w:val="26"/>
        </w:rPr>
        <w:t>T</w:t>
      </w:r>
      <w:r w:rsidRPr="0089761A">
        <w:rPr>
          <w:i/>
          <w:iCs/>
          <w:sz w:val="26"/>
          <w:szCs w:val="26"/>
          <w:vertAlign w:val="subscript"/>
        </w:rPr>
        <w:t>i</w:t>
      </w:r>
      <w:r w:rsidRPr="0089761A">
        <w:rPr>
          <w:i/>
          <w:iCs/>
          <w:sz w:val="26"/>
          <w:szCs w:val="26"/>
        </w:rPr>
        <w:t xml:space="preserve"> </w:t>
      </w:r>
      <w:r w:rsidRPr="0089761A">
        <w:rPr>
          <w:sz w:val="26"/>
          <w:szCs w:val="26"/>
        </w:rPr>
        <w:t xml:space="preserve">của đồ thị đã cho. Vì các trọng số của các cạnh là không âm, nên đỉnh kế tiếp gần kề nó nhất có thể được tìm thấy trong số các đỉnh kề với các đỉnh của </w:t>
      </w:r>
      <w:r w:rsidRPr="0089761A">
        <w:rPr>
          <w:i/>
          <w:iCs/>
          <w:sz w:val="26"/>
          <w:szCs w:val="26"/>
        </w:rPr>
        <w:t>T</w:t>
      </w:r>
      <w:r w:rsidRPr="0089761A">
        <w:rPr>
          <w:i/>
          <w:iCs/>
          <w:sz w:val="26"/>
          <w:szCs w:val="26"/>
          <w:vertAlign w:val="subscript"/>
        </w:rPr>
        <w:t xml:space="preserve">i. </w:t>
      </w:r>
      <w:r w:rsidRPr="0089761A">
        <w:rPr>
          <w:sz w:val="26"/>
          <w:szCs w:val="26"/>
        </w:rPr>
        <w:t xml:space="preserve">Tập các đỉnh liền kề với các đỉnh của </w:t>
      </w:r>
      <w:r w:rsidRPr="0089761A">
        <w:rPr>
          <w:i/>
          <w:iCs/>
          <w:sz w:val="26"/>
          <w:szCs w:val="26"/>
        </w:rPr>
        <w:t>T</w:t>
      </w:r>
      <w:r w:rsidRPr="0089761A">
        <w:rPr>
          <w:i/>
          <w:iCs/>
          <w:sz w:val="26"/>
          <w:szCs w:val="26"/>
          <w:vertAlign w:val="subscript"/>
        </w:rPr>
        <w:t>i</w:t>
      </w:r>
      <w:r w:rsidRPr="0089761A">
        <w:rPr>
          <w:sz w:val="26"/>
          <w:szCs w:val="26"/>
        </w:rPr>
        <w:t xml:space="preserve"> có thể được biết đến như là “ đỉnh rìa ”, chúng là các ứng cử viên mà từ nó thuật toán Dijkstra chọn đỉnh tiếp gần với nguồn nhất (Thực ra, các đỉnh khác có thể được coi là đỉnh rìa nối với các đỉnh của cây bằng các cạnh có các trọng số lớn vô hạn ). Để xác định đỉnh gần nhất thứ </w:t>
      </w:r>
      <w:r w:rsidRPr="0089761A">
        <w:rPr>
          <w:i/>
          <w:iCs/>
          <w:sz w:val="26"/>
          <w:szCs w:val="26"/>
        </w:rPr>
        <w:t>i</w:t>
      </w:r>
      <w:r w:rsidRPr="0089761A">
        <w:rPr>
          <w:sz w:val="26"/>
          <w:szCs w:val="26"/>
        </w:rPr>
        <w:t xml:space="preserve">, thuật toán sẽ tính toán, đối với mọi đỉnh rìa </w:t>
      </w:r>
      <w:r w:rsidRPr="0089761A">
        <w:rPr>
          <w:i/>
          <w:iCs/>
          <w:sz w:val="26"/>
          <w:szCs w:val="26"/>
        </w:rPr>
        <w:t>u</w:t>
      </w:r>
      <w:r w:rsidRPr="0089761A">
        <w:rPr>
          <w:sz w:val="26"/>
          <w:szCs w:val="26"/>
        </w:rPr>
        <w:t xml:space="preserve">, tổng các khoảng cách đến đỉnh gần nhất </w:t>
      </w:r>
      <w:r w:rsidRPr="0089761A">
        <w:rPr>
          <w:i/>
          <w:iCs/>
          <w:sz w:val="26"/>
          <w:szCs w:val="26"/>
        </w:rPr>
        <w:t>v</w:t>
      </w:r>
      <w:r w:rsidRPr="0089761A">
        <w:rPr>
          <w:sz w:val="26"/>
          <w:szCs w:val="26"/>
        </w:rPr>
        <w:t xml:space="preserve"> ( được cho bởi trọng số các cạnh (</w:t>
      </w:r>
      <w:r w:rsidRPr="0089761A">
        <w:rPr>
          <w:i/>
          <w:iCs/>
          <w:sz w:val="26"/>
          <w:szCs w:val="26"/>
        </w:rPr>
        <w:t>v</w:t>
      </w:r>
      <w:r w:rsidRPr="0089761A">
        <w:rPr>
          <w:sz w:val="26"/>
          <w:szCs w:val="26"/>
        </w:rPr>
        <w:t xml:space="preserve">, </w:t>
      </w:r>
      <w:r w:rsidRPr="0089761A">
        <w:rPr>
          <w:i/>
          <w:iCs/>
          <w:sz w:val="26"/>
          <w:szCs w:val="26"/>
        </w:rPr>
        <w:t>u</w:t>
      </w:r>
      <w:r w:rsidRPr="0089761A">
        <w:rPr>
          <w:sz w:val="26"/>
          <w:szCs w:val="26"/>
        </w:rPr>
        <w:t xml:space="preserve">) ) và chiều dài </w:t>
      </w:r>
      <w:r w:rsidRPr="0089761A">
        <w:rPr>
          <w:i/>
          <w:iCs/>
          <w:sz w:val="26"/>
          <w:szCs w:val="26"/>
        </w:rPr>
        <w:t>d</w:t>
      </w:r>
      <w:r w:rsidRPr="0089761A">
        <w:rPr>
          <w:i/>
          <w:iCs/>
          <w:sz w:val="26"/>
          <w:szCs w:val="26"/>
          <w:vertAlign w:val="subscript"/>
        </w:rPr>
        <w:t>v</w:t>
      </w:r>
      <w:r w:rsidRPr="0089761A">
        <w:rPr>
          <w:sz w:val="26"/>
          <w:szCs w:val="26"/>
        </w:rPr>
        <w:t xml:space="preserve"> của đường dẫn ngắn nhất từ nguồn đến </w:t>
      </w:r>
      <w:r w:rsidRPr="0089761A">
        <w:rPr>
          <w:i/>
          <w:iCs/>
          <w:sz w:val="26"/>
          <w:szCs w:val="26"/>
        </w:rPr>
        <w:t>v</w:t>
      </w:r>
      <w:r w:rsidRPr="0089761A">
        <w:rPr>
          <w:sz w:val="26"/>
          <w:szCs w:val="26"/>
        </w:rPr>
        <w:t xml:space="preserve"> ( được xác đỉnh trước đó bởi thuật toán ) và sau đó chọn đỉnh có tổng nhỏ nhất. Thực tế rằng đủ để so sánh độ dài của các đường dẫn đặc biệt như vậy là thông tin chi tiết trọng tâm của thuật toán Dijkstra.</w:t>
      </w:r>
    </w:p>
    <w:p w14:paraId="288E41B6" w14:textId="77777777" w:rsidR="00CD6FDA" w:rsidRPr="0089761A" w:rsidRDefault="00CD6FDA" w:rsidP="0089761A">
      <w:pPr>
        <w:spacing w:line="360" w:lineRule="auto"/>
        <w:ind w:firstLine="360"/>
        <w:jc w:val="both"/>
        <w:rPr>
          <w:sz w:val="26"/>
          <w:szCs w:val="26"/>
        </w:rPr>
      </w:pPr>
      <w:r w:rsidRPr="0089761A">
        <w:rPr>
          <w:sz w:val="26"/>
          <w:szCs w:val="26"/>
        </w:rPr>
        <w:t xml:space="preserve">Để hổ trợ cho các hoạt động của thuật toán, ta gắn cho mỗi đỉnh hai nhãn. Nhãn số </w:t>
      </w:r>
      <w:r w:rsidRPr="0089761A">
        <w:rPr>
          <w:i/>
          <w:iCs/>
          <w:sz w:val="26"/>
          <w:szCs w:val="26"/>
        </w:rPr>
        <w:t>d</w:t>
      </w:r>
      <w:r w:rsidRPr="0089761A">
        <w:rPr>
          <w:sz w:val="26"/>
          <w:szCs w:val="26"/>
        </w:rPr>
        <w:t xml:space="preserve"> cho biết độ dài của đường đi ngắn nhất từ nguồn đến đỉnh này bằng thuật toán; khi một đỉnh được thêm vào cây, nhãn </w:t>
      </w:r>
      <w:r w:rsidRPr="0089761A">
        <w:rPr>
          <w:i/>
          <w:iCs/>
          <w:sz w:val="26"/>
          <w:szCs w:val="26"/>
        </w:rPr>
        <w:t>d</w:t>
      </w:r>
      <w:r w:rsidRPr="0089761A">
        <w:rPr>
          <w:sz w:val="26"/>
          <w:szCs w:val="26"/>
        </w:rPr>
        <w:t xml:space="preserve"> cho biết độ dài của đường đi ngắn nhất từ nguồn đến </w:t>
      </w:r>
      <w:r w:rsidRPr="0089761A">
        <w:rPr>
          <w:sz w:val="26"/>
          <w:szCs w:val="26"/>
        </w:rPr>
        <w:lastRenderedPageBreak/>
        <w:t xml:space="preserve">đỉnh đó. Một nhãn khác cho biết tên của đỉnh kế tiếp gần kề với nó nhất tương ứng với đường đi đó, tức là đỉnh cha của đỉnh trong cây đang được xây dựng. Với cách gán nhãn như vậy, việc tìm đỉnh gần nhất liền kề </w:t>
      </w:r>
      <w:r w:rsidRPr="0089761A">
        <w:rPr>
          <w:i/>
          <w:iCs/>
          <w:sz w:val="26"/>
          <w:szCs w:val="26"/>
        </w:rPr>
        <w:t>u</w:t>
      </w:r>
      <w:r w:rsidRPr="0089761A">
        <w:rPr>
          <w:i/>
          <w:iCs/>
          <w:sz w:val="26"/>
          <w:szCs w:val="26"/>
          <w:vertAlign w:val="superscript"/>
        </w:rPr>
        <w:t>*</w:t>
      </w:r>
      <w:r w:rsidRPr="0089761A">
        <w:rPr>
          <w:sz w:val="26"/>
          <w:szCs w:val="26"/>
        </w:rPr>
        <w:t xml:space="preserve"> trở thành một công việc đơn giản khi tìm một đỉnh rìa với giá trị </w:t>
      </w:r>
      <w:r w:rsidRPr="0089761A">
        <w:rPr>
          <w:i/>
          <w:iCs/>
          <w:sz w:val="26"/>
          <w:szCs w:val="26"/>
        </w:rPr>
        <w:t>d</w:t>
      </w:r>
      <w:r w:rsidRPr="0089761A">
        <w:rPr>
          <w:sz w:val="26"/>
          <w:szCs w:val="26"/>
        </w:rPr>
        <w:t xml:space="preserve"> nhỏ nhất. Ràng buộc có thể bị phá vỡ tùy ý.</w:t>
      </w:r>
    </w:p>
    <w:p w14:paraId="747BBB01" w14:textId="77777777" w:rsidR="00CD6FDA" w:rsidRPr="0089761A" w:rsidRDefault="00CD6FDA" w:rsidP="0089761A">
      <w:pPr>
        <w:spacing w:line="360" w:lineRule="auto"/>
        <w:ind w:firstLine="360"/>
        <w:jc w:val="both"/>
        <w:rPr>
          <w:sz w:val="26"/>
          <w:szCs w:val="26"/>
        </w:rPr>
      </w:pPr>
      <w:r w:rsidRPr="0089761A">
        <w:rPr>
          <w:sz w:val="26"/>
          <w:szCs w:val="26"/>
        </w:rPr>
        <w:t xml:space="preserve">Sau khi đã hoành thành việc xác định đỉnh </w:t>
      </w:r>
      <w:r w:rsidRPr="0089761A">
        <w:rPr>
          <w:i/>
          <w:iCs/>
          <w:sz w:val="26"/>
          <w:szCs w:val="26"/>
        </w:rPr>
        <w:t>u</w:t>
      </w:r>
      <w:r w:rsidRPr="0089761A">
        <w:rPr>
          <w:i/>
          <w:iCs/>
          <w:sz w:val="26"/>
          <w:szCs w:val="26"/>
          <w:vertAlign w:val="superscript"/>
        </w:rPr>
        <w:t>*</w:t>
      </w:r>
      <w:r w:rsidRPr="0089761A">
        <w:rPr>
          <w:sz w:val="26"/>
          <w:szCs w:val="26"/>
        </w:rPr>
        <w:t xml:space="preserve"> đã được thêm vào cây, ta cần phải thực hiện 2 công việc:</w:t>
      </w:r>
    </w:p>
    <w:p w14:paraId="49C2180A" w14:textId="77777777" w:rsidR="00CD6FDA" w:rsidRPr="0089761A" w:rsidRDefault="00CD6FDA" w:rsidP="0089761A">
      <w:pPr>
        <w:pStyle w:val="ListParagraph"/>
        <w:numPr>
          <w:ilvl w:val="0"/>
          <w:numId w:val="25"/>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 xml:space="preserve">Di chuyển </w:t>
      </w:r>
      <w:r w:rsidRPr="0089761A">
        <w:rPr>
          <w:rFonts w:ascii="Times New Roman" w:hAnsi="Times New Roman" w:cs="Times New Roman"/>
          <w:i/>
          <w:iCs/>
          <w:sz w:val="26"/>
          <w:szCs w:val="26"/>
        </w:rPr>
        <w:t>u</w:t>
      </w:r>
      <w:r w:rsidRPr="0089761A">
        <w:rPr>
          <w:rFonts w:ascii="Times New Roman" w:hAnsi="Times New Roman" w:cs="Times New Roman"/>
          <w:i/>
          <w:iCs/>
          <w:sz w:val="26"/>
          <w:szCs w:val="26"/>
          <w:vertAlign w:val="superscript"/>
        </w:rPr>
        <w:t>*</w:t>
      </w:r>
      <w:r w:rsidRPr="0089761A">
        <w:rPr>
          <w:rFonts w:ascii="Times New Roman" w:hAnsi="Times New Roman" w:cs="Times New Roman"/>
          <w:sz w:val="26"/>
          <w:szCs w:val="26"/>
        </w:rPr>
        <w:t xml:space="preserve"> từ rìa sang tập các đỉnh của cây</w:t>
      </w:r>
    </w:p>
    <w:p w14:paraId="36210915" w14:textId="77777777" w:rsidR="00CD6FDA" w:rsidRPr="0089761A" w:rsidRDefault="00CD6FDA" w:rsidP="0089761A">
      <w:pPr>
        <w:pStyle w:val="ListParagraph"/>
        <w:numPr>
          <w:ilvl w:val="0"/>
          <w:numId w:val="25"/>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 xml:space="preserve">Với mỗi đỉnh rìa còn lại </w:t>
      </w:r>
      <w:r w:rsidRPr="0089761A">
        <w:rPr>
          <w:rFonts w:ascii="Times New Roman" w:hAnsi="Times New Roman" w:cs="Times New Roman"/>
          <w:i/>
          <w:iCs/>
          <w:sz w:val="26"/>
          <w:szCs w:val="26"/>
        </w:rPr>
        <w:t>u</w:t>
      </w:r>
      <w:r w:rsidRPr="0089761A">
        <w:rPr>
          <w:rFonts w:ascii="Times New Roman" w:hAnsi="Times New Roman" w:cs="Times New Roman"/>
          <w:sz w:val="26"/>
          <w:szCs w:val="26"/>
        </w:rPr>
        <w:t xml:space="preserve"> được nối với đỉnh </w:t>
      </w:r>
      <w:r w:rsidRPr="0089761A">
        <w:rPr>
          <w:rFonts w:ascii="Times New Roman" w:hAnsi="Times New Roman" w:cs="Times New Roman"/>
          <w:i/>
          <w:iCs/>
          <w:sz w:val="26"/>
          <w:szCs w:val="26"/>
        </w:rPr>
        <w:t>u</w:t>
      </w:r>
      <w:r w:rsidRPr="0089761A">
        <w:rPr>
          <w:rFonts w:ascii="Times New Roman" w:hAnsi="Times New Roman" w:cs="Times New Roman"/>
          <w:i/>
          <w:iCs/>
          <w:sz w:val="26"/>
          <w:szCs w:val="26"/>
          <w:vertAlign w:val="superscript"/>
        </w:rPr>
        <w:t>*</w:t>
      </w:r>
      <w:r w:rsidRPr="0089761A">
        <w:rPr>
          <w:rFonts w:ascii="Times New Roman" w:hAnsi="Times New Roman" w:cs="Times New Roman"/>
          <w:sz w:val="26"/>
          <w:szCs w:val="26"/>
        </w:rPr>
        <w:t xml:space="preserve"> bởi một cạnh trong số trọng số </w:t>
      </w:r>
      <w:r w:rsidRPr="0089761A">
        <w:rPr>
          <w:rFonts w:ascii="Times New Roman" w:hAnsi="Times New Roman" w:cs="Times New Roman"/>
          <w:i/>
          <w:iCs/>
          <w:sz w:val="26"/>
          <w:szCs w:val="26"/>
        </w:rPr>
        <w:t>w(u</w:t>
      </w:r>
      <w:r w:rsidRPr="0089761A">
        <w:rPr>
          <w:rFonts w:ascii="Times New Roman" w:hAnsi="Times New Roman" w:cs="Times New Roman"/>
          <w:i/>
          <w:iCs/>
          <w:sz w:val="26"/>
          <w:szCs w:val="26"/>
          <w:vertAlign w:val="superscript"/>
        </w:rPr>
        <w:t>*</w:t>
      </w:r>
      <w:r w:rsidRPr="0089761A">
        <w:rPr>
          <w:rFonts w:ascii="Times New Roman" w:hAnsi="Times New Roman" w:cs="Times New Roman"/>
          <w:i/>
          <w:iCs/>
          <w:sz w:val="26"/>
          <w:szCs w:val="26"/>
        </w:rPr>
        <w:t xml:space="preserve"> , u) </w:t>
      </w:r>
      <w:r w:rsidRPr="0089761A">
        <w:rPr>
          <w:rFonts w:ascii="Times New Roman" w:hAnsi="Times New Roman" w:cs="Times New Roman"/>
          <w:sz w:val="26"/>
          <w:szCs w:val="26"/>
        </w:rPr>
        <w:t xml:space="preserve">sao cho </w:t>
      </w:r>
      <w:r w:rsidRPr="0089761A">
        <w:rPr>
          <w:rFonts w:ascii="Times New Roman" w:hAnsi="Times New Roman" w:cs="Times New Roman"/>
          <w:i/>
          <w:iCs/>
          <w:sz w:val="26"/>
          <w:szCs w:val="26"/>
        </w:rPr>
        <w:t>d</w:t>
      </w:r>
      <w:r w:rsidRPr="0089761A">
        <w:rPr>
          <w:rFonts w:ascii="Times New Roman" w:hAnsi="Times New Roman" w:cs="Times New Roman"/>
          <w:i/>
          <w:iCs/>
          <w:sz w:val="26"/>
          <w:szCs w:val="26"/>
          <w:vertAlign w:val="subscript"/>
        </w:rPr>
        <w:t>u*</w:t>
      </w:r>
      <w:r w:rsidRPr="0089761A">
        <w:rPr>
          <w:rFonts w:ascii="Times New Roman" w:hAnsi="Times New Roman" w:cs="Times New Roman"/>
          <w:i/>
          <w:iCs/>
          <w:sz w:val="26"/>
          <w:szCs w:val="26"/>
        </w:rPr>
        <w:t>+w(u</w:t>
      </w:r>
      <w:r w:rsidRPr="0089761A">
        <w:rPr>
          <w:rFonts w:ascii="Times New Roman" w:hAnsi="Times New Roman" w:cs="Times New Roman"/>
          <w:i/>
          <w:iCs/>
          <w:sz w:val="26"/>
          <w:szCs w:val="26"/>
          <w:vertAlign w:val="superscript"/>
        </w:rPr>
        <w:t>*</w:t>
      </w:r>
      <w:r w:rsidRPr="0089761A">
        <w:rPr>
          <w:rFonts w:ascii="Times New Roman" w:hAnsi="Times New Roman" w:cs="Times New Roman"/>
          <w:i/>
          <w:iCs/>
          <w:sz w:val="26"/>
          <w:szCs w:val="26"/>
        </w:rPr>
        <w:t>, u) &lt; d</w:t>
      </w:r>
      <w:r w:rsidRPr="0089761A">
        <w:rPr>
          <w:rFonts w:ascii="Times New Roman" w:hAnsi="Times New Roman" w:cs="Times New Roman"/>
          <w:i/>
          <w:iCs/>
          <w:sz w:val="26"/>
          <w:szCs w:val="26"/>
          <w:vertAlign w:val="subscript"/>
        </w:rPr>
        <w:t xml:space="preserve">u </w:t>
      </w:r>
      <w:r w:rsidRPr="0089761A">
        <w:rPr>
          <w:rFonts w:ascii="Times New Roman" w:hAnsi="Times New Roman" w:cs="Times New Roman"/>
          <w:sz w:val="26"/>
          <w:szCs w:val="26"/>
        </w:rPr>
        <w:t xml:space="preserve">, cập nhật các nhãn của </w:t>
      </w:r>
      <w:r w:rsidRPr="0089761A">
        <w:rPr>
          <w:rFonts w:ascii="Times New Roman" w:hAnsi="Times New Roman" w:cs="Times New Roman"/>
          <w:i/>
          <w:iCs/>
          <w:sz w:val="26"/>
          <w:szCs w:val="26"/>
        </w:rPr>
        <w:t>u</w:t>
      </w:r>
      <w:r w:rsidRPr="0089761A">
        <w:rPr>
          <w:rFonts w:ascii="Times New Roman" w:hAnsi="Times New Roman" w:cs="Times New Roman"/>
          <w:sz w:val="26"/>
          <w:szCs w:val="26"/>
        </w:rPr>
        <w:t xml:space="preserve"> theo </w:t>
      </w:r>
      <w:r w:rsidRPr="0089761A">
        <w:rPr>
          <w:rFonts w:ascii="Times New Roman" w:hAnsi="Times New Roman" w:cs="Times New Roman"/>
          <w:i/>
          <w:iCs/>
          <w:sz w:val="26"/>
          <w:szCs w:val="26"/>
        </w:rPr>
        <w:t>u và d</w:t>
      </w:r>
      <w:r w:rsidRPr="0089761A">
        <w:rPr>
          <w:rFonts w:ascii="Times New Roman" w:hAnsi="Times New Roman" w:cs="Times New Roman"/>
          <w:i/>
          <w:iCs/>
          <w:sz w:val="26"/>
          <w:szCs w:val="26"/>
          <w:vertAlign w:val="subscript"/>
        </w:rPr>
        <w:t>u</w:t>
      </w:r>
      <w:r w:rsidRPr="0089761A">
        <w:rPr>
          <w:rFonts w:ascii="Cambria Math" w:hAnsi="Cambria Math" w:cs="Cambria Math"/>
          <w:i/>
          <w:iCs/>
          <w:sz w:val="26"/>
          <w:szCs w:val="26"/>
          <w:vertAlign w:val="subscript"/>
        </w:rPr>
        <w:t>∗</w:t>
      </w:r>
      <w:r w:rsidRPr="0089761A">
        <w:rPr>
          <w:rFonts w:ascii="Times New Roman" w:hAnsi="Times New Roman" w:cs="Times New Roman"/>
          <w:i/>
          <w:iCs/>
          <w:sz w:val="26"/>
          <w:szCs w:val="26"/>
        </w:rPr>
        <w:t xml:space="preserve"> + w(u</w:t>
      </w:r>
      <w:r w:rsidRPr="0089761A">
        <w:rPr>
          <w:rFonts w:ascii="Cambria Math" w:hAnsi="Cambria Math" w:cs="Cambria Math"/>
          <w:i/>
          <w:iCs/>
          <w:sz w:val="26"/>
          <w:szCs w:val="26"/>
          <w:vertAlign w:val="superscript"/>
        </w:rPr>
        <w:t>∗</w:t>
      </w:r>
      <w:r w:rsidRPr="0089761A">
        <w:rPr>
          <w:rFonts w:ascii="Times New Roman" w:hAnsi="Times New Roman" w:cs="Times New Roman"/>
          <w:i/>
          <w:iCs/>
          <w:sz w:val="26"/>
          <w:szCs w:val="26"/>
        </w:rPr>
        <w:t xml:space="preserve">, u) </w:t>
      </w:r>
      <w:r w:rsidRPr="0089761A">
        <w:rPr>
          <w:rFonts w:ascii="Times New Roman" w:hAnsi="Times New Roman" w:cs="Times New Roman"/>
          <w:sz w:val="26"/>
          <w:szCs w:val="26"/>
        </w:rPr>
        <w:t>tương ứng.</w:t>
      </w:r>
    </w:p>
    <w:p w14:paraId="2C662F1D" w14:textId="77777777" w:rsidR="00CD6FDA" w:rsidRPr="0089761A" w:rsidRDefault="00CD6FDA" w:rsidP="0089761A">
      <w:pPr>
        <w:spacing w:line="360" w:lineRule="auto"/>
        <w:ind w:firstLine="360"/>
        <w:jc w:val="both"/>
        <w:rPr>
          <w:sz w:val="26"/>
          <w:szCs w:val="26"/>
        </w:rPr>
      </w:pPr>
      <w:r w:rsidRPr="0089761A">
        <w:rPr>
          <w:sz w:val="26"/>
          <w:szCs w:val="26"/>
        </w:rPr>
        <w:t>Việc gắn nhãn và tính cơ học của thuật toán Dijkstra có một chút giống với các thuật toán được sử dụng được sử dụng bởi thuật toán Prim. Cả hai đều xây dựng một cây con mở rộng của các đỉnh bằng cách chọn đỉnh kế tiếp từ hàng đợi ưu tiên của các đỉnh còn lại. Tùy nhiên, điều quan trọng là không trộn lẫn chúng với nhau. Chúng giải quyết các vấn đề khác nhau và do đó hoạt động theo các mức độ ưu tiên theo các phương thức khác nhau: Thuật toán Dijkstra so sánh độ dài đường dẫn và do đó phải thêm trọng số cho các cạnh, trong khi thuật toán Prim so sánh trọng số các cạnh như đã cho.</w:t>
      </w:r>
    </w:p>
    <w:p w14:paraId="672A461F" w14:textId="77777777" w:rsidR="00CD6FDA" w:rsidRPr="0089761A" w:rsidRDefault="00CD6FDA" w:rsidP="0089761A">
      <w:pPr>
        <w:spacing w:line="360" w:lineRule="auto"/>
        <w:ind w:firstLine="360"/>
        <w:jc w:val="both"/>
        <w:rPr>
          <w:sz w:val="26"/>
          <w:szCs w:val="26"/>
        </w:rPr>
      </w:pPr>
      <w:r w:rsidRPr="0089761A">
        <w:rPr>
          <w:sz w:val="26"/>
          <w:szCs w:val="26"/>
        </w:rPr>
        <w:t>Bây giờ ta có thể đưa ra mã giả cho thuật toán Dijkstra. Chi tiết hơn thuật toán của Prim, thuật toán Dijkstra được viết ra về các phép toán rõ ràng trên hai tập các đỉnh có nhãn: Tập V</w:t>
      </w:r>
      <w:r w:rsidRPr="0089761A">
        <w:rPr>
          <w:sz w:val="26"/>
          <w:szCs w:val="26"/>
          <w:vertAlign w:val="subscript"/>
        </w:rPr>
        <w:t>T</w:t>
      </w:r>
      <w:r w:rsidRPr="0089761A">
        <w:rPr>
          <w:sz w:val="26"/>
          <w:szCs w:val="26"/>
        </w:rPr>
        <w:t xml:space="preserve"> các đỉnh mà đường đi ngắn nhất đã được tìm và hàng đợi ưu tiên Q của các đỉnh rìa. (Lưu ý rằng trong mã giả, V</w:t>
      </w:r>
      <w:r w:rsidRPr="0089761A">
        <w:rPr>
          <w:sz w:val="26"/>
          <w:szCs w:val="26"/>
          <w:vertAlign w:val="subscript"/>
        </w:rPr>
        <w:t>T</w:t>
      </w:r>
      <w:r w:rsidRPr="0089761A">
        <w:rPr>
          <w:sz w:val="26"/>
          <w:szCs w:val="26"/>
        </w:rPr>
        <w:t xml:space="preserve"> chứa một đỉnh nguồn cho trước và phần rìa chứa các đỉnh liền kề với nó sau khi hoàn thành lần lặp thứ 0.)</w:t>
      </w:r>
    </w:p>
    <w:p w14:paraId="5BD10441" w14:textId="77777777" w:rsidR="00CD6FDA" w:rsidRPr="0089761A" w:rsidRDefault="00CD6FDA" w:rsidP="0089761A">
      <w:pPr>
        <w:spacing w:line="360" w:lineRule="auto"/>
        <w:ind w:firstLine="360"/>
        <w:jc w:val="both"/>
        <w:rPr>
          <w:sz w:val="26"/>
          <w:szCs w:val="26"/>
        </w:rPr>
      </w:pPr>
      <w:r w:rsidRPr="0089761A">
        <w:rPr>
          <w:noProof/>
        </w:rPr>
        <w:lastRenderedPageBreak/>
        <mc:AlternateContent>
          <mc:Choice Requires="wps">
            <w:drawing>
              <wp:anchor distT="45720" distB="45720" distL="114300" distR="114300" simplePos="0" relativeHeight="251672576" behindDoc="0" locked="0" layoutInCell="1" allowOverlap="1" wp14:anchorId="7DE8106F" wp14:editId="4ACB7FCA">
                <wp:simplePos x="0" y="0"/>
                <wp:positionH relativeFrom="margin">
                  <wp:posOffset>0</wp:posOffset>
                </wp:positionH>
                <wp:positionV relativeFrom="paragraph">
                  <wp:posOffset>350520</wp:posOffset>
                </wp:positionV>
                <wp:extent cx="5915025" cy="1404620"/>
                <wp:effectExtent l="0" t="0" r="2857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52967AD4" w14:textId="77777777" w:rsidR="00CD6FDA" w:rsidRPr="003A5B5F" w:rsidRDefault="00CD6FDA" w:rsidP="00CD6FDA">
                            <w:pPr>
                              <w:rPr>
                                <w:sz w:val="28"/>
                                <w:szCs w:val="28"/>
                              </w:rPr>
                            </w:pPr>
                            <w:r w:rsidRPr="003A5B5F">
                              <w:rPr>
                                <w:b/>
                                <w:bCs/>
                                <w:sz w:val="28"/>
                                <w:szCs w:val="28"/>
                              </w:rPr>
                              <w:t>THUẬT TOÁN</w:t>
                            </w:r>
                            <w:r w:rsidRPr="003A5B5F">
                              <w:rPr>
                                <w:sz w:val="28"/>
                                <w:szCs w:val="28"/>
                              </w:rPr>
                              <w:t xml:space="preserve"> </w:t>
                            </w:r>
                            <w:r w:rsidRPr="008E368F">
                              <w:rPr>
                                <w:i/>
                                <w:iCs/>
                                <w:sz w:val="28"/>
                                <w:szCs w:val="28"/>
                              </w:rPr>
                              <w:t>Dijkstra(G, s)</w:t>
                            </w:r>
                          </w:p>
                          <w:p w14:paraId="71F2FA25" w14:textId="77777777" w:rsidR="00CD6FDA" w:rsidRPr="003A5B5F" w:rsidRDefault="00CD6FDA" w:rsidP="00CD6FDA">
                            <w:pPr>
                              <w:rPr>
                                <w:sz w:val="28"/>
                                <w:szCs w:val="28"/>
                              </w:rPr>
                            </w:pPr>
                            <w:r w:rsidRPr="003A5B5F">
                              <w:rPr>
                                <w:sz w:val="28"/>
                                <w:szCs w:val="28"/>
                              </w:rPr>
                              <w:t xml:space="preserve">//Thuật toán </w:t>
                            </w:r>
                            <w:r>
                              <w:rPr>
                                <w:sz w:val="28"/>
                                <w:szCs w:val="28"/>
                              </w:rPr>
                              <w:t>Dijkstra</w:t>
                            </w:r>
                            <w:r w:rsidRPr="003A5B5F">
                              <w:rPr>
                                <w:sz w:val="28"/>
                                <w:szCs w:val="28"/>
                              </w:rPr>
                              <w:t xml:space="preserve"> </w:t>
                            </w:r>
                            <w:r>
                              <w:rPr>
                                <w:sz w:val="28"/>
                                <w:szCs w:val="28"/>
                              </w:rPr>
                              <w:t>cho việc tìm đường dẫn ngắn nhất một nguồn</w:t>
                            </w:r>
                          </w:p>
                          <w:p w14:paraId="11734332" w14:textId="77777777" w:rsidR="00CD6FDA" w:rsidRDefault="00CD6FDA" w:rsidP="00CD6FDA">
                            <w:pPr>
                              <w:rPr>
                                <w:sz w:val="28"/>
                                <w:szCs w:val="28"/>
                              </w:rPr>
                            </w:pPr>
                            <w:r w:rsidRPr="003A5B5F">
                              <w:rPr>
                                <w:sz w:val="28"/>
                                <w:szCs w:val="28"/>
                              </w:rPr>
                              <w:t>//Input: Một đồ thị được kết nối có trọng số G = ( V, E )</w:t>
                            </w:r>
                            <w:r>
                              <w:rPr>
                                <w:sz w:val="28"/>
                                <w:szCs w:val="28"/>
                              </w:rPr>
                              <w:t xml:space="preserve"> cùng với các trọng số không âm và đỉnh </w:t>
                            </w:r>
                            <w:r>
                              <w:rPr>
                                <w:i/>
                                <w:iCs/>
                                <w:sz w:val="28"/>
                                <w:szCs w:val="28"/>
                              </w:rPr>
                              <w:t>v</w:t>
                            </w:r>
                            <w:r>
                              <w:rPr>
                                <w:sz w:val="28"/>
                                <w:szCs w:val="28"/>
                              </w:rPr>
                              <w:t xml:space="preserve"> của nó</w:t>
                            </w:r>
                            <w:r w:rsidRPr="003A5B5F">
                              <w:rPr>
                                <w:sz w:val="28"/>
                                <w:szCs w:val="28"/>
                              </w:rPr>
                              <w:br w:type="page"/>
                              <w:t xml:space="preserve">//Output: </w:t>
                            </w:r>
                            <w:r>
                              <w:rPr>
                                <w:sz w:val="28"/>
                                <w:szCs w:val="28"/>
                              </w:rPr>
                              <w:t>Độ dài</w:t>
                            </w:r>
                            <w:r w:rsidRPr="009C1900">
                              <w:rPr>
                                <w:sz w:val="28"/>
                                <w:szCs w:val="28"/>
                              </w:rPr>
                              <w:t xml:space="preserve"> dv </w:t>
                            </w:r>
                            <w:r>
                              <w:rPr>
                                <w:sz w:val="28"/>
                                <w:szCs w:val="28"/>
                              </w:rPr>
                              <w:t>của đường dẫn ngắn nhất</w:t>
                            </w:r>
                            <w:r w:rsidRPr="009C1900">
                              <w:rPr>
                                <w:sz w:val="28"/>
                                <w:szCs w:val="28"/>
                              </w:rPr>
                              <w:t xml:space="preserve"> </w:t>
                            </w:r>
                            <w:r>
                              <w:rPr>
                                <w:sz w:val="28"/>
                                <w:szCs w:val="28"/>
                              </w:rPr>
                              <w:t xml:space="preserve">từ </w:t>
                            </w:r>
                            <w:r w:rsidRPr="00F87A69">
                              <w:rPr>
                                <w:i/>
                                <w:iCs/>
                                <w:sz w:val="28"/>
                                <w:szCs w:val="28"/>
                              </w:rPr>
                              <w:t>s</w:t>
                            </w:r>
                            <w:r w:rsidRPr="009C1900">
                              <w:rPr>
                                <w:sz w:val="28"/>
                                <w:szCs w:val="28"/>
                              </w:rPr>
                              <w:t xml:space="preserve"> </w:t>
                            </w:r>
                            <w:r>
                              <w:rPr>
                                <w:sz w:val="28"/>
                                <w:szCs w:val="28"/>
                              </w:rPr>
                              <w:t>đến</w:t>
                            </w:r>
                            <w:r w:rsidRPr="009C1900">
                              <w:rPr>
                                <w:sz w:val="28"/>
                                <w:szCs w:val="28"/>
                              </w:rPr>
                              <w:t xml:space="preserve"> </w:t>
                            </w:r>
                            <w:r w:rsidRPr="00F87A69">
                              <w:rPr>
                                <w:i/>
                                <w:iCs/>
                                <w:sz w:val="28"/>
                                <w:szCs w:val="28"/>
                              </w:rPr>
                              <w:t>v</w:t>
                            </w:r>
                            <w:r w:rsidRPr="009C1900">
                              <w:rPr>
                                <w:sz w:val="28"/>
                                <w:szCs w:val="28"/>
                              </w:rPr>
                              <w:t xml:space="preserve"> </w:t>
                            </w:r>
                            <w:r>
                              <w:rPr>
                                <w:sz w:val="28"/>
                                <w:szCs w:val="28"/>
                              </w:rPr>
                              <w:t>đỉnh áp chót</w:t>
                            </w:r>
                            <w:r w:rsidRPr="009C1900">
                              <w:rPr>
                                <w:sz w:val="28"/>
                                <w:szCs w:val="28"/>
                              </w:rPr>
                              <w:t xml:space="preserve"> </w:t>
                            </w:r>
                            <w:r w:rsidRPr="00F87A69">
                              <w:rPr>
                                <w:i/>
                                <w:iCs/>
                                <w:sz w:val="28"/>
                                <w:szCs w:val="28"/>
                              </w:rPr>
                              <w:t>p</w:t>
                            </w:r>
                            <w:r w:rsidRPr="00F87A69">
                              <w:rPr>
                                <w:i/>
                                <w:iCs/>
                                <w:sz w:val="28"/>
                                <w:szCs w:val="28"/>
                                <w:vertAlign w:val="subscript"/>
                              </w:rPr>
                              <w:t>v</w:t>
                            </w:r>
                            <w:r w:rsidRPr="009C1900">
                              <w:rPr>
                                <w:sz w:val="28"/>
                                <w:szCs w:val="28"/>
                              </w:rPr>
                              <w:t xml:space="preserve"> </w:t>
                            </w:r>
                            <w:r>
                              <w:rPr>
                                <w:sz w:val="28"/>
                                <w:szCs w:val="28"/>
                              </w:rPr>
                              <w:t>của nó cho tất cả các đỉnh</w:t>
                            </w:r>
                            <w:r w:rsidRPr="009C1900">
                              <w:rPr>
                                <w:sz w:val="28"/>
                                <w:szCs w:val="28"/>
                              </w:rPr>
                              <w:t xml:space="preserve"> </w:t>
                            </w:r>
                            <w:r w:rsidRPr="00F87A69">
                              <w:rPr>
                                <w:i/>
                                <w:iCs/>
                                <w:sz w:val="28"/>
                                <w:szCs w:val="28"/>
                              </w:rPr>
                              <w:t>v</w:t>
                            </w:r>
                            <w:r w:rsidRPr="009C1900">
                              <w:rPr>
                                <w:sz w:val="28"/>
                                <w:szCs w:val="28"/>
                              </w:rPr>
                              <w:t xml:space="preserve"> </w:t>
                            </w:r>
                            <w:r>
                              <w:rPr>
                                <w:sz w:val="28"/>
                                <w:szCs w:val="28"/>
                              </w:rPr>
                              <w:t>trong</w:t>
                            </w:r>
                            <w:r w:rsidRPr="009C1900">
                              <w:rPr>
                                <w:sz w:val="28"/>
                                <w:szCs w:val="28"/>
                              </w:rPr>
                              <w:t xml:space="preserve"> </w:t>
                            </w:r>
                            <w:r w:rsidRPr="00F87A69">
                              <w:rPr>
                                <w:i/>
                                <w:iCs/>
                                <w:sz w:val="28"/>
                                <w:szCs w:val="28"/>
                              </w:rPr>
                              <w:t>V</w:t>
                            </w:r>
                          </w:p>
                          <w:p w14:paraId="0DE5A26B" w14:textId="77777777" w:rsidR="00CD6FDA" w:rsidRPr="003A5B5F" w:rsidRDefault="00CD6FDA" w:rsidP="00CD6FDA">
                            <w:pPr>
                              <w:rPr>
                                <w:sz w:val="28"/>
                                <w:szCs w:val="28"/>
                              </w:rPr>
                            </w:pPr>
                            <w:r w:rsidRPr="009C1900">
                              <w:rPr>
                                <w:sz w:val="28"/>
                                <w:szCs w:val="28"/>
                              </w:rPr>
                              <w:t>Initialize(Q) //</w:t>
                            </w:r>
                            <w:r>
                              <w:rPr>
                                <w:sz w:val="28"/>
                                <w:szCs w:val="28"/>
                              </w:rPr>
                              <w:t>Hàm khởi tạo hàng đợi ưu tiên để trống</w:t>
                            </w:r>
                          </w:p>
                          <w:p w14:paraId="3D94A0C3" w14:textId="77777777" w:rsidR="00CD6FDA" w:rsidRPr="003A5B5F" w:rsidRDefault="00CD6FDA" w:rsidP="00CD6FDA">
                            <w:pPr>
                              <w:rPr>
                                <w:sz w:val="28"/>
                                <w:szCs w:val="28"/>
                              </w:rPr>
                            </w:pPr>
                            <w:r>
                              <w:rPr>
                                <w:b/>
                                <w:bCs/>
                                <w:sz w:val="28"/>
                                <w:szCs w:val="28"/>
                              </w:rPr>
                              <w:t>f</w:t>
                            </w:r>
                            <w:r w:rsidRPr="003A5B5F">
                              <w:rPr>
                                <w:b/>
                                <w:bCs/>
                                <w:sz w:val="28"/>
                                <w:szCs w:val="28"/>
                              </w:rPr>
                              <w:t>or</w:t>
                            </w:r>
                            <w:r>
                              <w:rPr>
                                <w:sz w:val="28"/>
                                <w:szCs w:val="28"/>
                              </w:rPr>
                              <w:t xml:space="preserve"> tất cả các đỉnh v trong tập đỉnh V</w:t>
                            </w:r>
                          </w:p>
                          <w:p w14:paraId="09E83408" w14:textId="77777777" w:rsidR="00CD6FDA" w:rsidRPr="009C1900" w:rsidRDefault="00CD6FDA" w:rsidP="00CD6FDA">
                            <w:pPr>
                              <w:ind w:left="720"/>
                              <w:rPr>
                                <w:i/>
                                <w:iCs/>
                                <w:sz w:val="28"/>
                                <w:szCs w:val="28"/>
                              </w:rPr>
                            </w:pPr>
                            <w:r w:rsidRPr="009C1900">
                              <w:rPr>
                                <w:i/>
                                <w:iCs/>
                                <w:sz w:val="28"/>
                                <w:szCs w:val="28"/>
                              </w:rPr>
                              <w:t>d</w:t>
                            </w:r>
                            <w:r w:rsidRPr="00F87A69">
                              <w:rPr>
                                <w:i/>
                                <w:iCs/>
                                <w:sz w:val="28"/>
                                <w:szCs w:val="28"/>
                                <w:vertAlign w:val="subscript"/>
                              </w:rPr>
                              <w:t>v</w:t>
                            </w:r>
                            <w:r w:rsidRPr="009C1900">
                              <w:rPr>
                                <w:i/>
                                <w:iCs/>
                                <w:sz w:val="28"/>
                                <w:szCs w:val="28"/>
                              </w:rPr>
                              <w:t xml:space="preserve"> ← ∞; p</w:t>
                            </w:r>
                            <w:r w:rsidRPr="00F87A69">
                              <w:rPr>
                                <w:i/>
                                <w:iCs/>
                                <w:sz w:val="28"/>
                                <w:szCs w:val="28"/>
                                <w:vertAlign w:val="subscript"/>
                              </w:rPr>
                              <w:t>v</w:t>
                            </w:r>
                            <w:r w:rsidRPr="009C1900">
                              <w:rPr>
                                <w:i/>
                                <w:iCs/>
                                <w:sz w:val="28"/>
                                <w:szCs w:val="28"/>
                              </w:rPr>
                              <w:t xml:space="preserve"> ← null</w:t>
                            </w:r>
                          </w:p>
                          <w:p w14:paraId="2C20CC8E" w14:textId="77777777" w:rsidR="00CD6FDA" w:rsidRDefault="00CD6FDA" w:rsidP="00CD6FDA">
                            <w:pPr>
                              <w:ind w:left="720"/>
                              <w:rPr>
                                <w:sz w:val="28"/>
                                <w:szCs w:val="28"/>
                              </w:rPr>
                            </w:pPr>
                            <w:r w:rsidRPr="009C1900">
                              <w:rPr>
                                <w:i/>
                                <w:iCs/>
                                <w:sz w:val="28"/>
                                <w:szCs w:val="28"/>
                              </w:rPr>
                              <w:t>Insert(Q, v, d</w:t>
                            </w:r>
                            <w:r w:rsidRPr="00F87A69">
                              <w:rPr>
                                <w:i/>
                                <w:iCs/>
                                <w:sz w:val="28"/>
                                <w:szCs w:val="28"/>
                                <w:vertAlign w:val="subscript"/>
                              </w:rPr>
                              <w:t>v</w:t>
                            </w:r>
                            <w:r w:rsidRPr="009C1900">
                              <w:rPr>
                                <w:i/>
                                <w:iCs/>
                                <w:sz w:val="28"/>
                                <w:szCs w:val="28"/>
                              </w:rPr>
                              <w:t>)</w:t>
                            </w:r>
                            <w:r w:rsidRPr="009C1900">
                              <w:rPr>
                                <w:sz w:val="28"/>
                                <w:szCs w:val="28"/>
                              </w:rPr>
                              <w:t xml:space="preserve"> //</w:t>
                            </w:r>
                            <w:r>
                              <w:rPr>
                                <w:sz w:val="28"/>
                                <w:szCs w:val="28"/>
                              </w:rPr>
                              <w:t>Khởi tạo ưu tiên đỉnh trong hàng đợi ưu tiên</w:t>
                            </w:r>
                          </w:p>
                          <w:p w14:paraId="01543F87" w14:textId="77777777" w:rsidR="00CD6FDA" w:rsidRDefault="00CD6FDA" w:rsidP="00CD6FDA">
                            <w:pPr>
                              <w:rPr>
                                <w:sz w:val="28"/>
                                <w:szCs w:val="28"/>
                              </w:rPr>
                            </w:pPr>
                            <w:r w:rsidRPr="009C1900">
                              <w:rPr>
                                <w:i/>
                                <w:iCs/>
                                <w:sz w:val="28"/>
                                <w:szCs w:val="28"/>
                              </w:rPr>
                              <w:t>d</w:t>
                            </w:r>
                            <w:r w:rsidRPr="00F87A69">
                              <w:rPr>
                                <w:i/>
                                <w:iCs/>
                                <w:sz w:val="28"/>
                                <w:szCs w:val="28"/>
                                <w:vertAlign w:val="subscript"/>
                              </w:rPr>
                              <w:t>s</w:t>
                            </w:r>
                            <w:r w:rsidRPr="009C1900">
                              <w:rPr>
                                <w:i/>
                                <w:iCs/>
                                <w:sz w:val="28"/>
                                <w:szCs w:val="28"/>
                              </w:rPr>
                              <w:t xml:space="preserve"> </w:t>
                            </w:r>
                            <w:r w:rsidRPr="009C1900">
                              <w:rPr>
                                <w:sz w:val="28"/>
                                <w:szCs w:val="28"/>
                              </w:rPr>
                              <w:t>← 0</w:t>
                            </w:r>
                            <w:r w:rsidRPr="009C1900">
                              <w:rPr>
                                <w:i/>
                                <w:iCs/>
                                <w:sz w:val="28"/>
                                <w:szCs w:val="28"/>
                              </w:rPr>
                              <w:t>; Decrease(Q, s, d</w:t>
                            </w:r>
                            <w:r w:rsidRPr="00F87A69">
                              <w:rPr>
                                <w:i/>
                                <w:iCs/>
                                <w:sz w:val="28"/>
                                <w:szCs w:val="28"/>
                                <w:vertAlign w:val="subscript"/>
                              </w:rPr>
                              <w:t>s</w:t>
                            </w:r>
                            <w:r w:rsidRPr="009C1900">
                              <w:rPr>
                                <w:i/>
                                <w:iCs/>
                                <w:sz w:val="28"/>
                                <w:szCs w:val="28"/>
                              </w:rPr>
                              <w:t>)</w:t>
                            </w:r>
                            <w:r w:rsidRPr="009C1900">
                              <w:rPr>
                                <w:sz w:val="28"/>
                                <w:szCs w:val="28"/>
                              </w:rPr>
                              <w:t xml:space="preserve"> //update priority of </w:t>
                            </w:r>
                            <w:r w:rsidRPr="00F87A69">
                              <w:rPr>
                                <w:i/>
                                <w:iCs/>
                                <w:sz w:val="28"/>
                                <w:szCs w:val="28"/>
                              </w:rPr>
                              <w:t>s</w:t>
                            </w:r>
                            <w:r w:rsidRPr="009C1900">
                              <w:rPr>
                                <w:sz w:val="28"/>
                                <w:szCs w:val="28"/>
                              </w:rPr>
                              <w:t xml:space="preserve"> with </w:t>
                            </w:r>
                            <w:r w:rsidRPr="00F87A69">
                              <w:rPr>
                                <w:i/>
                                <w:iCs/>
                                <w:sz w:val="28"/>
                                <w:szCs w:val="28"/>
                              </w:rPr>
                              <w:t>d</w:t>
                            </w:r>
                            <w:r w:rsidRPr="00F87A69">
                              <w:rPr>
                                <w:i/>
                                <w:iCs/>
                                <w:sz w:val="28"/>
                                <w:szCs w:val="28"/>
                                <w:vertAlign w:val="subscript"/>
                              </w:rPr>
                              <w:t>s</w:t>
                            </w:r>
                          </w:p>
                          <w:p w14:paraId="1815CCA7" w14:textId="77777777" w:rsidR="00CD6FDA" w:rsidRPr="009C1900" w:rsidRDefault="00CD6FDA" w:rsidP="00CD6FDA">
                            <w:pPr>
                              <w:rPr>
                                <w:rFonts w:ascii="Cambria Math" w:hAnsi="Cambria Math" w:cs="Cambria Math"/>
                                <w:sz w:val="28"/>
                                <w:szCs w:val="28"/>
                              </w:rPr>
                            </w:pPr>
                            <w:r w:rsidRPr="009C1900">
                              <w:rPr>
                                <w:i/>
                                <w:iCs/>
                                <w:sz w:val="28"/>
                                <w:szCs w:val="28"/>
                              </w:rPr>
                              <w:t>V</w:t>
                            </w:r>
                            <w:r w:rsidRPr="00F87A69">
                              <w:rPr>
                                <w:i/>
                                <w:iCs/>
                                <w:sz w:val="28"/>
                                <w:szCs w:val="28"/>
                                <w:vertAlign w:val="subscript"/>
                              </w:rPr>
                              <w:t>T</w:t>
                            </w:r>
                            <w:r w:rsidRPr="009C1900">
                              <w:rPr>
                                <w:i/>
                                <w:iCs/>
                                <w:sz w:val="28"/>
                                <w:szCs w:val="28"/>
                              </w:rPr>
                              <w:t xml:space="preserve"> </w:t>
                            </w:r>
                            <w:r w:rsidRPr="009C1900">
                              <w:rPr>
                                <w:sz w:val="28"/>
                                <w:szCs w:val="28"/>
                              </w:rPr>
                              <w:t xml:space="preserve">← </w:t>
                            </w:r>
                            <w:r w:rsidRPr="009C1900">
                              <w:rPr>
                                <w:rFonts w:ascii="Cambria Math" w:hAnsi="Cambria Math" w:cs="Cambria Math"/>
                                <w:sz w:val="28"/>
                                <w:szCs w:val="28"/>
                              </w:rPr>
                              <w:t>∅</w:t>
                            </w:r>
                          </w:p>
                          <w:p w14:paraId="1758D566" w14:textId="77777777" w:rsidR="00CD6FDA" w:rsidRDefault="00CD6FDA" w:rsidP="00CD6FDA">
                            <w:pPr>
                              <w:rPr>
                                <w:sz w:val="28"/>
                                <w:szCs w:val="28"/>
                              </w:rPr>
                            </w:pPr>
                            <w:r w:rsidRPr="009C1900">
                              <w:rPr>
                                <w:b/>
                                <w:bCs/>
                                <w:sz w:val="28"/>
                                <w:szCs w:val="28"/>
                              </w:rPr>
                              <w:t>for</w:t>
                            </w:r>
                            <w:r>
                              <w:rPr>
                                <w:sz w:val="28"/>
                                <w:szCs w:val="28"/>
                              </w:rPr>
                              <w:t xml:space="preserve"> </w:t>
                            </w:r>
                            <w:r w:rsidRPr="00F87A69">
                              <w:rPr>
                                <w:i/>
                                <w:iCs/>
                                <w:sz w:val="28"/>
                                <w:szCs w:val="28"/>
                              </w:rPr>
                              <w:t>i</w:t>
                            </w:r>
                            <w:r w:rsidRPr="009C1900">
                              <w:rPr>
                                <w:sz w:val="28"/>
                                <w:szCs w:val="28"/>
                              </w:rPr>
                              <w:t xml:space="preserve"> ← 0 </w:t>
                            </w:r>
                            <w:r w:rsidRPr="009C1900">
                              <w:rPr>
                                <w:b/>
                                <w:bCs/>
                                <w:sz w:val="28"/>
                                <w:szCs w:val="28"/>
                              </w:rPr>
                              <w:t>to</w:t>
                            </w:r>
                            <w:r w:rsidRPr="009C1900">
                              <w:rPr>
                                <w:sz w:val="28"/>
                                <w:szCs w:val="28"/>
                              </w:rPr>
                              <w:t xml:space="preserve"> |</w:t>
                            </w:r>
                            <w:r w:rsidRPr="00F87A69">
                              <w:rPr>
                                <w:i/>
                                <w:iCs/>
                                <w:sz w:val="28"/>
                                <w:szCs w:val="28"/>
                              </w:rPr>
                              <w:t>V</w:t>
                            </w:r>
                            <w:r w:rsidRPr="009C1900">
                              <w:rPr>
                                <w:sz w:val="28"/>
                                <w:szCs w:val="28"/>
                              </w:rPr>
                              <w:t xml:space="preserve"> | − 1 </w:t>
                            </w:r>
                            <w:r w:rsidRPr="009C1900">
                              <w:rPr>
                                <w:b/>
                                <w:bCs/>
                                <w:sz w:val="28"/>
                                <w:szCs w:val="28"/>
                              </w:rPr>
                              <w:t>do</w:t>
                            </w:r>
                          </w:p>
                          <w:p w14:paraId="45FF67E8" w14:textId="77777777" w:rsidR="00CD6FDA" w:rsidRPr="009C1900" w:rsidRDefault="00CD6FDA" w:rsidP="00CD6FDA">
                            <w:pPr>
                              <w:rPr>
                                <w:sz w:val="28"/>
                                <w:szCs w:val="28"/>
                              </w:rPr>
                            </w:pPr>
                            <w:r>
                              <w:rPr>
                                <w:sz w:val="28"/>
                                <w:szCs w:val="28"/>
                              </w:rPr>
                              <w:tab/>
                            </w:r>
                            <w:r w:rsidRPr="009C1900">
                              <w:rPr>
                                <w:i/>
                                <w:iCs/>
                                <w:sz w:val="28"/>
                                <w:szCs w:val="28"/>
                              </w:rPr>
                              <w:t>u</w:t>
                            </w:r>
                            <w:r w:rsidRPr="009C1900">
                              <w:rPr>
                                <w:rFonts w:ascii="Cambria Math" w:hAnsi="Cambria Math" w:cs="Cambria Math"/>
                                <w:i/>
                                <w:iCs/>
                                <w:sz w:val="28"/>
                                <w:szCs w:val="28"/>
                                <w:vertAlign w:val="superscript"/>
                              </w:rPr>
                              <w:t>∗</w:t>
                            </w:r>
                            <w:r w:rsidRPr="009C1900">
                              <w:rPr>
                                <w:i/>
                                <w:iCs/>
                                <w:sz w:val="28"/>
                                <w:szCs w:val="28"/>
                              </w:rPr>
                              <w:t xml:space="preserve"> ← DeleteMin(Q)</w:t>
                            </w:r>
                            <w:r w:rsidRPr="009C1900">
                              <w:rPr>
                                <w:sz w:val="28"/>
                                <w:szCs w:val="28"/>
                              </w:rPr>
                              <w:t xml:space="preserve"> //</w:t>
                            </w:r>
                            <w:r>
                              <w:rPr>
                                <w:sz w:val="28"/>
                                <w:szCs w:val="28"/>
                              </w:rPr>
                              <w:t>Xóa phần tử ưu tiên nhỏ nhất</w:t>
                            </w:r>
                          </w:p>
                          <w:p w14:paraId="72421A2A" w14:textId="77777777" w:rsidR="00CD6FDA" w:rsidRPr="009C1900" w:rsidRDefault="00CD6FDA" w:rsidP="00CD6FDA">
                            <w:pPr>
                              <w:ind w:firstLine="720"/>
                              <w:rPr>
                                <w:i/>
                                <w:iCs/>
                                <w:sz w:val="28"/>
                                <w:szCs w:val="28"/>
                              </w:rPr>
                            </w:pPr>
                            <w:r w:rsidRPr="009C1900">
                              <w:rPr>
                                <w:i/>
                                <w:iCs/>
                                <w:sz w:val="28"/>
                                <w:szCs w:val="28"/>
                              </w:rPr>
                              <w:t>V</w:t>
                            </w:r>
                            <w:r w:rsidRPr="009C1900">
                              <w:rPr>
                                <w:i/>
                                <w:iCs/>
                                <w:sz w:val="28"/>
                                <w:szCs w:val="28"/>
                                <w:vertAlign w:val="subscript"/>
                              </w:rPr>
                              <w:t>T</w:t>
                            </w:r>
                            <w:r w:rsidRPr="009C1900">
                              <w:rPr>
                                <w:i/>
                                <w:iCs/>
                                <w:sz w:val="28"/>
                                <w:szCs w:val="28"/>
                              </w:rPr>
                              <w:t xml:space="preserve"> ← V</w:t>
                            </w:r>
                            <w:r w:rsidRPr="009C1900">
                              <w:rPr>
                                <w:i/>
                                <w:iCs/>
                                <w:sz w:val="28"/>
                                <w:szCs w:val="28"/>
                                <w:vertAlign w:val="subscript"/>
                              </w:rPr>
                              <w:t>T</w:t>
                            </w:r>
                            <w:r w:rsidRPr="009C1900">
                              <w:rPr>
                                <w:i/>
                                <w:iCs/>
                                <w:sz w:val="28"/>
                                <w:szCs w:val="28"/>
                              </w:rPr>
                              <w:t xml:space="preserve"> </w:t>
                            </w:r>
                            <w:r w:rsidRPr="009C1900">
                              <w:rPr>
                                <w:rFonts w:ascii="Cambria Math" w:hAnsi="Cambria Math" w:cs="Cambria Math"/>
                                <w:sz w:val="28"/>
                                <w:szCs w:val="28"/>
                              </w:rPr>
                              <w:t>∪</w:t>
                            </w:r>
                            <w:r w:rsidRPr="009C1900">
                              <w:rPr>
                                <w:i/>
                                <w:iCs/>
                                <w:sz w:val="28"/>
                                <w:szCs w:val="28"/>
                              </w:rPr>
                              <w:t xml:space="preserve"> {u</w:t>
                            </w:r>
                            <w:r w:rsidRPr="009C1900">
                              <w:rPr>
                                <w:rFonts w:ascii="Cambria Math" w:hAnsi="Cambria Math" w:cs="Cambria Math"/>
                                <w:i/>
                                <w:iCs/>
                                <w:sz w:val="28"/>
                                <w:szCs w:val="28"/>
                                <w:vertAlign w:val="superscript"/>
                              </w:rPr>
                              <w:t>∗</w:t>
                            </w:r>
                            <w:r w:rsidRPr="009C1900">
                              <w:rPr>
                                <w:i/>
                                <w:iCs/>
                                <w:sz w:val="28"/>
                                <w:szCs w:val="28"/>
                              </w:rPr>
                              <w:t>}</w:t>
                            </w:r>
                          </w:p>
                          <w:p w14:paraId="6CF2AE8C" w14:textId="77777777" w:rsidR="00CD6FDA" w:rsidRPr="009C1900" w:rsidRDefault="00CD6FDA" w:rsidP="00CD6FDA">
                            <w:pPr>
                              <w:ind w:firstLine="720"/>
                              <w:rPr>
                                <w:b/>
                                <w:bCs/>
                                <w:sz w:val="28"/>
                                <w:szCs w:val="28"/>
                              </w:rPr>
                            </w:pPr>
                            <w:r w:rsidRPr="009C1900">
                              <w:rPr>
                                <w:b/>
                                <w:bCs/>
                                <w:sz w:val="28"/>
                                <w:szCs w:val="28"/>
                              </w:rPr>
                              <w:t>for</w:t>
                            </w:r>
                            <w:r w:rsidRPr="009C1900">
                              <w:rPr>
                                <w:sz w:val="28"/>
                                <w:szCs w:val="28"/>
                              </w:rPr>
                              <w:t xml:space="preserve"> every vertex u in V − VT that is adjacent to u</w:t>
                            </w:r>
                            <w:r w:rsidRPr="009C1900">
                              <w:rPr>
                                <w:rFonts w:ascii="Cambria Math" w:hAnsi="Cambria Math" w:cs="Cambria Math"/>
                                <w:sz w:val="28"/>
                                <w:szCs w:val="28"/>
                              </w:rPr>
                              <w:t>∗</w:t>
                            </w:r>
                            <w:r w:rsidRPr="009C1900">
                              <w:rPr>
                                <w:sz w:val="28"/>
                                <w:szCs w:val="28"/>
                              </w:rPr>
                              <w:t xml:space="preserve"> do</w:t>
                            </w:r>
                          </w:p>
                          <w:p w14:paraId="351F2347" w14:textId="77777777" w:rsidR="00CD6FDA" w:rsidRPr="009C1900" w:rsidRDefault="00CD6FDA" w:rsidP="00CD6FDA">
                            <w:pPr>
                              <w:ind w:firstLine="720"/>
                              <w:rPr>
                                <w:sz w:val="28"/>
                                <w:szCs w:val="28"/>
                              </w:rPr>
                            </w:pPr>
                            <w:r>
                              <w:rPr>
                                <w:sz w:val="28"/>
                                <w:szCs w:val="28"/>
                              </w:rPr>
                              <w:tab/>
                            </w:r>
                            <w:r w:rsidRPr="009C1900">
                              <w:rPr>
                                <w:b/>
                                <w:bCs/>
                                <w:sz w:val="28"/>
                                <w:szCs w:val="28"/>
                              </w:rPr>
                              <w:t>if</w:t>
                            </w:r>
                            <w:r w:rsidRPr="009C1900">
                              <w:rPr>
                                <w:sz w:val="28"/>
                                <w:szCs w:val="28"/>
                              </w:rPr>
                              <w:t xml:space="preserve"> </w:t>
                            </w:r>
                            <w:r w:rsidRPr="009C1900">
                              <w:rPr>
                                <w:i/>
                                <w:iCs/>
                                <w:sz w:val="28"/>
                                <w:szCs w:val="28"/>
                              </w:rPr>
                              <w:t>d</w:t>
                            </w:r>
                            <w:r w:rsidRPr="009C1900">
                              <w:rPr>
                                <w:i/>
                                <w:iCs/>
                                <w:sz w:val="28"/>
                                <w:szCs w:val="28"/>
                                <w:vertAlign w:val="subscript"/>
                              </w:rPr>
                              <w:t>u</w:t>
                            </w:r>
                            <w:r w:rsidRPr="009C1900">
                              <w:rPr>
                                <w:rFonts w:ascii="Cambria Math" w:hAnsi="Cambria Math" w:cs="Cambria Math"/>
                                <w:i/>
                                <w:iCs/>
                                <w:sz w:val="28"/>
                                <w:szCs w:val="28"/>
                                <w:vertAlign w:val="subscript"/>
                              </w:rPr>
                              <w:t>∗</w:t>
                            </w:r>
                            <w:r w:rsidRPr="009C1900">
                              <w:rPr>
                                <w:i/>
                                <w:iCs/>
                                <w:sz w:val="28"/>
                                <w:szCs w:val="28"/>
                              </w:rPr>
                              <w:t xml:space="preserve"> + w(u</w:t>
                            </w:r>
                            <w:r w:rsidRPr="009C1900">
                              <w:rPr>
                                <w:rFonts w:ascii="Cambria Math" w:hAnsi="Cambria Math" w:cs="Cambria Math"/>
                                <w:i/>
                                <w:iCs/>
                                <w:sz w:val="28"/>
                                <w:szCs w:val="28"/>
                                <w:vertAlign w:val="superscript"/>
                              </w:rPr>
                              <w:t>∗</w:t>
                            </w:r>
                            <w:r w:rsidRPr="009C1900">
                              <w:rPr>
                                <w:i/>
                                <w:iCs/>
                                <w:sz w:val="28"/>
                                <w:szCs w:val="28"/>
                              </w:rPr>
                              <w:t>, u) &lt; du</w:t>
                            </w:r>
                          </w:p>
                          <w:p w14:paraId="06991C5C" w14:textId="77777777" w:rsidR="00CD6FDA" w:rsidRPr="009C1900" w:rsidRDefault="00CD6FDA" w:rsidP="00CD6FDA">
                            <w:pPr>
                              <w:ind w:firstLine="720"/>
                              <w:rPr>
                                <w:i/>
                                <w:iCs/>
                                <w:sz w:val="28"/>
                                <w:szCs w:val="28"/>
                              </w:rPr>
                            </w:pPr>
                            <w:r w:rsidRPr="009C1900">
                              <w:rPr>
                                <w:sz w:val="28"/>
                                <w:szCs w:val="28"/>
                              </w:rPr>
                              <w:tab/>
                            </w:r>
                            <w:r w:rsidRPr="009C1900">
                              <w:rPr>
                                <w:sz w:val="28"/>
                                <w:szCs w:val="28"/>
                              </w:rPr>
                              <w:tab/>
                            </w:r>
                            <w:r w:rsidRPr="009C1900">
                              <w:rPr>
                                <w:i/>
                                <w:iCs/>
                                <w:sz w:val="28"/>
                                <w:szCs w:val="28"/>
                              </w:rPr>
                              <w:t>d</w:t>
                            </w:r>
                            <w:r w:rsidRPr="009C1900">
                              <w:rPr>
                                <w:i/>
                                <w:iCs/>
                                <w:sz w:val="28"/>
                                <w:szCs w:val="28"/>
                                <w:vertAlign w:val="subscript"/>
                              </w:rPr>
                              <w:t>u</w:t>
                            </w:r>
                            <w:r w:rsidRPr="009C1900">
                              <w:rPr>
                                <w:i/>
                                <w:iCs/>
                                <w:sz w:val="28"/>
                                <w:szCs w:val="28"/>
                              </w:rPr>
                              <w:t xml:space="preserve"> ← d</w:t>
                            </w:r>
                            <w:r w:rsidRPr="009C1900">
                              <w:rPr>
                                <w:i/>
                                <w:iCs/>
                                <w:sz w:val="28"/>
                                <w:szCs w:val="28"/>
                                <w:vertAlign w:val="subscript"/>
                              </w:rPr>
                              <w:t>u</w:t>
                            </w:r>
                            <w:r w:rsidRPr="009C1900">
                              <w:rPr>
                                <w:rFonts w:ascii="Cambria Math" w:hAnsi="Cambria Math" w:cs="Cambria Math"/>
                                <w:i/>
                                <w:iCs/>
                                <w:sz w:val="28"/>
                                <w:szCs w:val="28"/>
                              </w:rPr>
                              <w:t>∗</w:t>
                            </w:r>
                            <w:r w:rsidRPr="009C1900">
                              <w:rPr>
                                <w:i/>
                                <w:iCs/>
                                <w:sz w:val="28"/>
                                <w:szCs w:val="28"/>
                              </w:rPr>
                              <w:t xml:space="preserve"> + w(u</w:t>
                            </w:r>
                            <w:r w:rsidRPr="009C1900">
                              <w:rPr>
                                <w:rFonts w:ascii="Cambria Math" w:hAnsi="Cambria Math" w:cs="Cambria Math"/>
                                <w:i/>
                                <w:iCs/>
                                <w:sz w:val="28"/>
                                <w:szCs w:val="28"/>
                                <w:vertAlign w:val="superscript"/>
                              </w:rPr>
                              <w:t>∗</w:t>
                            </w:r>
                            <w:r w:rsidRPr="009C1900">
                              <w:rPr>
                                <w:i/>
                                <w:iCs/>
                                <w:sz w:val="28"/>
                                <w:szCs w:val="28"/>
                              </w:rPr>
                              <w:t>, u); p</w:t>
                            </w:r>
                            <w:r w:rsidRPr="009C1900">
                              <w:rPr>
                                <w:i/>
                                <w:iCs/>
                                <w:sz w:val="28"/>
                                <w:szCs w:val="28"/>
                                <w:vertAlign w:val="subscript"/>
                              </w:rPr>
                              <w:t>u</w:t>
                            </w:r>
                            <w:r w:rsidRPr="009C1900">
                              <w:rPr>
                                <w:i/>
                                <w:iCs/>
                                <w:sz w:val="28"/>
                                <w:szCs w:val="28"/>
                              </w:rPr>
                              <w:t xml:space="preserve"> ← u</w:t>
                            </w:r>
                            <w:r w:rsidRPr="009C1900">
                              <w:rPr>
                                <w:rFonts w:ascii="Cambria Math" w:hAnsi="Cambria Math" w:cs="Cambria Math"/>
                                <w:i/>
                                <w:iCs/>
                                <w:sz w:val="28"/>
                                <w:szCs w:val="28"/>
                                <w:vertAlign w:val="superscript"/>
                              </w:rPr>
                              <w:t>∗</w:t>
                            </w:r>
                          </w:p>
                          <w:p w14:paraId="3AE1A66D" w14:textId="77777777" w:rsidR="00CD6FDA" w:rsidRPr="003A5B5F" w:rsidRDefault="00CD6FDA" w:rsidP="00CD6FDA">
                            <w:pPr>
                              <w:ind w:left="1440" w:firstLine="720"/>
                              <w:rPr>
                                <w:sz w:val="28"/>
                                <w:szCs w:val="28"/>
                              </w:rPr>
                            </w:pPr>
                            <w:r w:rsidRPr="009C1900">
                              <w:rPr>
                                <w:i/>
                                <w:iCs/>
                                <w:sz w:val="28"/>
                                <w:szCs w:val="28"/>
                              </w:rPr>
                              <w:t>Decrease(Q, u, d</w:t>
                            </w:r>
                            <w:r w:rsidRPr="009C1900">
                              <w:rPr>
                                <w:i/>
                                <w:iCs/>
                                <w:sz w:val="28"/>
                                <w:szCs w:val="28"/>
                                <w:vertAlign w:val="subscript"/>
                              </w:rPr>
                              <w:t>u</w:t>
                            </w:r>
                            <w:r w:rsidRPr="009C1900">
                              <w:rPr>
                                <w:i/>
                                <w:i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E8106F" id="_x0000_s1033" type="#_x0000_t202" style="position:absolute;left:0;text-align:left;margin-left:0;margin-top:27.6pt;width:465.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oKJQIAAE0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">
                <v:textbox style="mso-fit-shape-to-text:t">
                  <w:txbxContent>
                    <w:p w14:paraId="52967AD4" w14:textId="77777777" w:rsidR="00CD6FDA" w:rsidRPr="003A5B5F" w:rsidRDefault="00CD6FDA" w:rsidP="00CD6FDA">
                      <w:pPr>
                        <w:rPr>
                          <w:sz w:val="28"/>
                          <w:szCs w:val="28"/>
                        </w:rPr>
                      </w:pPr>
                      <w:r w:rsidRPr="003A5B5F">
                        <w:rPr>
                          <w:b/>
                          <w:bCs/>
                          <w:sz w:val="28"/>
                          <w:szCs w:val="28"/>
                        </w:rPr>
                        <w:t>THUẬT TOÁN</w:t>
                      </w:r>
                      <w:r w:rsidRPr="003A5B5F">
                        <w:rPr>
                          <w:sz w:val="28"/>
                          <w:szCs w:val="28"/>
                        </w:rPr>
                        <w:t xml:space="preserve"> </w:t>
                      </w:r>
                      <w:proofErr w:type="gramStart"/>
                      <w:r w:rsidRPr="008E368F">
                        <w:rPr>
                          <w:i/>
                          <w:iCs/>
                          <w:sz w:val="28"/>
                          <w:szCs w:val="28"/>
                        </w:rPr>
                        <w:t>Dijkstra(</w:t>
                      </w:r>
                      <w:proofErr w:type="gramEnd"/>
                      <w:r w:rsidRPr="008E368F">
                        <w:rPr>
                          <w:i/>
                          <w:iCs/>
                          <w:sz w:val="28"/>
                          <w:szCs w:val="28"/>
                        </w:rPr>
                        <w:t>G, s)</w:t>
                      </w:r>
                    </w:p>
                    <w:p w14:paraId="71F2FA25" w14:textId="77777777" w:rsidR="00CD6FDA" w:rsidRPr="003A5B5F" w:rsidRDefault="00CD6FDA" w:rsidP="00CD6FDA">
                      <w:pPr>
                        <w:rPr>
                          <w:sz w:val="28"/>
                          <w:szCs w:val="28"/>
                        </w:rPr>
                      </w:pPr>
                      <w:r w:rsidRPr="003A5B5F">
                        <w:rPr>
                          <w:sz w:val="28"/>
                          <w:szCs w:val="28"/>
                        </w:rPr>
                        <w:t>//</w:t>
                      </w:r>
                      <w:proofErr w:type="spellStart"/>
                      <w:r w:rsidRPr="003A5B5F">
                        <w:rPr>
                          <w:sz w:val="28"/>
                          <w:szCs w:val="28"/>
                        </w:rPr>
                        <w:t>Thuật</w:t>
                      </w:r>
                      <w:proofErr w:type="spellEnd"/>
                      <w:r w:rsidRPr="003A5B5F">
                        <w:rPr>
                          <w:sz w:val="28"/>
                          <w:szCs w:val="28"/>
                        </w:rPr>
                        <w:t xml:space="preserve"> </w:t>
                      </w:r>
                      <w:proofErr w:type="spellStart"/>
                      <w:r w:rsidRPr="003A5B5F">
                        <w:rPr>
                          <w:sz w:val="28"/>
                          <w:szCs w:val="28"/>
                        </w:rPr>
                        <w:t>toán</w:t>
                      </w:r>
                      <w:proofErr w:type="spellEnd"/>
                      <w:r w:rsidRPr="003A5B5F">
                        <w:rPr>
                          <w:sz w:val="28"/>
                          <w:szCs w:val="28"/>
                        </w:rPr>
                        <w:t xml:space="preserve"> </w:t>
                      </w:r>
                      <w:r>
                        <w:rPr>
                          <w:sz w:val="28"/>
                          <w:szCs w:val="28"/>
                        </w:rPr>
                        <w:t>Dijkstra</w:t>
                      </w:r>
                      <w:r w:rsidRPr="003A5B5F">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đường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ngắn</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nguồn</w:t>
                      </w:r>
                      <w:proofErr w:type="spellEnd"/>
                    </w:p>
                    <w:p w14:paraId="11734332" w14:textId="77777777" w:rsidR="00CD6FDA" w:rsidRDefault="00CD6FDA" w:rsidP="00CD6FDA">
                      <w:pPr>
                        <w:rPr>
                          <w:sz w:val="28"/>
                          <w:szCs w:val="28"/>
                        </w:rPr>
                      </w:pPr>
                      <w:r w:rsidRPr="003A5B5F">
                        <w:rPr>
                          <w:sz w:val="28"/>
                          <w:szCs w:val="28"/>
                        </w:rPr>
                        <w:t xml:space="preserve">//Input: </w:t>
                      </w:r>
                      <w:proofErr w:type="spellStart"/>
                      <w:r w:rsidRPr="003A5B5F">
                        <w:rPr>
                          <w:sz w:val="28"/>
                          <w:szCs w:val="28"/>
                        </w:rPr>
                        <w:t>Một</w:t>
                      </w:r>
                      <w:proofErr w:type="spellEnd"/>
                      <w:r w:rsidRPr="003A5B5F">
                        <w:rPr>
                          <w:sz w:val="28"/>
                          <w:szCs w:val="28"/>
                        </w:rPr>
                        <w:t xml:space="preserve"> </w:t>
                      </w:r>
                      <w:proofErr w:type="spellStart"/>
                      <w:r w:rsidRPr="003A5B5F">
                        <w:rPr>
                          <w:sz w:val="28"/>
                          <w:szCs w:val="28"/>
                        </w:rPr>
                        <w:t>đồ</w:t>
                      </w:r>
                      <w:proofErr w:type="spellEnd"/>
                      <w:r w:rsidRPr="003A5B5F">
                        <w:rPr>
                          <w:sz w:val="28"/>
                          <w:szCs w:val="28"/>
                        </w:rPr>
                        <w:t xml:space="preserve"> </w:t>
                      </w:r>
                      <w:proofErr w:type="spellStart"/>
                      <w:r w:rsidRPr="003A5B5F">
                        <w:rPr>
                          <w:sz w:val="28"/>
                          <w:szCs w:val="28"/>
                        </w:rPr>
                        <w:t>thị</w:t>
                      </w:r>
                      <w:proofErr w:type="spellEnd"/>
                      <w:r w:rsidRPr="003A5B5F">
                        <w:rPr>
                          <w:sz w:val="28"/>
                          <w:szCs w:val="28"/>
                        </w:rPr>
                        <w:t xml:space="preserve"> </w:t>
                      </w:r>
                      <w:proofErr w:type="spellStart"/>
                      <w:r w:rsidRPr="003A5B5F">
                        <w:rPr>
                          <w:sz w:val="28"/>
                          <w:szCs w:val="28"/>
                        </w:rPr>
                        <w:t>được</w:t>
                      </w:r>
                      <w:proofErr w:type="spellEnd"/>
                      <w:r w:rsidRPr="003A5B5F">
                        <w:rPr>
                          <w:sz w:val="28"/>
                          <w:szCs w:val="28"/>
                        </w:rPr>
                        <w:t xml:space="preserve"> </w:t>
                      </w:r>
                      <w:proofErr w:type="spellStart"/>
                      <w:r w:rsidRPr="003A5B5F">
                        <w:rPr>
                          <w:sz w:val="28"/>
                          <w:szCs w:val="28"/>
                        </w:rPr>
                        <w:t>kết</w:t>
                      </w:r>
                      <w:proofErr w:type="spellEnd"/>
                      <w:r w:rsidRPr="003A5B5F">
                        <w:rPr>
                          <w:sz w:val="28"/>
                          <w:szCs w:val="28"/>
                        </w:rPr>
                        <w:t xml:space="preserve"> </w:t>
                      </w:r>
                      <w:proofErr w:type="spellStart"/>
                      <w:r w:rsidRPr="003A5B5F">
                        <w:rPr>
                          <w:sz w:val="28"/>
                          <w:szCs w:val="28"/>
                        </w:rPr>
                        <w:t>nối</w:t>
                      </w:r>
                      <w:proofErr w:type="spellEnd"/>
                      <w:r w:rsidRPr="003A5B5F">
                        <w:rPr>
                          <w:sz w:val="28"/>
                          <w:szCs w:val="28"/>
                        </w:rPr>
                        <w:t xml:space="preserve"> </w:t>
                      </w:r>
                      <w:proofErr w:type="spellStart"/>
                      <w:r w:rsidRPr="003A5B5F">
                        <w:rPr>
                          <w:sz w:val="28"/>
                          <w:szCs w:val="28"/>
                        </w:rPr>
                        <w:t>có</w:t>
                      </w:r>
                      <w:proofErr w:type="spellEnd"/>
                      <w:r w:rsidRPr="003A5B5F">
                        <w:rPr>
                          <w:sz w:val="28"/>
                          <w:szCs w:val="28"/>
                        </w:rPr>
                        <w:t xml:space="preserve"> </w:t>
                      </w:r>
                      <w:proofErr w:type="spellStart"/>
                      <w:r w:rsidRPr="003A5B5F">
                        <w:rPr>
                          <w:sz w:val="28"/>
                          <w:szCs w:val="28"/>
                        </w:rPr>
                        <w:t>trọng</w:t>
                      </w:r>
                      <w:proofErr w:type="spellEnd"/>
                      <w:r w:rsidRPr="003A5B5F">
                        <w:rPr>
                          <w:sz w:val="28"/>
                          <w:szCs w:val="28"/>
                        </w:rPr>
                        <w:t xml:space="preserve"> </w:t>
                      </w:r>
                      <w:proofErr w:type="spellStart"/>
                      <w:r w:rsidRPr="003A5B5F">
                        <w:rPr>
                          <w:sz w:val="28"/>
                          <w:szCs w:val="28"/>
                        </w:rPr>
                        <w:t>số</w:t>
                      </w:r>
                      <w:proofErr w:type="spellEnd"/>
                      <w:r w:rsidRPr="003A5B5F">
                        <w:rPr>
                          <w:sz w:val="28"/>
                          <w:szCs w:val="28"/>
                        </w:rPr>
                        <w:t xml:space="preserve"> G = </w:t>
                      </w:r>
                      <w:proofErr w:type="gramStart"/>
                      <w:r w:rsidRPr="003A5B5F">
                        <w:rPr>
                          <w:sz w:val="28"/>
                          <w:szCs w:val="28"/>
                        </w:rPr>
                        <w:t>( V</w:t>
                      </w:r>
                      <w:proofErr w:type="gramEnd"/>
                      <w:r w:rsidRPr="003A5B5F">
                        <w:rPr>
                          <w:sz w:val="28"/>
                          <w:szCs w:val="28"/>
                        </w:rPr>
                        <w:t>, E )</w:t>
                      </w:r>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trọng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âm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đỉnh</w:t>
                      </w:r>
                      <w:proofErr w:type="spellEnd"/>
                      <w:r>
                        <w:rPr>
                          <w:sz w:val="28"/>
                          <w:szCs w:val="28"/>
                        </w:rPr>
                        <w:t xml:space="preserve"> </w:t>
                      </w:r>
                      <w:r>
                        <w:rPr>
                          <w:i/>
                          <w:iCs/>
                          <w:sz w:val="28"/>
                          <w:szCs w:val="28"/>
                        </w:rPr>
                        <w:t>v</w:t>
                      </w:r>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nó</w:t>
                      </w:r>
                      <w:proofErr w:type="spellEnd"/>
                      <w:r w:rsidRPr="003A5B5F">
                        <w:rPr>
                          <w:sz w:val="28"/>
                          <w:szCs w:val="28"/>
                        </w:rPr>
                        <w:br w:type="page"/>
                        <w:t xml:space="preserve">//Output: </w:t>
                      </w:r>
                      <w:proofErr w:type="spellStart"/>
                      <w:r>
                        <w:rPr>
                          <w:sz w:val="28"/>
                          <w:szCs w:val="28"/>
                        </w:rPr>
                        <w:t>Độ</w:t>
                      </w:r>
                      <w:proofErr w:type="spellEnd"/>
                      <w:r>
                        <w:rPr>
                          <w:sz w:val="28"/>
                          <w:szCs w:val="28"/>
                        </w:rPr>
                        <w:t xml:space="preserve"> </w:t>
                      </w:r>
                      <w:proofErr w:type="spellStart"/>
                      <w:r>
                        <w:rPr>
                          <w:sz w:val="28"/>
                          <w:szCs w:val="28"/>
                        </w:rPr>
                        <w:t>dài</w:t>
                      </w:r>
                      <w:proofErr w:type="spellEnd"/>
                      <w:r w:rsidRPr="009C1900">
                        <w:rPr>
                          <w:sz w:val="28"/>
                          <w:szCs w:val="28"/>
                        </w:rPr>
                        <w:t xml:space="preserve"> dv </w:t>
                      </w:r>
                      <w:proofErr w:type="spellStart"/>
                      <w:r>
                        <w:rPr>
                          <w:sz w:val="28"/>
                          <w:szCs w:val="28"/>
                        </w:rPr>
                        <w:t>của</w:t>
                      </w:r>
                      <w:proofErr w:type="spellEnd"/>
                      <w:r>
                        <w:rPr>
                          <w:sz w:val="28"/>
                          <w:szCs w:val="28"/>
                        </w:rPr>
                        <w:t xml:space="preserve"> </w:t>
                      </w:r>
                      <w:proofErr w:type="spellStart"/>
                      <w:r>
                        <w:rPr>
                          <w:sz w:val="28"/>
                          <w:szCs w:val="28"/>
                        </w:rPr>
                        <w:t>đường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ngắn</w:t>
                      </w:r>
                      <w:proofErr w:type="spellEnd"/>
                      <w:r>
                        <w:rPr>
                          <w:sz w:val="28"/>
                          <w:szCs w:val="28"/>
                        </w:rPr>
                        <w:t xml:space="preserve"> </w:t>
                      </w:r>
                      <w:proofErr w:type="spellStart"/>
                      <w:r>
                        <w:rPr>
                          <w:sz w:val="28"/>
                          <w:szCs w:val="28"/>
                        </w:rPr>
                        <w:t>nhất</w:t>
                      </w:r>
                      <w:proofErr w:type="spellEnd"/>
                      <w:r w:rsidRPr="009C1900">
                        <w:rPr>
                          <w:sz w:val="28"/>
                          <w:szCs w:val="28"/>
                        </w:rPr>
                        <w:t xml:space="preserve"> </w:t>
                      </w:r>
                      <w:proofErr w:type="spellStart"/>
                      <w:r>
                        <w:rPr>
                          <w:sz w:val="28"/>
                          <w:szCs w:val="28"/>
                        </w:rPr>
                        <w:t>từ</w:t>
                      </w:r>
                      <w:proofErr w:type="spellEnd"/>
                      <w:r>
                        <w:rPr>
                          <w:sz w:val="28"/>
                          <w:szCs w:val="28"/>
                        </w:rPr>
                        <w:t xml:space="preserve"> </w:t>
                      </w:r>
                      <w:r w:rsidRPr="00F87A69">
                        <w:rPr>
                          <w:i/>
                          <w:iCs/>
                          <w:sz w:val="28"/>
                          <w:szCs w:val="28"/>
                        </w:rPr>
                        <w:t>s</w:t>
                      </w:r>
                      <w:r w:rsidRPr="009C1900">
                        <w:rPr>
                          <w:sz w:val="28"/>
                          <w:szCs w:val="28"/>
                        </w:rPr>
                        <w:t xml:space="preserve"> </w:t>
                      </w:r>
                      <w:proofErr w:type="spellStart"/>
                      <w:r>
                        <w:rPr>
                          <w:sz w:val="28"/>
                          <w:szCs w:val="28"/>
                        </w:rPr>
                        <w:t>đến</w:t>
                      </w:r>
                      <w:proofErr w:type="spellEnd"/>
                      <w:r w:rsidRPr="009C1900">
                        <w:rPr>
                          <w:sz w:val="28"/>
                          <w:szCs w:val="28"/>
                        </w:rPr>
                        <w:t xml:space="preserve"> </w:t>
                      </w:r>
                      <w:r w:rsidRPr="00F87A69">
                        <w:rPr>
                          <w:i/>
                          <w:iCs/>
                          <w:sz w:val="28"/>
                          <w:szCs w:val="28"/>
                        </w:rPr>
                        <w:t>v</w:t>
                      </w:r>
                      <w:r w:rsidRPr="009C1900">
                        <w:rPr>
                          <w:sz w:val="28"/>
                          <w:szCs w:val="28"/>
                        </w:rPr>
                        <w:t xml:space="preserve"> </w:t>
                      </w:r>
                      <w:proofErr w:type="spellStart"/>
                      <w:r>
                        <w:rPr>
                          <w:sz w:val="28"/>
                          <w:szCs w:val="28"/>
                        </w:rPr>
                        <w:t>đỉnh</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chót</w:t>
                      </w:r>
                      <w:proofErr w:type="spellEnd"/>
                      <w:r w:rsidRPr="009C1900">
                        <w:rPr>
                          <w:sz w:val="28"/>
                          <w:szCs w:val="28"/>
                        </w:rPr>
                        <w:t xml:space="preserve"> </w:t>
                      </w:r>
                      <w:proofErr w:type="spellStart"/>
                      <w:r w:rsidRPr="00F87A69">
                        <w:rPr>
                          <w:i/>
                          <w:iCs/>
                          <w:sz w:val="28"/>
                          <w:szCs w:val="28"/>
                        </w:rPr>
                        <w:t>p</w:t>
                      </w:r>
                      <w:r w:rsidRPr="00F87A69">
                        <w:rPr>
                          <w:i/>
                          <w:iCs/>
                          <w:sz w:val="28"/>
                          <w:szCs w:val="28"/>
                          <w:vertAlign w:val="subscript"/>
                        </w:rPr>
                        <w:t>v</w:t>
                      </w:r>
                      <w:proofErr w:type="spellEnd"/>
                      <w:r w:rsidRPr="009C1900">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đỉnh</w:t>
                      </w:r>
                      <w:proofErr w:type="spellEnd"/>
                      <w:r w:rsidRPr="009C1900">
                        <w:rPr>
                          <w:sz w:val="28"/>
                          <w:szCs w:val="28"/>
                        </w:rPr>
                        <w:t xml:space="preserve"> </w:t>
                      </w:r>
                      <w:r w:rsidRPr="00F87A69">
                        <w:rPr>
                          <w:i/>
                          <w:iCs/>
                          <w:sz w:val="28"/>
                          <w:szCs w:val="28"/>
                        </w:rPr>
                        <w:t>v</w:t>
                      </w:r>
                      <w:r w:rsidRPr="009C1900">
                        <w:rPr>
                          <w:sz w:val="28"/>
                          <w:szCs w:val="28"/>
                        </w:rPr>
                        <w:t xml:space="preserve"> </w:t>
                      </w:r>
                      <w:proofErr w:type="spellStart"/>
                      <w:r>
                        <w:rPr>
                          <w:sz w:val="28"/>
                          <w:szCs w:val="28"/>
                        </w:rPr>
                        <w:t>trong</w:t>
                      </w:r>
                      <w:proofErr w:type="spellEnd"/>
                      <w:r w:rsidRPr="009C1900">
                        <w:rPr>
                          <w:sz w:val="28"/>
                          <w:szCs w:val="28"/>
                        </w:rPr>
                        <w:t xml:space="preserve"> </w:t>
                      </w:r>
                      <w:r w:rsidRPr="00F87A69">
                        <w:rPr>
                          <w:i/>
                          <w:iCs/>
                          <w:sz w:val="28"/>
                          <w:szCs w:val="28"/>
                        </w:rPr>
                        <w:t>V</w:t>
                      </w:r>
                    </w:p>
                    <w:p w14:paraId="0DE5A26B" w14:textId="77777777" w:rsidR="00CD6FDA" w:rsidRPr="003A5B5F" w:rsidRDefault="00CD6FDA" w:rsidP="00CD6FDA">
                      <w:pPr>
                        <w:rPr>
                          <w:sz w:val="28"/>
                          <w:szCs w:val="28"/>
                        </w:rPr>
                      </w:pPr>
                      <w:r w:rsidRPr="009C1900">
                        <w:rPr>
                          <w:sz w:val="28"/>
                          <w:szCs w:val="28"/>
                        </w:rPr>
                        <w:t>Initialize(Q) //</w:t>
                      </w:r>
                      <w:proofErr w:type="spellStart"/>
                      <w:r>
                        <w:rPr>
                          <w:sz w:val="28"/>
                          <w:szCs w:val="28"/>
                        </w:rPr>
                        <w:t>Hàm</w:t>
                      </w:r>
                      <w:proofErr w:type="spellEnd"/>
                      <w:r>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đợi</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trống</w:t>
                      </w:r>
                      <w:proofErr w:type="spellEnd"/>
                    </w:p>
                    <w:p w14:paraId="3D94A0C3" w14:textId="77777777" w:rsidR="00CD6FDA" w:rsidRPr="003A5B5F" w:rsidRDefault="00CD6FDA" w:rsidP="00CD6FDA">
                      <w:pPr>
                        <w:rPr>
                          <w:sz w:val="28"/>
                          <w:szCs w:val="28"/>
                        </w:rPr>
                      </w:pPr>
                      <w:r>
                        <w:rPr>
                          <w:b/>
                          <w:bCs/>
                          <w:sz w:val="28"/>
                          <w:szCs w:val="28"/>
                        </w:rPr>
                        <w:t>f</w:t>
                      </w:r>
                      <w:r w:rsidRPr="003A5B5F">
                        <w:rPr>
                          <w:b/>
                          <w:bCs/>
                          <w:sz w:val="28"/>
                          <w:szCs w:val="28"/>
                        </w:rPr>
                        <w:t>or</w:t>
                      </w:r>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đỉnh</w:t>
                      </w:r>
                      <w:proofErr w:type="spellEnd"/>
                      <w:r>
                        <w:rPr>
                          <w:sz w:val="28"/>
                          <w:szCs w:val="28"/>
                        </w:rPr>
                        <w:t xml:space="preserve"> v </w:t>
                      </w:r>
                      <w:proofErr w:type="spellStart"/>
                      <w:r>
                        <w:rPr>
                          <w:sz w:val="28"/>
                          <w:szCs w:val="28"/>
                        </w:rPr>
                        <w:t>trong</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đỉnh</w:t>
                      </w:r>
                      <w:proofErr w:type="spellEnd"/>
                      <w:r>
                        <w:rPr>
                          <w:sz w:val="28"/>
                          <w:szCs w:val="28"/>
                        </w:rPr>
                        <w:t xml:space="preserve"> V</w:t>
                      </w:r>
                    </w:p>
                    <w:p w14:paraId="09E83408" w14:textId="77777777" w:rsidR="00CD6FDA" w:rsidRPr="009C1900" w:rsidRDefault="00CD6FDA" w:rsidP="00CD6FDA">
                      <w:pPr>
                        <w:ind w:left="720"/>
                        <w:rPr>
                          <w:i/>
                          <w:iCs/>
                          <w:sz w:val="28"/>
                          <w:szCs w:val="28"/>
                        </w:rPr>
                      </w:pPr>
                      <w:r w:rsidRPr="009C1900">
                        <w:rPr>
                          <w:i/>
                          <w:iCs/>
                          <w:sz w:val="28"/>
                          <w:szCs w:val="28"/>
                        </w:rPr>
                        <w:t>d</w:t>
                      </w:r>
                      <w:r w:rsidRPr="00F87A69">
                        <w:rPr>
                          <w:i/>
                          <w:iCs/>
                          <w:sz w:val="28"/>
                          <w:szCs w:val="28"/>
                          <w:vertAlign w:val="subscript"/>
                        </w:rPr>
                        <w:t>v</w:t>
                      </w:r>
                      <w:r w:rsidRPr="009C1900">
                        <w:rPr>
                          <w:i/>
                          <w:iCs/>
                          <w:sz w:val="28"/>
                          <w:szCs w:val="28"/>
                        </w:rPr>
                        <w:t xml:space="preserve"> ← ∞; </w:t>
                      </w:r>
                      <w:proofErr w:type="spellStart"/>
                      <w:r w:rsidRPr="009C1900">
                        <w:rPr>
                          <w:i/>
                          <w:iCs/>
                          <w:sz w:val="28"/>
                          <w:szCs w:val="28"/>
                        </w:rPr>
                        <w:t>p</w:t>
                      </w:r>
                      <w:r w:rsidRPr="00F87A69">
                        <w:rPr>
                          <w:i/>
                          <w:iCs/>
                          <w:sz w:val="28"/>
                          <w:szCs w:val="28"/>
                          <w:vertAlign w:val="subscript"/>
                        </w:rPr>
                        <w:t>v</w:t>
                      </w:r>
                      <w:proofErr w:type="spellEnd"/>
                      <w:r w:rsidRPr="009C1900">
                        <w:rPr>
                          <w:i/>
                          <w:iCs/>
                          <w:sz w:val="28"/>
                          <w:szCs w:val="28"/>
                        </w:rPr>
                        <w:t xml:space="preserve"> ← null</w:t>
                      </w:r>
                    </w:p>
                    <w:p w14:paraId="2C20CC8E" w14:textId="77777777" w:rsidR="00CD6FDA" w:rsidRDefault="00CD6FDA" w:rsidP="00CD6FDA">
                      <w:pPr>
                        <w:ind w:left="720"/>
                        <w:rPr>
                          <w:sz w:val="28"/>
                          <w:szCs w:val="28"/>
                        </w:rPr>
                      </w:pPr>
                      <w:proofErr w:type="gramStart"/>
                      <w:r w:rsidRPr="009C1900">
                        <w:rPr>
                          <w:i/>
                          <w:iCs/>
                          <w:sz w:val="28"/>
                          <w:szCs w:val="28"/>
                        </w:rPr>
                        <w:t>Insert(</w:t>
                      </w:r>
                      <w:proofErr w:type="gramEnd"/>
                      <w:r w:rsidRPr="009C1900">
                        <w:rPr>
                          <w:i/>
                          <w:iCs/>
                          <w:sz w:val="28"/>
                          <w:szCs w:val="28"/>
                        </w:rPr>
                        <w:t>Q, v, d</w:t>
                      </w:r>
                      <w:r w:rsidRPr="00F87A69">
                        <w:rPr>
                          <w:i/>
                          <w:iCs/>
                          <w:sz w:val="28"/>
                          <w:szCs w:val="28"/>
                          <w:vertAlign w:val="subscript"/>
                        </w:rPr>
                        <w:t>v</w:t>
                      </w:r>
                      <w:r w:rsidRPr="009C1900">
                        <w:rPr>
                          <w:i/>
                          <w:iCs/>
                          <w:sz w:val="28"/>
                          <w:szCs w:val="28"/>
                        </w:rPr>
                        <w:t>)</w:t>
                      </w:r>
                      <w:r w:rsidRPr="009C1900">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đỉnh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đợi</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tiên</w:t>
                      </w:r>
                      <w:proofErr w:type="spellEnd"/>
                    </w:p>
                    <w:p w14:paraId="01543F87" w14:textId="77777777" w:rsidR="00CD6FDA" w:rsidRDefault="00CD6FDA" w:rsidP="00CD6FDA">
                      <w:pPr>
                        <w:rPr>
                          <w:sz w:val="28"/>
                          <w:szCs w:val="28"/>
                        </w:rPr>
                      </w:pPr>
                      <w:r w:rsidRPr="009C1900">
                        <w:rPr>
                          <w:i/>
                          <w:iCs/>
                          <w:sz w:val="28"/>
                          <w:szCs w:val="28"/>
                        </w:rPr>
                        <w:t>d</w:t>
                      </w:r>
                      <w:r w:rsidRPr="00F87A69">
                        <w:rPr>
                          <w:i/>
                          <w:iCs/>
                          <w:sz w:val="28"/>
                          <w:szCs w:val="28"/>
                          <w:vertAlign w:val="subscript"/>
                        </w:rPr>
                        <w:t>s</w:t>
                      </w:r>
                      <w:r w:rsidRPr="009C1900">
                        <w:rPr>
                          <w:i/>
                          <w:iCs/>
                          <w:sz w:val="28"/>
                          <w:szCs w:val="28"/>
                        </w:rPr>
                        <w:t xml:space="preserve"> </w:t>
                      </w:r>
                      <w:r w:rsidRPr="009C1900">
                        <w:rPr>
                          <w:sz w:val="28"/>
                          <w:szCs w:val="28"/>
                        </w:rPr>
                        <w:t>← 0</w:t>
                      </w:r>
                      <w:r w:rsidRPr="009C1900">
                        <w:rPr>
                          <w:i/>
                          <w:iCs/>
                          <w:sz w:val="28"/>
                          <w:szCs w:val="28"/>
                        </w:rPr>
                        <w:t xml:space="preserve">; </w:t>
                      </w:r>
                      <w:proofErr w:type="gramStart"/>
                      <w:r w:rsidRPr="009C1900">
                        <w:rPr>
                          <w:i/>
                          <w:iCs/>
                          <w:sz w:val="28"/>
                          <w:szCs w:val="28"/>
                        </w:rPr>
                        <w:t>Decrease(</w:t>
                      </w:r>
                      <w:proofErr w:type="gramEnd"/>
                      <w:r w:rsidRPr="009C1900">
                        <w:rPr>
                          <w:i/>
                          <w:iCs/>
                          <w:sz w:val="28"/>
                          <w:szCs w:val="28"/>
                        </w:rPr>
                        <w:t>Q, s, d</w:t>
                      </w:r>
                      <w:r w:rsidRPr="00F87A69">
                        <w:rPr>
                          <w:i/>
                          <w:iCs/>
                          <w:sz w:val="28"/>
                          <w:szCs w:val="28"/>
                          <w:vertAlign w:val="subscript"/>
                        </w:rPr>
                        <w:t>s</w:t>
                      </w:r>
                      <w:r w:rsidRPr="009C1900">
                        <w:rPr>
                          <w:i/>
                          <w:iCs/>
                          <w:sz w:val="28"/>
                          <w:szCs w:val="28"/>
                        </w:rPr>
                        <w:t>)</w:t>
                      </w:r>
                      <w:r w:rsidRPr="009C1900">
                        <w:rPr>
                          <w:sz w:val="28"/>
                          <w:szCs w:val="28"/>
                        </w:rPr>
                        <w:t xml:space="preserve"> //update priority of </w:t>
                      </w:r>
                      <w:r w:rsidRPr="00F87A69">
                        <w:rPr>
                          <w:i/>
                          <w:iCs/>
                          <w:sz w:val="28"/>
                          <w:szCs w:val="28"/>
                        </w:rPr>
                        <w:t>s</w:t>
                      </w:r>
                      <w:r w:rsidRPr="009C1900">
                        <w:rPr>
                          <w:sz w:val="28"/>
                          <w:szCs w:val="28"/>
                        </w:rPr>
                        <w:t xml:space="preserve"> with </w:t>
                      </w:r>
                      <w:r w:rsidRPr="00F87A69">
                        <w:rPr>
                          <w:i/>
                          <w:iCs/>
                          <w:sz w:val="28"/>
                          <w:szCs w:val="28"/>
                        </w:rPr>
                        <w:t>d</w:t>
                      </w:r>
                      <w:r w:rsidRPr="00F87A69">
                        <w:rPr>
                          <w:i/>
                          <w:iCs/>
                          <w:sz w:val="28"/>
                          <w:szCs w:val="28"/>
                          <w:vertAlign w:val="subscript"/>
                        </w:rPr>
                        <w:t>s</w:t>
                      </w:r>
                    </w:p>
                    <w:p w14:paraId="1815CCA7" w14:textId="77777777" w:rsidR="00CD6FDA" w:rsidRPr="009C1900" w:rsidRDefault="00CD6FDA" w:rsidP="00CD6FDA">
                      <w:pPr>
                        <w:rPr>
                          <w:rFonts w:ascii="Cambria Math" w:hAnsi="Cambria Math" w:cs="Cambria Math"/>
                          <w:sz w:val="28"/>
                          <w:szCs w:val="28"/>
                        </w:rPr>
                      </w:pPr>
                      <w:r w:rsidRPr="009C1900">
                        <w:rPr>
                          <w:i/>
                          <w:iCs/>
                          <w:sz w:val="28"/>
                          <w:szCs w:val="28"/>
                        </w:rPr>
                        <w:t>V</w:t>
                      </w:r>
                      <w:r w:rsidRPr="00F87A69">
                        <w:rPr>
                          <w:i/>
                          <w:iCs/>
                          <w:sz w:val="28"/>
                          <w:szCs w:val="28"/>
                          <w:vertAlign w:val="subscript"/>
                        </w:rPr>
                        <w:t>T</w:t>
                      </w:r>
                      <w:r w:rsidRPr="009C1900">
                        <w:rPr>
                          <w:i/>
                          <w:iCs/>
                          <w:sz w:val="28"/>
                          <w:szCs w:val="28"/>
                        </w:rPr>
                        <w:t xml:space="preserve"> </w:t>
                      </w:r>
                      <w:r w:rsidRPr="009C1900">
                        <w:rPr>
                          <w:sz w:val="28"/>
                          <w:szCs w:val="28"/>
                        </w:rPr>
                        <w:t xml:space="preserve">← </w:t>
                      </w:r>
                      <w:r w:rsidRPr="009C1900">
                        <w:rPr>
                          <w:rFonts w:ascii="Cambria Math" w:hAnsi="Cambria Math" w:cs="Cambria Math"/>
                          <w:sz w:val="28"/>
                          <w:szCs w:val="28"/>
                        </w:rPr>
                        <w:t>∅</w:t>
                      </w:r>
                    </w:p>
                    <w:p w14:paraId="1758D566" w14:textId="77777777" w:rsidR="00CD6FDA" w:rsidRDefault="00CD6FDA" w:rsidP="00CD6FDA">
                      <w:pPr>
                        <w:rPr>
                          <w:sz w:val="28"/>
                          <w:szCs w:val="28"/>
                        </w:rPr>
                      </w:pPr>
                      <w:r w:rsidRPr="009C1900">
                        <w:rPr>
                          <w:b/>
                          <w:bCs/>
                          <w:sz w:val="28"/>
                          <w:szCs w:val="28"/>
                        </w:rPr>
                        <w:t>for</w:t>
                      </w:r>
                      <w:r>
                        <w:rPr>
                          <w:sz w:val="28"/>
                          <w:szCs w:val="28"/>
                        </w:rPr>
                        <w:t xml:space="preserve"> </w:t>
                      </w:r>
                      <w:proofErr w:type="spellStart"/>
                      <w:r w:rsidRPr="00F87A69">
                        <w:rPr>
                          <w:i/>
                          <w:iCs/>
                          <w:sz w:val="28"/>
                          <w:szCs w:val="28"/>
                        </w:rPr>
                        <w:t>i</w:t>
                      </w:r>
                      <w:proofErr w:type="spellEnd"/>
                      <w:r w:rsidRPr="009C1900">
                        <w:rPr>
                          <w:sz w:val="28"/>
                          <w:szCs w:val="28"/>
                        </w:rPr>
                        <w:t xml:space="preserve"> ← 0 </w:t>
                      </w:r>
                      <w:r w:rsidRPr="009C1900">
                        <w:rPr>
                          <w:b/>
                          <w:bCs/>
                          <w:sz w:val="28"/>
                          <w:szCs w:val="28"/>
                        </w:rPr>
                        <w:t>to</w:t>
                      </w:r>
                      <w:r w:rsidRPr="009C1900">
                        <w:rPr>
                          <w:sz w:val="28"/>
                          <w:szCs w:val="28"/>
                        </w:rPr>
                        <w:t xml:space="preserve"> |</w:t>
                      </w:r>
                      <w:r w:rsidRPr="00F87A69">
                        <w:rPr>
                          <w:i/>
                          <w:iCs/>
                          <w:sz w:val="28"/>
                          <w:szCs w:val="28"/>
                        </w:rPr>
                        <w:t>V</w:t>
                      </w:r>
                      <w:r w:rsidRPr="009C1900">
                        <w:rPr>
                          <w:sz w:val="28"/>
                          <w:szCs w:val="28"/>
                        </w:rPr>
                        <w:t xml:space="preserve"> | − 1 </w:t>
                      </w:r>
                      <w:r w:rsidRPr="009C1900">
                        <w:rPr>
                          <w:b/>
                          <w:bCs/>
                          <w:sz w:val="28"/>
                          <w:szCs w:val="28"/>
                        </w:rPr>
                        <w:t>do</w:t>
                      </w:r>
                    </w:p>
                    <w:p w14:paraId="45FF67E8" w14:textId="77777777" w:rsidR="00CD6FDA" w:rsidRPr="009C1900" w:rsidRDefault="00CD6FDA" w:rsidP="00CD6FDA">
                      <w:pPr>
                        <w:rPr>
                          <w:sz w:val="28"/>
                          <w:szCs w:val="28"/>
                        </w:rPr>
                      </w:pPr>
                      <w:r>
                        <w:rPr>
                          <w:sz w:val="28"/>
                          <w:szCs w:val="28"/>
                        </w:rPr>
                        <w:tab/>
                      </w:r>
                      <w:r w:rsidRPr="009C1900">
                        <w:rPr>
                          <w:i/>
                          <w:iCs/>
                          <w:sz w:val="28"/>
                          <w:szCs w:val="28"/>
                        </w:rPr>
                        <w:t>u</w:t>
                      </w:r>
                      <w:r w:rsidRPr="009C1900">
                        <w:rPr>
                          <w:rFonts w:ascii="Cambria Math" w:hAnsi="Cambria Math" w:cs="Cambria Math"/>
                          <w:i/>
                          <w:iCs/>
                          <w:sz w:val="28"/>
                          <w:szCs w:val="28"/>
                          <w:vertAlign w:val="superscript"/>
                        </w:rPr>
                        <w:t>∗</w:t>
                      </w:r>
                      <w:r w:rsidRPr="009C1900">
                        <w:rPr>
                          <w:i/>
                          <w:iCs/>
                          <w:sz w:val="28"/>
                          <w:szCs w:val="28"/>
                        </w:rPr>
                        <w:t xml:space="preserve"> ← </w:t>
                      </w:r>
                      <w:proofErr w:type="spellStart"/>
                      <w:r w:rsidRPr="009C1900">
                        <w:rPr>
                          <w:i/>
                          <w:iCs/>
                          <w:sz w:val="28"/>
                          <w:szCs w:val="28"/>
                        </w:rPr>
                        <w:t>DeleteMin</w:t>
                      </w:r>
                      <w:proofErr w:type="spellEnd"/>
                      <w:r w:rsidRPr="009C1900">
                        <w:rPr>
                          <w:i/>
                          <w:iCs/>
                          <w:sz w:val="28"/>
                          <w:szCs w:val="28"/>
                        </w:rPr>
                        <w:t>(Q)</w:t>
                      </w:r>
                      <w:r w:rsidRPr="009C1900">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nhất</w:t>
                      </w:r>
                      <w:proofErr w:type="spellEnd"/>
                    </w:p>
                    <w:p w14:paraId="72421A2A" w14:textId="77777777" w:rsidR="00CD6FDA" w:rsidRPr="009C1900" w:rsidRDefault="00CD6FDA" w:rsidP="00CD6FDA">
                      <w:pPr>
                        <w:ind w:firstLine="720"/>
                        <w:rPr>
                          <w:i/>
                          <w:iCs/>
                          <w:sz w:val="28"/>
                          <w:szCs w:val="28"/>
                        </w:rPr>
                      </w:pPr>
                      <w:r w:rsidRPr="009C1900">
                        <w:rPr>
                          <w:i/>
                          <w:iCs/>
                          <w:sz w:val="28"/>
                          <w:szCs w:val="28"/>
                        </w:rPr>
                        <w:t>V</w:t>
                      </w:r>
                      <w:r w:rsidRPr="009C1900">
                        <w:rPr>
                          <w:i/>
                          <w:iCs/>
                          <w:sz w:val="28"/>
                          <w:szCs w:val="28"/>
                          <w:vertAlign w:val="subscript"/>
                        </w:rPr>
                        <w:t>T</w:t>
                      </w:r>
                      <w:r w:rsidRPr="009C1900">
                        <w:rPr>
                          <w:i/>
                          <w:iCs/>
                          <w:sz w:val="28"/>
                          <w:szCs w:val="28"/>
                        </w:rPr>
                        <w:t xml:space="preserve"> ← V</w:t>
                      </w:r>
                      <w:r w:rsidRPr="009C1900">
                        <w:rPr>
                          <w:i/>
                          <w:iCs/>
                          <w:sz w:val="28"/>
                          <w:szCs w:val="28"/>
                          <w:vertAlign w:val="subscript"/>
                        </w:rPr>
                        <w:t>T</w:t>
                      </w:r>
                      <w:r w:rsidRPr="009C1900">
                        <w:rPr>
                          <w:i/>
                          <w:iCs/>
                          <w:sz w:val="28"/>
                          <w:szCs w:val="28"/>
                        </w:rPr>
                        <w:t xml:space="preserve"> </w:t>
                      </w:r>
                      <w:r w:rsidRPr="009C1900">
                        <w:rPr>
                          <w:rFonts w:ascii="Cambria Math" w:hAnsi="Cambria Math" w:cs="Cambria Math"/>
                          <w:sz w:val="28"/>
                          <w:szCs w:val="28"/>
                        </w:rPr>
                        <w:t>∪</w:t>
                      </w:r>
                      <w:r w:rsidRPr="009C1900">
                        <w:rPr>
                          <w:i/>
                          <w:iCs/>
                          <w:sz w:val="28"/>
                          <w:szCs w:val="28"/>
                        </w:rPr>
                        <w:t xml:space="preserve"> {u</w:t>
                      </w:r>
                      <w:r w:rsidRPr="009C1900">
                        <w:rPr>
                          <w:rFonts w:ascii="Cambria Math" w:hAnsi="Cambria Math" w:cs="Cambria Math"/>
                          <w:i/>
                          <w:iCs/>
                          <w:sz w:val="28"/>
                          <w:szCs w:val="28"/>
                          <w:vertAlign w:val="superscript"/>
                        </w:rPr>
                        <w:t>∗</w:t>
                      </w:r>
                      <w:r w:rsidRPr="009C1900">
                        <w:rPr>
                          <w:i/>
                          <w:iCs/>
                          <w:sz w:val="28"/>
                          <w:szCs w:val="28"/>
                        </w:rPr>
                        <w:t>}</w:t>
                      </w:r>
                    </w:p>
                    <w:p w14:paraId="6CF2AE8C" w14:textId="77777777" w:rsidR="00CD6FDA" w:rsidRPr="009C1900" w:rsidRDefault="00CD6FDA" w:rsidP="00CD6FDA">
                      <w:pPr>
                        <w:ind w:firstLine="720"/>
                        <w:rPr>
                          <w:b/>
                          <w:bCs/>
                          <w:sz w:val="28"/>
                          <w:szCs w:val="28"/>
                        </w:rPr>
                      </w:pPr>
                      <w:r w:rsidRPr="009C1900">
                        <w:rPr>
                          <w:b/>
                          <w:bCs/>
                          <w:sz w:val="28"/>
                          <w:szCs w:val="28"/>
                        </w:rPr>
                        <w:t>for</w:t>
                      </w:r>
                      <w:r w:rsidRPr="009C1900">
                        <w:rPr>
                          <w:sz w:val="28"/>
                          <w:szCs w:val="28"/>
                        </w:rPr>
                        <w:t xml:space="preserve"> every vertex u in V − VT that is adjacent to u</w:t>
                      </w:r>
                      <w:r w:rsidRPr="009C1900">
                        <w:rPr>
                          <w:rFonts w:ascii="Cambria Math" w:hAnsi="Cambria Math" w:cs="Cambria Math"/>
                          <w:sz w:val="28"/>
                          <w:szCs w:val="28"/>
                        </w:rPr>
                        <w:t>∗</w:t>
                      </w:r>
                      <w:r w:rsidRPr="009C1900">
                        <w:rPr>
                          <w:sz w:val="28"/>
                          <w:szCs w:val="28"/>
                        </w:rPr>
                        <w:t xml:space="preserve"> do</w:t>
                      </w:r>
                    </w:p>
                    <w:p w14:paraId="351F2347" w14:textId="77777777" w:rsidR="00CD6FDA" w:rsidRPr="009C1900" w:rsidRDefault="00CD6FDA" w:rsidP="00CD6FDA">
                      <w:pPr>
                        <w:ind w:firstLine="720"/>
                        <w:rPr>
                          <w:sz w:val="28"/>
                          <w:szCs w:val="28"/>
                        </w:rPr>
                      </w:pPr>
                      <w:r>
                        <w:rPr>
                          <w:sz w:val="28"/>
                          <w:szCs w:val="28"/>
                        </w:rPr>
                        <w:tab/>
                      </w:r>
                      <w:r w:rsidRPr="009C1900">
                        <w:rPr>
                          <w:b/>
                          <w:bCs/>
                          <w:sz w:val="28"/>
                          <w:szCs w:val="28"/>
                        </w:rPr>
                        <w:t>if</w:t>
                      </w:r>
                      <w:r w:rsidRPr="009C1900">
                        <w:rPr>
                          <w:sz w:val="28"/>
                          <w:szCs w:val="28"/>
                        </w:rPr>
                        <w:t xml:space="preserve"> </w:t>
                      </w:r>
                      <w:r w:rsidRPr="009C1900">
                        <w:rPr>
                          <w:i/>
                          <w:iCs/>
                          <w:sz w:val="28"/>
                          <w:szCs w:val="28"/>
                        </w:rPr>
                        <w:t>d</w:t>
                      </w:r>
                      <w:r w:rsidRPr="009C1900">
                        <w:rPr>
                          <w:i/>
                          <w:iCs/>
                          <w:sz w:val="28"/>
                          <w:szCs w:val="28"/>
                          <w:vertAlign w:val="subscript"/>
                        </w:rPr>
                        <w:t>u</w:t>
                      </w:r>
                      <w:r w:rsidRPr="009C1900">
                        <w:rPr>
                          <w:rFonts w:ascii="Cambria Math" w:hAnsi="Cambria Math" w:cs="Cambria Math"/>
                          <w:i/>
                          <w:iCs/>
                          <w:sz w:val="28"/>
                          <w:szCs w:val="28"/>
                          <w:vertAlign w:val="subscript"/>
                        </w:rPr>
                        <w:t>∗</w:t>
                      </w:r>
                      <w:r w:rsidRPr="009C1900">
                        <w:rPr>
                          <w:i/>
                          <w:iCs/>
                          <w:sz w:val="28"/>
                          <w:szCs w:val="28"/>
                        </w:rPr>
                        <w:t xml:space="preserve"> + </w:t>
                      </w:r>
                      <w:proofErr w:type="gramStart"/>
                      <w:r w:rsidRPr="009C1900">
                        <w:rPr>
                          <w:i/>
                          <w:iCs/>
                          <w:sz w:val="28"/>
                          <w:szCs w:val="28"/>
                        </w:rPr>
                        <w:t>w(</w:t>
                      </w:r>
                      <w:proofErr w:type="gramEnd"/>
                      <w:r w:rsidRPr="009C1900">
                        <w:rPr>
                          <w:i/>
                          <w:iCs/>
                          <w:sz w:val="28"/>
                          <w:szCs w:val="28"/>
                        </w:rPr>
                        <w:t>u</w:t>
                      </w:r>
                      <w:r w:rsidRPr="009C1900">
                        <w:rPr>
                          <w:rFonts w:ascii="Cambria Math" w:hAnsi="Cambria Math" w:cs="Cambria Math"/>
                          <w:i/>
                          <w:iCs/>
                          <w:sz w:val="28"/>
                          <w:szCs w:val="28"/>
                          <w:vertAlign w:val="superscript"/>
                        </w:rPr>
                        <w:t>∗</w:t>
                      </w:r>
                      <w:r w:rsidRPr="009C1900">
                        <w:rPr>
                          <w:i/>
                          <w:iCs/>
                          <w:sz w:val="28"/>
                          <w:szCs w:val="28"/>
                        </w:rPr>
                        <w:t>, u) &lt; du</w:t>
                      </w:r>
                    </w:p>
                    <w:p w14:paraId="06991C5C" w14:textId="77777777" w:rsidR="00CD6FDA" w:rsidRPr="009C1900" w:rsidRDefault="00CD6FDA" w:rsidP="00CD6FDA">
                      <w:pPr>
                        <w:ind w:firstLine="720"/>
                        <w:rPr>
                          <w:i/>
                          <w:iCs/>
                          <w:sz w:val="28"/>
                          <w:szCs w:val="28"/>
                        </w:rPr>
                      </w:pPr>
                      <w:r w:rsidRPr="009C1900">
                        <w:rPr>
                          <w:sz w:val="28"/>
                          <w:szCs w:val="28"/>
                        </w:rPr>
                        <w:tab/>
                      </w:r>
                      <w:r w:rsidRPr="009C1900">
                        <w:rPr>
                          <w:sz w:val="28"/>
                          <w:szCs w:val="28"/>
                        </w:rPr>
                        <w:tab/>
                      </w:r>
                      <w:r w:rsidRPr="009C1900">
                        <w:rPr>
                          <w:i/>
                          <w:iCs/>
                          <w:sz w:val="28"/>
                          <w:szCs w:val="28"/>
                        </w:rPr>
                        <w:t>d</w:t>
                      </w:r>
                      <w:r w:rsidRPr="009C1900">
                        <w:rPr>
                          <w:i/>
                          <w:iCs/>
                          <w:sz w:val="28"/>
                          <w:szCs w:val="28"/>
                          <w:vertAlign w:val="subscript"/>
                        </w:rPr>
                        <w:t>u</w:t>
                      </w:r>
                      <w:r w:rsidRPr="009C1900">
                        <w:rPr>
                          <w:i/>
                          <w:iCs/>
                          <w:sz w:val="28"/>
                          <w:szCs w:val="28"/>
                        </w:rPr>
                        <w:t xml:space="preserve"> ← d</w:t>
                      </w:r>
                      <w:r w:rsidRPr="009C1900">
                        <w:rPr>
                          <w:i/>
                          <w:iCs/>
                          <w:sz w:val="28"/>
                          <w:szCs w:val="28"/>
                          <w:vertAlign w:val="subscript"/>
                        </w:rPr>
                        <w:t>u</w:t>
                      </w:r>
                      <w:r w:rsidRPr="009C1900">
                        <w:rPr>
                          <w:rFonts w:ascii="Cambria Math" w:hAnsi="Cambria Math" w:cs="Cambria Math"/>
                          <w:i/>
                          <w:iCs/>
                          <w:sz w:val="28"/>
                          <w:szCs w:val="28"/>
                        </w:rPr>
                        <w:t>∗</w:t>
                      </w:r>
                      <w:r w:rsidRPr="009C1900">
                        <w:rPr>
                          <w:i/>
                          <w:iCs/>
                          <w:sz w:val="28"/>
                          <w:szCs w:val="28"/>
                        </w:rPr>
                        <w:t xml:space="preserve"> + </w:t>
                      </w:r>
                      <w:proofErr w:type="gramStart"/>
                      <w:r w:rsidRPr="009C1900">
                        <w:rPr>
                          <w:i/>
                          <w:iCs/>
                          <w:sz w:val="28"/>
                          <w:szCs w:val="28"/>
                        </w:rPr>
                        <w:t>w(</w:t>
                      </w:r>
                      <w:proofErr w:type="gramEnd"/>
                      <w:r w:rsidRPr="009C1900">
                        <w:rPr>
                          <w:i/>
                          <w:iCs/>
                          <w:sz w:val="28"/>
                          <w:szCs w:val="28"/>
                        </w:rPr>
                        <w:t>u</w:t>
                      </w:r>
                      <w:r w:rsidRPr="009C1900">
                        <w:rPr>
                          <w:rFonts w:ascii="Cambria Math" w:hAnsi="Cambria Math" w:cs="Cambria Math"/>
                          <w:i/>
                          <w:iCs/>
                          <w:sz w:val="28"/>
                          <w:szCs w:val="28"/>
                          <w:vertAlign w:val="superscript"/>
                        </w:rPr>
                        <w:t>∗</w:t>
                      </w:r>
                      <w:r w:rsidRPr="009C1900">
                        <w:rPr>
                          <w:i/>
                          <w:iCs/>
                          <w:sz w:val="28"/>
                          <w:szCs w:val="28"/>
                        </w:rPr>
                        <w:t xml:space="preserve">, u); </w:t>
                      </w:r>
                      <w:proofErr w:type="spellStart"/>
                      <w:r w:rsidRPr="009C1900">
                        <w:rPr>
                          <w:i/>
                          <w:iCs/>
                          <w:sz w:val="28"/>
                          <w:szCs w:val="28"/>
                        </w:rPr>
                        <w:t>p</w:t>
                      </w:r>
                      <w:r w:rsidRPr="009C1900">
                        <w:rPr>
                          <w:i/>
                          <w:iCs/>
                          <w:sz w:val="28"/>
                          <w:szCs w:val="28"/>
                          <w:vertAlign w:val="subscript"/>
                        </w:rPr>
                        <w:t>u</w:t>
                      </w:r>
                      <w:proofErr w:type="spellEnd"/>
                      <w:r w:rsidRPr="009C1900">
                        <w:rPr>
                          <w:i/>
                          <w:iCs/>
                          <w:sz w:val="28"/>
                          <w:szCs w:val="28"/>
                        </w:rPr>
                        <w:t xml:space="preserve"> ← u</w:t>
                      </w:r>
                      <w:r w:rsidRPr="009C1900">
                        <w:rPr>
                          <w:rFonts w:ascii="Cambria Math" w:hAnsi="Cambria Math" w:cs="Cambria Math"/>
                          <w:i/>
                          <w:iCs/>
                          <w:sz w:val="28"/>
                          <w:szCs w:val="28"/>
                          <w:vertAlign w:val="superscript"/>
                        </w:rPr>
                        <w:t>∗</w:t>
                      </w:r>
                    </w:p>
                    <w:p w14:paraId="3AE1A66D" w14:textId="77777777" w:rsidR="00CD6FDA" w:rsidRPr="003A5B5F" w:rsidRDefault="00CD6FDA" w:rsidP="00CD6FDA">
                      <w:pPr>
                        <w:ind w:left="1440" w:firstLine="720"/>
                        <w:rPr>
                          <w:sz w:val="28"/>
                          <w:szCs w:val="28"/>
                        </w:rPr>
                      </w:pPr>
                      <w:proofErr w:type="gramStart"/>
                      <w:r w:rsidRPr="009C1900">
                        <w:rPr>
                          <w:i/>
                          <w:iCs/>
                          <w:sz w:val="28"/>
                          <w:szCs w:val="28"/>
                        </w:rPr>
                        <w:t>Decrease(</w:t>
                      </w:r>
                      <w:proofErr w:type="gramEnd"/>
                      <w:r w:rsidRPr="009C1900">
                        <w:rPr>
                          <w:i/>
                          <w:iCs/>
                          <w:sz w:val="28"/>
                          <w:szCs w:val="28"/>
                        </w:rPr>
                        <w:t>Q, u, d</w:t>
                      </w:r>
                      <w:r w:rsidRPr="009C1900">
                        <w:rPr>
                          <w:i/>
                          <w:iCs/>
                          <w:sz w:val="28"/>
                          <w:szCs w:val="28"/>
                          <w:vertAlign w:val="subscript"/>
                        </w:rPr>
                        <w:t>u</w:t>
                      </w:r>
                      <w:r w:rsidRPr="009C1900">
                        <w:rPr>
                          <w:i/>
                          <w:iCs/>
                          <w:sz w:val="28"/>
                          <w:szCs w:val="28"/>
                        </w:rPr>
                        <w:t>)</w:t>
                      </w:r>
                    </w:p>
                  </w:txbxContent>
                </v:textbox>
                <w10:wrap type="square" anchorx="margin"/>
              </v:shape>
            </w:pict>
          </mc:Fallback>
        </mc:AlternateContent>
      </w:r>
    </w:p>
    <w:p w14:paraId="7C9D0827" w14:textId="77777777" w:rsidR="00CD6FDA" w:rsidRPr="0089761A" w:rsidRDefault="00CD6FDA" w:rsidP="0089761A">
      <w:pPr>
        <w:spacing w:line="360" w:lineRule="auto"/>
        <w:rPr>
          <w:sz w:val="26"/>
          <w:szCs w:val="26"/>
        </w:rPr>
      </w:pPr>
      <w:r w:rsidRPr="0089761A">
        <w:rPr>
          <w:sz w:val="26"/>
          <w:szCs w:val="26"/>
        </w:rPr>
        <w:br w:type="page"/>
      </w:r>
    </w:p>
    <w:p w14:paraId="2F4EB881" w14:textId="1796B322" w:rsidR="00CD6FDA" w:rsidRPr="0089761A" w:rsidRDefault="00CD6FDA" w:rsidP="0089761A">
      <w:pPr>
        <w:pStyle w:val="ListParagraph"/>
        <w:numPr>
          <w:ilvl w:val="2"/>
          <w:numId w:val="24"/>
        </w:numPr>
        <w:spacing w:line="360" w:lineRule="auto"/>
        <w:jc w:val="both"/>
        <w:outlineLvl w:val="2"/>
        <w:rPr>
          <w:rFonts w:ascii="Times New Roman" w:hAnsi="Times New Roman" w:cs="Times New Roman"/>
          <w:b/>
          <w:bCs/>
          <w:sz w:val="28"/>
          <w:szCs w:val="28"/>
        </w:rPr>
      </w:pPr>
      <w:bookmarkStart w:id="25" w:name="_Toc56375094"/>
      <w:r w:rsidRPr="0089761A">
        <w:rPr>
          <w:rFonts w:ascii="Times New Roman" w:hAnsi="Times New Roman" w:cs="Times New Roman"/>
          <w:b/>
          <w:bCs/>
          <w:sz w:val="28"/>
          <w:szCs w:val="28"/>
        </w:rPr>
        <w:lastRenderedPageBreak/>
        <w:t>Huffman Trees and Codes</w:t>
      </w:r>
      <w:bookmarkEnd w:id="25"/>
    </w:p>
    <w:p w14:paraId="7A08FBE9" w14:textId="77777777" w:rsidR="00CD6FDA" w:rsidRPr="0089761A" w:rsidRDefault="00CD6FDA" w:rsidP="0089761A">
      <w:pPr>
        <w:spacing w:line="360" w:lineRule="auto"/>
        <w:ind w:firstLine="360"/>
        <w:jc w:val="both"/>
        <w:rPr>
          <w:sz w:val="26"/>
          <w:szCs w:val="26"/>
        </w:rPr>
      </w:pPr>
      <w:r w:rsidRPr="0089761A">
        <w:rPr>
          <w:sz w:val="26"/>
          <w:szCs w:val="26"/>
        </w:rPr>
        <w:t>Giả sử chúng ta phải mã hóa một đoạn văn bản bao gồm các ký được biên soạn từ một số bảng chữ cái gồm n ký hiệu bằng cách gán cho mỗi ký hiệu của văn bản một chuỗi bit được gọi là codeword. Ví dụ, ta có thể sử dụng một đoạn mã hóa có độ dài cố định gán cho mỗi ký hiệu một chuỗi bit có cùng độ dài m (</w:t>
      </w:r>
      <w:r w:rsidRPr="0089761A">
        <w:rPr>
          <w:i/>
          <w:sz w:val="26"/>
          <w:szCs w:val="26"/>
        </w:rPr>
        <w:t>m ≥ log</w:t>
      </w:r>
      <w:r w:rsidRPr="0089761A">
        <w:rPr>
          <w:i/>
          <w:sz w:val="26"/>
          <w:szCs w:val="26"/>
          <w:vertAlign w:val="subscript"/>
        </w:rPr>
        <w:t>2</w:t>
      </w:r>
      <w:r w:rsidRPr="0089761A">
        <w:rPr>
          <w:i/>
          <w:sz w:val="26"/>
          <w:szCs w:val="26"/>
        </w:rPr>
        <w:t>(n)</w:t>
      </w:r>
      <w:r w:rsidRPr="0089761A">
        <w:rPr>
          <w:sz w:val="26"/>
          <w:szCs w:val="26"/>
        </w:rPr>
        <w:t>)</w:t>
      </w:r>
      <w:r w:rsidRPr="0089761A">
        <w:rPr>
          <w:i/>
          <w:sz w:val="26"/>
          <w:szCs w:val="26"/>
        </w:rPr>
        <w:t>.</w:t>
      </w:r>
      <w:r w:rsidRPr="0089761A">
        <w:rPr>
          <w:sz w:val="26"/>
          <w:szCs w:val="26"/>
        </w:rPr>
        <w:t xml:space="preserve"> Đây chính xác là những gì mà mã ASCII tiêu chuẩn làm. Một cách để có được một sơ đồ mã hóa mang lại chuỗi bit ngắn hơn trung bình dựa trên ý tưởng cũ là gán các codeword ngắn hơn cho các ký hiệu thường xuyên được sử dụng hơn và các codeword dài hơn cho các ký hiệu ít được sử dụng hơn. Đặc biệt, ý tưởng này đã được sử dụng trong mã điện báo do Samuel Morse phát minh vào giữa thế kỷ 19. Trong mã đó, các chữ cái thường được sử dụng như e (.) Và a (.−) được gán các chuỗi dấu chấm và dấu gạch ngang ngắn trong khi các chữ cái ít được sử dụng như q (- - .−) và z (- - ..) có các chữ cái dài hơn.</w:t>
      </w:r>
    </w:p>
    <w:p w14:paraId="45B50BAF" w14:textId="77777777" w:rsidR="00CD6FDA" w:rsidRPr="0089761A" w:rsidRDefault="00CD6FDA" w:rsidP="0089761A">
      <w:pPr>
        <w:spacing w:line="360" w:lineRule="auto"/>
        <w:ind w:firstLine="360"/>
        <w:jc w:val="both"/>
        <w:rPr>
          <w:sz w:val="26"/>
          <w:szCs w:val="26"/>
        </w:rPr>
      </w:pPr>
      <w:r w:rsidRPr="0089761A">
        <w:rPr>
          <w:sz w:val="26"/>
          <w:szCs w:val="26"/>
        </w:rPr>
        <w:t>Mã hóa độ dài thay đổi, gán các codeword có độ dài khác nhau cho các ký hiệu khác nhau, đưa ra một bài toán mà mã hóa độ dài cố định không gặp phải. Cụ thể, làm thế nào ta có thể biết có bao nhiêu bit của một văn bản được mã hóa đại diện cho ký hiệu đầu tiên (hoặc nói chung hơn là ký hiệu thứ i)? Để tránh gặp phải sự phức tạp này, a có thể tự giới hạn cái gọi là mã không có tiền tố (hoặc đơn giản là tiền tố). Trong mã tiền tố, không có codeword nào là tiền tố của từ mã của một ký hiệu khác. Do đó, với cách mã hóa như vậy, ta có thể chỉ cần quét một chuỗi bit cho đến khi ta nhận được nhóm bit đầu tiên là từ mã cho một số ký hiệu, thay thế các bit này bằng ký hiệu này và lặp lại thao tác này cho đến khi đạt đến cuối chuỗi bit.</w:t>
      </w:r>
    </w:p>
    <w:p w14:paraId="4D8E2419" w14:textId="77777777" w:rsidR="00CD6FDA" w:rsidRPr="0089761A" w:rsidRDefault="00CD6FDA" w:rsidP="0089761A">
      <w:pPr>
        <w:spacing w:line="360" w:lineRule="auto"/>
        <w:ind w:firstLine="360"/>
        <w:jc w:val="both"/>
        <w:rPr>
          <w:sz w:val="26"/>
          <w:szCs w:val="26"/>
        </w:rPr>
      </w:pPr>
      <w:r w:rsidRPr="0089761A">
        <w:rPr>
          <w:sz w:val="26"/>
          <w:szCs w:val="26"/>
        </w:rPr>
        <w:t xml:space="preserve">Nếu ta muốn tạo mã tiền tố nhị phân cho một số bảng chữ cái, điều tự nhiên là liên kết các ký hiệu của bảng chữ cái với các lá của cây nhị phân, trong đó tất cả các cạnh bên trái được gắn nhãn bằng 0 và tất cả các cạnh bên phải được gắn nhãn bằng 1. Từ mã của sau đó có thể thu được một biểu tượng bằng cách ghi lại các nhãn trên con đường đơn từ gốc đến lá của biểu tượng. Vì không có con đường đơn dẫn đến một lá mà tiếp </w:t>
      </w:r>
      <w:r w:rsidRPr="0089761A">
        <w:rPr>
          <w:sz w:val="26"/>
          <w:szCs w:val="26"/>
        </w:rPr>
        <w:lastRenderedPageBreak/>
        <w:t>tục đến một lá khác, không có từ mã nào có thể là tiền tố của từ mã khác; do đó, với bất kỳ cây nào được xây dựng như vậy, ta đều nhận lại mã tiền tố.</w:t>
      </w:r>
    </w:p>
    <w:p w14:paraId="610B9FA8" w14:textId="77777777" w:rsidR="00CD6FDA" w:rsidRPr="0089761A" w:rsidRDefault="00CD6FDA" w:rsidP="0089761A">
      <w:pPr>
        <w:spacing w:line="360" w:lineRule="auto"/>
        <w:ind w:firstLine="360"/>
        <w:jc w:val="both"/>
        <w:rPr>
          <w:sz w:val="26"/>
          <w:szCs w:val="26"/>
        </w:rPr>
      </w:pPr>
      <w:r w:rsidRPr="0089761A">
        <w:rPr>
          <w:sz w:val="26"/>
          <w:szCs w:val="26"/>
        </w:rPr>
        <w:t>Trong số nhiều cây có thể xây dựng được theo phương thức này cho một bảng chữ cái nhất định với các tần số xuất hiện của ký hiệu đã biết, làm thế nào chúng ta có thể xây dựng một cây có thể gán các chuỗi bit ngắn hơn cho các ký hiệu tần số xuất hiện cao và các chuỗi dài hơn cho các ký hiệu tần số xuất hiện thấp? Nó có thể được thực hiện bằng một trong số các thuật toán tham lam sau đây, được phát minh bởi David Huffman khi anh còn là sinh viên tốt nghiệp tại MIT [Huf52] và nó được gọi là Cây Huffman và Codes.</w:t>
      </w:r>
    </w:p>
    <w:p w14:paraId="15F8E24D" w14:textId="77777777" w:rsidR="00CD6FDA" w:rsidRPr="0089761A" w:rsidRDefault="00CD6FDA" w:rsidP="0089761A">
      <w:pPr>
        <w:spacing w:line="360" w:lineRule="auto"/>
        <w:ind w:firstLine="360"/>
        <w:jc w:val="both"/>
        <w:rPr>
          <w:sz w:val="26"/>
          <w:szCs w:val="26"/>
        </w:rPr>
      </w:pPr>
      <w:r w:rsidRPr="0089761A">
        <w:rPr>
          <w:sz w:val="26"/>
          <w:szCs w:val="26"/>
        </w:rPr>
        <w:t>Mô tả thuật toán của Huffman:</w:t>
      </w:r>
    </w:p>
    <w:p w14:paraId="080E5787" w14:textId="77777777" w:rsidR="00CD6FDA" w:rsidRPr="0089761A" w:rsidRDefault="00CD6FDA" w:rsidP="0089761A">
      <w:pPr>
        <w:pStyle w:val="ListParagraph"/>
        <w:numPr>
          <w:ilvl w:val="0"/>
          <w:numId w:val="26"/>
        </w:numPr>
        <w:spacing w:after="200" w:line="360" w:lineRule="auto"/>
        <w:jc w:val="both"/>
        <w:rPr>
          <w:rFonts w:ascii="Times New Roman" w:hAnsi="Times New Roman" w:cs="Times New Roman"/>
          <w:sz w:val="26"/>
          <w:szCs w:val="26"/>
        </w:rPr>
      </w:pPr>
      <w:r w:rsidRPr="0089761A">
        <w:rPr>
          <w:rFonts w:ascii="Times New Roman" w:hAnsi="Times New Roman" w:cs="Times New Roman"/>
          <w:sz w:val="26"/>
          <w:szCs w:val="26"/>
        </w:rPr>
        <w:t>Bước 1: Khởi tạo các cây có một node n và gán nhãn cho chúng bằng các ký tự của các chữ cái được cho.Ghi chép lại tần số xuất hiện của mỗi ký tự trong node root của nó để biết được trọng số của cây. (Nói cách khác, trọng số của cây chính là tổng các tần số trên lá của cây)</w:t>
      </w:r>
    </w:p>
    <w:p w14:paraId="29408852" w14:textId="77777777" w:rsidR="00CD6FDA" w:rsidRPr="0089761A" w:rsidRDefault="00CD6FDA" w:rsidP="0089761A">
      <w:pPr>
        <w:pStyle w:val="ListParagraph"/>
        <w:numPr>
          <w:ilvl w:val="0"/>
          <w:numId w:val="26"/>
        </w:numPr>
        <w:spacing w:after="200" w:line="360" w:lineRule="auto"/>
        <w:jc w:val="both"/>
        <w:rPr>
          <w:rFonts w:ascii="Times New Roman" w:hAnsi="Times New Roman" w:cs="Times New Roman"/>
          <w:sz w:val="26"/>
          <w:szCs w:val="26"/>
        </w:rPr>
      </w:pPr>
      <w:r w:rsidRPr="0089761A">
        <w:rPr>
          <w:rFonts w:ascii="Times New Roman" w:hAnsi="Times New Roman" w:cs="Times New Roman"/>
          <w:sz w:val="26"/>
          <w:szCs w:val="26"/>
        </w:rPr>
        <w:t>Bước 2: Lặp lại hành động trên cho đến khi một cây được hình thành. Tìm hai cây với trọng số lớn nhất (Các ràng buộc có thể bị phá vỡ một cách tùy ý). Đặt chúng thành cây con bên trái và phải của một cây mới và ghi lại tổng trọng số của chúng ở node root của cây mới làm trọng số của nó.</w:t>
      </w:r>
    </w:p>
    <w:p w14:paraId="2BBA870F" w14:textId="77777777" w:rsidR="00CD6FDA" w:rsidRPr="0089761A" w:rsidRDefault="00CD6FDA" w:rsidP="0089761A">
      <w:pPr>
        <w:spacing w:line="360" w:lineRule="auto"/>
        <w:ind w:left="360"/>
        <w:jc w:val="both"/>
        <w:rPr>
          <w:sz w:val="26"/>
          <w:szCs w:val="26"/>
        </w:rPr>
      </w:pPr>
      <w:r w:rsidRPr="0089761A">
        <w:rPr>
          <w:sz w:val="26"/>
          <w:szCs w:val="26"/>
        </w:rPr>
        <w:t>Ví dụ mô tả thuật toán:</w:t>
      </w:r>
    </w:p>
    <w:p w14:paraId="2DDC190D" w14:textId="77777777" w:rsidR="00CD6FDA" w:rsidRPr="0089761A" w:rsidRDefault="00CD6FDA" w:rsidP="0089761A">
      <w:pPr>
        <w:pStyle w:val="ListParagraph"/>
        <w:numPr>
          <w:ilvl w:val="0"/>
          <w:numId w:val="26"/>
        </w:numPr>
        <w:spacing w:after="200" w:line="360" w:lineRule="auto"/>
        <w:jc w:val="both"/>
        <w:rPr>
          <w:rFonts w:ascii="Times New Roman" w:hAnsi="Times New Roman" w:cs="Times New Roman"/>
          <w:sz w:val="26"/>
          <w:szCs w:val="26"/>
        </w:rPr>
      </w:pPr>
      <w:r w:rsidRPr="0089761A">
        <w:rPr>
          <w:rFonts w:ascii="Times New Roman" w:hAnsi="Times New Roman" w:cs="Times New Roman"/>
          <w:sz w:val="26"/>
          <w:szCs w:val="26"/>
        </w:rPr>
        <w:t>Cho một chuỗi bao gồm các ký tự alphabet {A, B, C, D, -} cùng với tần số xuất hiện của chúng:</w:t>
      </w:r>
    </w:p>
    <w:tbl>
      <w:tblPr>
        <w:tblStyle w:val="TableGrid"/>
        <w:tblW w:w="8885" w:type="dxa"/>
        <w:tblInd w:w="360" w:type="dxa"/>
        <w:tblLook w:val="04A0" w:firstRow="1" w:lastRow="0" w:firstColumn="1" w:lastColumn="0" w:noHBand="0" w:noVBand="1"/>
      </w:tblPr>
      <w:tblGrid>
        <w:gridCol w:w="2515"/>
        <w:gridCol w:w="1350"/>
        <w:gridCol w:w="1350"/>
        <w:gridCol w:w="1330"/>
        <w:gridCol w:w="1170"/>
        <w:gridCol w:w="1170"/>
      </w:tblGrid>
      <w:tr w:rsidR="00CD6FDA" w:rsidRPr="0089761A" w14:paraId="16A38262" w14:textId="77777777" w:rsidTr="00410704">
        <w:trPr>
          <w:trHeight w:val="377"/>
        </w:trPr>
        <w:tc>
          <w:tcPr>
            <w:tcW w:w="2515" w:type="dxa"/>
            <w:tcBorders>
              <w:top w:val="single" w:sz="4" w:space="0" w:color="auto"/>
              <w:left w:val="single" w:sz="4" w:space="0" w:color="auto"/>
              <w:bottom w:val="single" w:sz="4" w:space="0" w:color="auto"/>
              <w:right w:val="single" w:sz="4" w:space="0" w:color="auto"/>
            </w:tcBorders>
            <w:hideMark/>
          </w:tcPr>
          <w:p w14:paraId="6FB9CFF3" w14:textId="77777777" w:rsidR="00CD6FDA" w:rsidRPr="0089761A" w:rsidRDefault="00CD6FDA" w:rsidP="0089761A">
            <w:pPr>
              <w:spacing w:line="360" w:lineRule="auto"/>
              <w:jc w:val="both"/>
              <w:rPr>
                <w:sz w:val="26"/>
                <w:szCs w:val="26"/>
              </w:rPr>
            </w:pPr>
            <w:r w:rsidRPr="0089761A">
              <w:rPr>
                <w:sz w:val="26"/>
                <w:szCs w:val="26"/>
              </w:rPr>
              <w:t>Ký tự</w:t>
            </w:r>
          </w:p>
        </w:tc>
        <w:tc>
          <w:tcPr>
            <w:tcW w:w="1350" w:type="dxa"/>
            <w:tcBorders>
              <w:top w:val="single" w:sz="4" w:space="0" w:color="auto"/>
              <w:left w:val="single" w:sz="4" w:space="0" w:color="auto"/>
              <w:bottom w:val="single" w:sz="4" w:space="0" w:color="auto"/>
              <w:right w:val="single" w:sz="4" w:space="0" w:color="auto"/>
            </w:tcBorders>
            <w:hideMark/>
          </w:tcPr>
          <w:p w14:paraId="466BA160" w14:textId="77777777" w:rsidR="00CD6FDA" w:rsidRPr="0089761A" w:rsidRDefault="00CD6FDA" w:rsidP="0089761A">
            <w:pPr>
              <w:spacing w:line="360" w:lineRule="auto"/>
              <w:jc w:val="center"/>
              <w:rPr>
                <w:sz w:val="26"/>
                <w:szCs w:val="26"/>
              </w:rPr>
            </w:pPr>
            <w:r w:rsidRPr="0089761A">
              <w:rPr>
                <w:sz w:val="26"/>
                <w:szCs w:val="26"/>
              </w:rPr>
              <w:t>A</w:t>
            </w:r>
          </w:p>
        </w:tc>
        <w:tc>
          <w:tcPr>
            <w:tcW w:w="1350" w:type="dxa"/>
            <w:tcBorders>
              <w:top w:val="single" w:sz="4" w:space="0" w:color="auto"/>
              <w:left w:val="single" w:sz="4" w:space="0" w:color="auto"/>
              <w:bottom w:val="single" w:sz="4" w:space="0" w:color="auto"/>
              <w:right w:val="single" w:sz="4" w:space="0" w:color="auto"/>
            </w:tcBorders>
            <w:hideMark/>
          </w:tcPr>
          <w:p w14:paraId="2A1AC2B5" w14:textId="77777777" w:rsidR="00CD6FDA" w:rsidRPr="0089761A" w:rsidRDefault="00CD6FDA" w:rsidP="0089761A">
            <w:pPr>
              <w:spacing w:line="360" w:lineRule="auto"/>
              <w:jc w:val="center"/>
              <w:rPr>
                <w:sz w:val="26"/>
                <w:szCs w:val="26"/>
              </w:rPr>
            </w:pPr>
            <w:r w:rsidRPr="0089761A">
              <w:rPr>
                <w:sz w:val="26"/>
                <w:szCs w:val="26"/>
              </w:rPr>
              <w:t>B</w:t>
            </w:r>
          </w:p>
        </w:tc>
        <w:tc>
          <w:tcPr>
            <w:tcW w:w="1330" w:type="dxa"/>
            <w:tcBorders>
              <w:top w:val="single" w:sz="4" w:space="0" w:color="auto"/>
              <w:left w:val="single" w:sz="4" w:space="0" w:color="auto"/>
              <w:bottom w:val="single" w:sz="4" w:space="0" w:color="auto"/>
              <w:right w:val="single" w:sz="4" w:space="0" w:color="auto"/>
            </w:tcBorders>
            <w:hideMark/>
          </w:tcPr>
          <w:p w14:paraId="5FAC63A2" w14:textId="77777777" w:rsidR="00CD6FDA" w:rsidRPr="0089761A" w:rsidRDefault="00CD6FDA" w:rsidP="0089761A">
            <w:pPr>
              <w:spacing w:line="360" w:lineRule="auto"/>
              <w:jc w:val="center"/>
              <w:rPr>
                <w:sz w:val="26"/>
                <w:szCs w:val="26"/>
              </w:rPr>
            </w:pPr>
            <w:r w:rsidRPr="0089761A">
              <w:rPr>
                <w:sz w:val="26"/>
                <w:szCs w:val="26"/>
              </w:rPr>
              <w:t>C</w:t>
            </w:r>
          </w:p>
        </w:tc>
        <w:tc>
          <w:tcPr>
            <w:tcW w:w="1170" w:type="dxa"/>
            <w:tcBorders>
              <w:top w:val="single" w:sz="4" w:space="0" w:color="auto"/>
              <w:left w:val="single" w:sz="4" w:space="0" w:color="auto"/>
              <w:bottom w:val="single" w:sz="4" w:space="0" w:color="auto"/>
              <w:right w:val="single" w:sz="4" w:space="0" w:color="auto"/>
            </w:tcBorders>
            <w:hideMark/>
          </w:tcPr>
          <w:p w14:paraId="73771B6F" w14:textId="77777777" w:rsidR="00CD6FDA" w:rsidRPr="0089761A" w:rsidRDefault="00CD6FDA" w:rsidP="0089761A">
            <w:pPr>
              <w:spacing w:line="360" w:lineRule="auto"/>
              <w:jc w:val="center"/>
              <w:rPr>
                <w:sz w:val="26"/>
                <w:szCs w:val="26"/>
              </w:rPr>
            </w:pPr>
            <w:r w:rsidRPr="0089761A">
              <w:rPr>
                <w:sz w:val="26"/>
                <w:szCs w:val="26"/>
              </w:rPr>
              <w:t>D</w:t>
            </w:r>
          </w:p>
        </w:tc>
        <w:tc>
          <w:tcPr>
            <w:tcW w:w="1170" w:type="dxa"/>
            <w:tcBorders>
              <w:top w:val="single" w:sz="4" w:space="0" w:color="auto"/>
              <w:left w:val="single" w:sz="4" w:space="0" w:color="auto"/>
              <w:bottom w:val="single" w:sz="4" w:space="0" w:color="auto"/>
              <w:right w:val="single" w:sz="4" w:space="0" w:color="auto"/>
            </w:tcBorders>
            <w:hideMark/>
          </w:tcPr>
          <w:p w14:paraId="3B646C82" w14:textId="77777777" w:rsidR="00CD6FDA" w:rsidRPr="0089761A" w:rsidRDefault="00CD6FDA" w:rsidP="0089761A">
            <w:pPr>
              <w:spacing w:line="360" w:lineRule="auto"/>
              <w:jc w:val="center"/>
              <w:rPr>
                <w:sz w:val="26"/>
                <w:szCs w:val="26"/>
              </w:rPr>
            </w:pPr>
            <w:r w:rsidRPr="0089761A">
              <w:rPr>
                <w:sz w:val="26"/>
                <w:szCs w:val="26"/>
              </w:rPr>
              <w:t>-</w:t>
            </w:r>
          </w:p>
        </w:tc>
      </w:tr>
      <w:tr w:rsidR="00CD6FDA" w:rsidRPr="0089761A" w14:paraId="60B4374B" w14:textId="77777777" w:rsidTr="00410704">
        <w:tc>
          <w:tcPr>
            <w:tcW w:w="2515" w:type="dxa"/>
            <w:tcBorders>
              <w:top w:val="single" w:sz="4" w:space="0" w:color="auto"/>
              <w:left w:val="single" w:sz="4" w:space="0" w:color="auto"/>
              <w:bottom w:val="single" w:sz="4" w:space="0" w:color="auto"/>
              <w:right w:val="single" w:sz="4" w:space="0" w:color="auto"/>
            </w:tcBorders>
            <w:hideMark/>
          </w:tcPr>
          <w:p w14:paraId="19CDA433" w14:textId="77777777" w:rsidR="00CD6FDA" w:rsidRPr="0089761A" w:rsidRDefault="00CD6FDA" w:rsidP="0089761A">
            <w:pPr>
              <w:spacing w:line="360" w:lineRule="auto"/>
              <w:ind w:right="-106"/>
              <w:jc w:val="both"/>
              <w:rPr>
                <w:sz w:val="26"/>
                <w:szCs w:val="26"/>
              </w:rPr>
            </w:pPr>
            <w:r w:rsidRPr="0089761A">
              <w:rPr>
                <w:sz w:val="26"/>
                <w:szCs w:val="26"/>
              </w:rPr>
              <w:lastRenderedPageBreak/>
              <w:t>Tần số xuất hiện</w:t>
            </w:r>
          </w:p>
        </w:tc>
        <w:tc>
          <w:tcPr>
            <w:tcW w:w="1350" w:type="dxa"/>
            <w:tcBorders>
              <w:top w:val="single" w:sz="4" w:space="0" w:color="auto"/>
              <w:left w:val="single" w:sz="4" w:space="0" w:color="auto"/>
              <w:bottom w:val="single" w:sz="4" w:space="0" w:color="auto"/>
              <w:right w:val="single" w:sz="4" w:space="0" w:color="auto"/>
            </w:tcBorders>
            <w:hideMark/>
          </w:tcPr>
          <w:p w14:paraId="0120EDA8" w14:textId="77777777" w:rsidR="00CD6FDA" w:rsidRPr="0089761A" w:rsidRDefault="00CD6FDA" w:rsidP="0089761A">
            <w:pPr>
              <w:spacing w:line="360" w:lineRule="auto"/>
              <w:jc w:val="center"/>
              <w:rPr>
                <w:sz w:val="26"/>
                <w:szCs w:val="26"/>
              </w:rPr>
            </w:pPr>
            <w:r w:rsidRPr="0089761A">
              <w:rPr>
                <w:sz w:val="26"/>
                <w:szCs w:val="26"/>
              </w:rPr>
              <w:t>0.35</w:t>
            </w:r>
          </w:p>
        </w:tc>
        <w:tc>
          <w:tcPr>
            <w:tcW w:w="1350" w:type="dxa"/>
            <w:tcBorders>
              <w:top w:val="single" w:sz="4" w:space="0" w:color="auto"/>
              <w:left w:val="single" w:sz="4" w:space="0" w:color="auto"/>
              <w:bottom w:val="single" w:sz="4" w:space="0" w:color="auto"/>
              <w:right w:val="single" w:sz="4" w:space="0" w:color="auto"/>
            </w:tcBorders>
            <w:hideMark/>
          </w:tcPr>
          <w:p w14:paraId="6749F130" w14:textId="77777777" w:rsidR="00CD6FDA" w:rsidRPr="0089761A" w:rsidRDefault="00CD6FDA" w:rsidP="0089761A">
            <w:pPr>
              <w:spacing w:line="360" w:lineRule="auto"/>
              <w:jc w:val="center"/>
              <w:rPr>
                <w:sz w:val="26"/>
                <w:szCs w:val="26"/>
              </w:rPr>
            </w:pPr>
            <w:r w:rsidRPr="0089761A">
              <w:rPr>
                <w:sz w:val="26"/>
                <w:szCs w:val="26"/>
              </w:rPr>
              <w:t>0.1</w:t>
            </w:r>
          </w:p>
        </w:tc>
        <w:tc>
          <w:tcPr>
            <w:tcW w:w="1330" w:type="dxa"/>
            <w:tcBorders>
              <w:top w:val="single" w:sz="4" w:space="0" w:color="auto"/>
              <w:left w:val="single" w:sz="4" w:space="0" w:color="auto"/>
              <w:bottom w:val="single" w:sz="4" w:space="0" w:color="auto"/>
              <w:right w:val="single" w:sz="4" w:space="0" w:color="auto"/>
            </w:tcBorders>
            <w:hideMark/>
          </w:tcPr>
          <w:p w14:paraId="1AB6B042" w14:textId="77777777" w:rsidR="00CD6FDA" w:rsidRPr="0089761A" w:rsidRDefault="00CD6FDA" w:rsidP="0089761A">
            <w:pPr>
              <w:spacing w:line="360" w:lineRule="auto"/>
              <w:jc w:val="center"/>
              <w:rPr>
                <w:sz w:val="26"/>
                <w:szCs w:val="26"/>
              </w:rPr>
            </w:pPr>
            <w:r w:rsidRPr="0089761A">
              <w:rPr>
                <w:sz w:val="26"/>
                <w:szCs w:val="26"/>
              </w:rPr>
              <w:t>0.2</w:t>
            </w:r>
          </w:p>
        </w:tc>
        <w:tc>
          <w:tcPr>
            <w:tcW w:w="1170" w:type="dxa"/>
            <w:tcBorders>
              <w:top w:val="single" w:sz="4" w:space="0" w:color="auto"/>
              <w:left w:val="single" w:sz="4" w:space="0" w:color="auto"/>
              <w:bottom w:val="single" w:sz="4" w:space="0" w:color="auto"/>
              <w:right w:val="single" w:sz="4" w:space="0" w:color="auto"/>
            </w:tcBorders>
            <w:hideMark/>
          </w:tcPr>
          <w:p w14:paraId="6D948F8B" w14:textId="77777777" w:rsidR="00CD6FDA" w:rsidRPr="0089761A" w:rsidRDefault="00CD6FDA" w:rsidP="0089761A">
            <w:pPr>
              <w:spacing w:line="360" w:lineRule="auto"/>
              <w:jc w:val="center"/>
              <w:rPr>
                <w:sz w:val="26"/>
                <w:szCs w:val="26"/>
              </w:rPr>
            </w:pPr>
            <w:r w:rsidRPr="0089761A">
              <w:rPr>
                <w:sz w:val="26"/>
                <w:szCs w:val="26"/>
              </w:rPr>
              <w:t>0.2</w:t>
            </w:r>
          </w:p>
        </w:tc>
        <w:tc>
          <w:tcPr>
            <w:tcW w:w="1170" w:type="dxa"/>
            <w:tcBorders>
              <w:top w:val="single" w:sz="4" w:space="0" w:color="auto"/>
              <w:left w:val="single" w:sz="4" w:space="0" w:color="auto"/>
              <w:bottom w:val="single" w:sz="4" w:space="0" w:color="auto"/>
              <w:right w:val="single" w:sz="4" w:space="0" w:color="auto"/>
            </w:tcBorders>
            <w:hideMark/>
          </w:tcPr>
          <w:p w14:paraId="7753B0D8" w14:textId="77777777" w:rsidR="00CD6FDA" w:rsidRPr="0089761A" w:rsidRDefault="00CD6FDA" w:rsidP="0089761A">
            <w:pPr>
              <w:spacing w:line="360" w:lineRule="auto"/>
              <w:jc w:val="center"/>
              <w:rPr>
                <w:sz w:val="26"/>
                <w:szCs w:val="26"/>
              </w:rPr>
            </w:pPr>
            <w:r w:rsidRPr="0089761A">
              <w:rPr>
                <w:sz w:val="26"/>
                <w:szCs w:val="26"/>
              </w:rPr>
              <w:t>0.15</w:t>
            </w:r>
          </w:p>
        </w:tc>
      </w:tr>
    </w:tbl>
    <w:p w14:paraId="7CBA1694" w14:textId="77777777" w:rsidR="00CD6FDA" w:rsidRPr="0089761A" w:rsidRDefault="00CD6FDA" w:rsidP="0089761A">
      <w:pPr>
        <w:spacing w:line="360" w:lineRule="auto"/>
        <w:ind w:left="360"/>
        <w:jc w:val="both"/>
        <w:rPr>
          <w:sz w:val="26"/>
          <w:szCs w:val="26"/>
        </w:rPr>
      </w:pPr>
    </w:p>
    <w:p w14:paraId="0A011FE8" w14:textId="77777777" w:rsidR="00CD6FDA" w:rsidRPr="0089761A" w:rsidRDefault="00CD6FDA" w:rsidP="0089761A">
      <w:pPr>
        <w:spacing w:line="360" w:lineRule="auto"/>
        <w:ind w:left="360"/>
        <w:jc w:val="both"/>
        <w:rPr>
          <w:sz w:val="26"/>
          <w:szCs w:val="26"/>
        </w:rPr>
      </w:pPr>
      <w:r w:rsidRPr="0089761A">
        <w:rPr>
          <w:sz w:val="26"/>
          <w:szCs w:val="26"/>
        </w:rPr>
        <w:t>Quá trình hình thành một cây như sau:</w:t>
      </w:r>
    </w:p>
    <w:p w14:paraId="6831CFBC" w14:textId="77777777" w:rsidR="00CD6FDA" w:rsidRPr="0089761A" w:rsidRDefault="00CD6FDA" w:rsidP="0089761A">
      <w:pPr>
        <w:spacing w:line="360" w:lineRule="auto"/>
        <w:ind w:left="360"/>
        <w:jc w:val="center"/>
        <w:rPr>
          <w:sz w:val="26"/>
          <w:szCs w:val="26"/>
        </w:rPr>
      </w:pPr>
      <w:r w:rsidRPr="0089761A">
        <w:rPr>
          <w:noProof/>
          <w:sz w:val="26"/>
          <w:szCs w:val="26"/>
        </w:rPr>
        <w:drawing>
          <wp:inline distT="0" distB="0" distL="0" distR="0" wp14:anchorId="7BF23FD2" wp14:editId="17875A85">
            <wp:extent cx="3257550" cy="3943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0" cy="3943350"/>
                    </a:xfrm>
                    <a:prstGeom prst="rect">
                      <a:avLst/>
                    </a:prstGeom>
                    <a:noFill/>
                    <a:ln>
                      <a:noFill/>
                    </a:ln>
                  </pic:spPr>
                </pic:pic>
              </a:graphicData>
            </a:graphic>
          </wp:inline>
        </w:drawing>
      </w:r>
    </w:p>
    <w:p w14:paraId="5CB4522D" w14:textId="24C9E168" w:rsidR="00CD6FDA" w:rsidRPr="0089761A" w:rsidRDefault="00CD6FDA" w:rsidP="0089761A">
      <w:pPr>
        <w:spacing w:line="360" w:lineRule="auto"/>
        <w:rPr>
          <w:sz w:val="32"/>
          <w:szCs w:val="32"/>
        </w:rPr>
      </w:pPr>
      <w:r w:rsidRPr="0089761A">
        <w:rPr>
          <w:noProof/>
          <w:sz w:val="32"/>
          <w:szCs w:val="32"/>
        </w:rPr>
        <w:lastRenderedPageBreak/>
        <mc:AlternateContent>
          <mc:Choice Requires="wps">
            <w:drawing>
              <wp:anchor distT="45720" distB="45720" distL="114300" distR="114300" simplePos="0" relativeHeight="251673600" behindDoc="0" locked="0" layoutInCell="1" allowOverlap="1" wp14:anchorId="3EA86447" wp14:editId="5229FB19">
                <wp:simplePos x="0" y="0"/>
                <wp:positionH relativeFrom="margin">
                  <wp:align>right</wp:align>
                </wp:positionH>
                <wp:positionV relativeFrom="paragraph">
                  <wp:posOffset>0</wp:posOffset>
                </wp:positionV>
                <wp:extent cx="5924550" cy="4120515"/>
                <wp:effectExtent l="0" t="0" r="19050"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120587"/>
                        </a:xfrm>
                        <a:prstGeom prst="rect">
                          <a:avLst/>
                        </a:prstGeom>
                        <a:solidFill>
                          <a:srgbClr val="FFFFFF"/>
                        </a:solidFill>
                        <a:ln w="9525">
                          <a:solidFill>
                            <a:srgbClr val="000000"/>
                          </a:solidFill>
                          <a:miter lim="800000"/>
                          <a:headEnd/>
                          <a:tailEnd/>
                        </a:ln>
                      </wps:spPr>
                      <wps:txbx>
                        <w:txbxContent>
                          <w:p w14:paraId="753A5111" w14:textId="77777777" w:rsidR="00CD6FDA" w:rsidRPr="00BF3920" w:rsidRDefault="00CD6FDA" w:rsidP="00CD6FDA">
                            <w:pPr>
                              <w:rPr>
                                <w:sz w:val="26"/>
                                <w:szCs w:val="26"/>
                              </w:rPr>
                            </w:pPr>
                            <w:r w:rsidRPr="00BF3920">
                              <w:rPr>
                                <w:sz w:val="26"/>
                                <w:szCs w:val="26"/>
                              </w:rPr>
                              <w:t>#Khởi tạo class Cây nhị phân</w:t>
                            </w:r>
                          </w:p>
                          <w:p w14:paraId="5944E166" w14:textId="77777777" w:rsidR="00CD6FDA" w:rsidRPr="00BF3920" w:rsidRDefault="00CD6FDA" w:rsidP="00CD6FDA">
                            <w:pPr>
                              <w:rPr>
                                <w:sz w:val="26"/>
                                <w:szCs w:val="26"/>
                              </w:rPr>
                            </w:pPr>
                            <w:r w:rsidRPr="00BF3920">
                              <w:rPr>
                                <w:sz w:val="26"/>
                                <w:szCs w:val="26"/>
                              </w:rPr>
                              <w:t>class NodeTree(object):</w:t>
                            </w:r>
                          </w:p>
                          <w:p w14:paraId="4287F95F" w14:textId="77777777" w:rsidR="00CD6FDA" w:rsidRPr="00BF3920" w:rsidRDefault="00CD6FDA" w:rsidP="00CD6FDA">
                            <w:pPr>
                              <w:rPr>
                                <w:sz w:val="26"/>
                                <w:szCs w:val="26"/>
                              </w:rPr>
                            </w:pPr>
                            <w:r w:rsidRPr="00BF3920">
                              <w:rPr>
                                <w:sz w:val="26"/>
                                <w:szCs w:val="26"/>
                              </w:rPr>
                              <w:t xml:space="preserve">    def __init__(self, left=None, right=None):</w:t>
                            </w:r>
                          </w:p>
                          <w:p w14:paraId="757679E4" w14:textId="77777777" w:rsidR="00CD6FDA" w:rsidRPr="00BF3920" w:rsidRDefault="00CD6FDA" w:rsidP="00CD6FDA">
                            <w:pPr>
                              <w:rPr>
                                <w:sz w:val="26"/>
                                <w:szCs w:val="26"/>
                              </w:rPr>
                            </w:pPr>
                            <w:r w:rsidRPr="00BF3920">
                              <w:rPr>
                                <w:sz w:val="26"/>
                                <w:szCs w:val="26"/>
                              </w:rPr>
                              <w:t xml:space="preserve">        self.left = left</w:t>
                            </w:r>
                          </w:p>
                          <w:p w14:paraId="5D2F0B80" w14:textId="77777777" w:rsidR="00CD6FDA" w:rsidRPr="00BF3920" w:rsidRDefault="00CD6FDA" w:rsidP="00CD6FDA">
                            <w:pPr>
                              <w:rPr>
                                <w:sz w:val="26"/>
                                <w:szCs w:val="26"/>
                              </w:rPr>
                            </w:pPr>
                            <w:r w:rsidRPr="00BF3920">
                              <w:rPr>
                                <w:sz w:val="26"/>
                                <w:szCs w:val="26"/>
                              </w:rPr>
                              <w:t xml:space="preserve">        self.right = right</w:t>
                            </w:r>
                          </w:p>
                          <w:p w14:paraId="70D90816" w14:textId="77777777" w:rsidR="00CD6FDA" w:rsidRPr="00BF3920" w:rsidRDefault="00CD6FDA" w:rsidP="00CD6FDA">
                            <w:pPr>
                              <w:rPr>
                                <w:sz w:val="26"/>
                                <w:szCs w:val="26"/>
                              </w:rPr>
                            </w:pPr>
                            <w:r w:rsidRPr="00BF3920">
                              <w:rPr>
                                <w:sz w:val="26"/>
                                <w:szCs w:val="26"/>
                              </w:rPr>
                              <w:t xml:space="preserve">    def children(self):</w:t>
                            </w:r>
                          </w:p>
                          <w:p w14:paraId="511824FC" w14:textId="77777777" w:rsidR="00CD6FDA" w:rsidRPr="00BF3920" w:rsidRDefault="00CD6FDA" w:rsidP="00CD6FDA">
                            <w:pPr>
                              <w:rPr>
                                <w:sz w:val="26"/>
                                <w:szCs w:val="26"/>
                              </w:rPr>
                            </w:pPr>
                            <w:r w:rsidRPr="00BF3920">
                              <w:rPr>
                                <w:sz w:val="26"/>
                                <w:szCs w:val="26"/>
                              </w:rPr>
                              <w:t xml:space="preserve">        return (self.left, self.right)</w:t>
                            </w:r>
                          </w:p>
                          <w:p w14:paraId="264FAE17" w14:textId="77777777" w:rsidR="00CD6FDA" w:rsidRPr="00BF3920" w:rsidRDefault="00CD6FDA" w:rsidP="00CD6FDA">
                            <w:pPr>
                              <w:rPr>
                                <w:sz w:val="26"/>
                                <w:szCs w:val="26"/>
                              </w:rPr>
                            </w:pPr>
                            <w:r w:rsidRPr="00BF3920">
                              <w:rPr>
                                <w:sz w:val="26"/>
                                <w:szCs w:val="26"/>
                              </w:rPr>
                              <w:t xml:space="preserve">    def nodes(self):</w:t>
                            </w:r>
                          </w:p>
                          <w:p w14:paraId="59D67A53" w14:textId="77777777" w:rsidR="00CD6FDA" w:rsidRPr="00BF3920" w:rsidRDefault="00CD6FDA" w:rsidP="00CD6FDA">
                            <w:pPr>
                              <w:rPr>
                                <w:sz w:val="26"/>
                                <w:szCs w:val="26"/>
                              </w:rPr>
                            </w:pPr>
                            <w:r w:rsidRPr="00BF3920">
                              <w:rPr>
                                <w:sz w:val="26"/>
                                <w:szCs w:val="26"/>
                              </w:rPr>
                              <w:t xml:space="preserve">        return (self.left, self.right)</w:t>
                            </w:r>
                          </w:p>
                          <w:p w14:paraId="141FB76B" w14:textId="77777777" w:rsidR="00CD6FDA" w:rsidRPr="00BF3920" w:rsidRDefault="00CD6FDA" w:rsidP="00CD6FDA">
                            <w:pPr>
                              <w:rPr>
                                <w:sz w:val="26"/>
                                <w:szCs w:val="26"/>
                              </w:rPr>
                            </w:pPr>
                            <w:r w:rsidRPr="00BF3920">
                              <w:rPr>
                                <w:sz w:val="26"/>
                                <w:szCs w:val="26"/>
                              </w:rPr>
                              <w:t xml:space="preserve">    def __str__(self):</w:t>
                            </w:r>
                          </w:p>
                          <w:p w14:paraId="1FCC419D" w14:textId="77777777" w:rsidR="00CD6FDA" w:rsidRPr="00BF3920" w:rsidRDefault="00CD6FDA" w:rsidP="00CD6FDA">
                            <w:pPr>
                              <w:rPr>
                                <w:sz w:val="26"/>
                                <w:szCs w:val="26"/>
                              </w:rPr>
                            </w:pPr>
                            <w:r w:rsidRPr="00BF3920">
                              <w:rPr>
                                <w:sz w:val="26"/>
                                <w:szCs w:val="26"/>
                              </w:rPr>
                              <w:t xml:space="preserve">        return '%s_%s' % (self.left, self.right)</w:t>
                            </w:r>
                          </w:p>
                          <w:p w14:paraId="79FDF148" w14:textId="77777777" w:rsidR="00CD6FDA" w:rsidRPr="00BF3920" w:rsidRDefault="00CD6FDA" w:rsidP="00CD6FDA">
                            <w:pPr>
                              <w:rPr>
                                <w:sz w:val="26"/>
                                <w:szCs w:val="26"/>
                              </w:rPr>
                            </w:pPr>
                          </w:p>
                          <w:p w14:paraId="1E1E61C7" w14:textId="77777777" w:rsidR="00CD6FDA" w:rsidRPr="00BF3920" w:rsidRDefault="00CD6FDA" w:rsidP="00CD6FDA">
                            <w:pPr>
                              <w:rPr>
                                <w:sz w:val="26"/>
                                <w:szCs w:val="26"/>
                              </w:rPr>
                            </w:pPr>
                            <w:r w:rsidRPr="00BF3920">
                              <w:rPr>
                                <w:sz w:val="26"/>
                                <w:szCs w:val="26"/>
                              </w:rPr>
                              <w:t># Main function implementing huffman coding</w:t>
                            </w:r>
                          </w:p>
                          <w:p w14:paraId="0E99C445" w14:textId="77777777" w:rsidR="00CD6FDA" w:rsidRPr="00BF3920" w:rsidRDefault="00CD6FDA" w:rsidP="00CD6FDA">
                            <w:pPr>
                              <w:rPr>
                                <w:sz w:val="26"/>
                                <w:szCs w:val="26"/>
                              </w:rPr>
                            </w:pPr>
                            <w:r w:rsidRPr="00BF3920">
                              <w:rPr>
                                <w:sz w:val="26"/>
                                <w:szCs w:val="26"/>
                              </w:rPr>
                              <w:t>def huffman_code_tree(node, left=True, binString=''):</w:t>
                            </w:r>
                          </w:p>
                          <w:p w14:paraId="3C0B4EA7" w14:textId="77777777" w:rsidR="00CD6FDA" w:rsidRPr="00BF3920" w:rsidRDefault="00CD6FDA" w:rsidP="00CD6FDA">
                            <w:pPr>
                              <w:rPr>
                                <w:sz w:val="26"/>
                                <w:szCs w:val="26"/>
                              </w:rPr>
                            </w:pPr>
                            <w:r w:rsidRPr="00BF3920">
                              <w:rPr>
                                <w:sz w:val="26"/>
                                <w:szCs w:val="26"/>
                              </w:rPr>
                              <w:t xml:space="preserve">    if type(node) is str:</w:t>
                            </w:r>
                          </w:p>
                          <w:p w14:paraId="18D5305E" w14:textId="77777777" w:rsidR="00CD6FDA" w:rsidRPr="00BF3920" w:rsidRDefault="00CD6FDA" w:rsidP="00CD6FDA">
                            <w:pPr>
                              <w:rPr>
                                <w:sz w:val="26"/>
                                <w:szCs w:val="26"/>
                              </w:rPr>
                            </w:pPr>
                            <w:r w:rsidRPr="00BF3920">
                              <w:rPr>
                                <w:sz w:val="26"/>
                                <w:szCs w:val="26"/>
                              </w:rPr>
                              <w:t xml:space="preserve">        return {node: binString}</w:t>
                            </w:r>
                          </w:p>
                          <w:p w14:paraId="45AD3581" w14:textId="77777777" w:rsidR="00CD6FDA" w:rsidRPr="00BF3920" w:rsidRDefault="00CD6FDA" w:rsidP="00CD6FDA">
                            <w:pPr>
                              <w:rPr>
                                <w:sz w:val="26"/>
                                <w:szCs w:val="26"/>
                              </w:rPr>
                            </w:pPr>
                            <w:r w:rsidRPr="00BF3920">
                              <w:rPr>
                                <w:sz w:val="26"/>
                                <w:szCs w:val="26"/>
                              </w:rPr>
                              <w:t xml:space="preserve">    (l, r) = node.children()</w:t>
                            </w:r>
                          </w:p>
                          <w:p w14:paraId="20EA67E9" w14:textId="77777777" w:rsidR="00CD6FDA" w:rsidRPr="00BF3920" w:rsidRDefault="00CD6FDA" w:rsidP="00CD6FDA">
                            <w:pPr>
                              <w:rPr>
                                <w:sz w:val="26"/>
                                <w:szCs w:val="26"/>
                              </w:rPr>
                            </w:pPr>
                            <w:r w:rsidRPr="00BF3920">
                              <w:rPr>
                                <w:sz w:val="26"/>
                                <w:szCs w:val="26"/>
                              </w:rPr>
                              <w:t xml:space="preserve">    d = dict()</w:t>
                            </w:r>
                          </w:p>
                          <w:p w14:paraId="5BA12B83" w14:textId="77777777" w:rsidR="00CD6FDA" w:rsidRPr="00BF3920" w:rsidRDefault="00CD6FDA" w:rsidP="00CD6FDA">
                            <w:pPr>
                              <w:rPr>
                                <w:sz w:val="26"/>
                                <w:szCs w:val="26"/>
                              </w:rPr>
                            </w:pPr>
                            <w:r w:rsidRPr="00BF3920">
                              <w:rPr>
                                <w:sz w:val="26"/>
                                <w:szCs w:val="26"/>
                              </w:rPr>
                              <w:t xml:space="preserve">    d.update(huffman_code_tree(l, True, binString + '0'))</w:t>
                            </w:r>
                          </w:p>
                          <w:p w14:paraId="510F2093" w14:textId="77777777" w:rsidR="00CD6FDA" w:rsidRPr="00BF3920" w:rsidRDefault="00CD6FDA" w:rsidP="00CD6FDA">
                            <w:pPr>
                              <w:rPr>
                                <w:sz w:val="26"/>
                                <w:szCs w:val="26"/>
                              </w:rPr>
                            </w:pPr>
                            <w:r w:rsidRPr="00BF3920">
                              <w:rPr>
                                <w:sz w:val="26"/>
                                <w:szCs w:val="26"/>
                              </w:rPr>
                              <w:t xml:space="preserve">    d.update(huffman_code_tree(r, False, binString + '1'))</w:t>
                            </w:r>
                          </w:p>
                          <w:p w14:paraId="4C617507" w14:textId="77777777" w:rsidR="00CD6FDA" w:rsidRPr="00BF3920" w:rsidRDefault="00CD6FDA" w:rsidP="00CD6FDA">
                            <w:pPr>
                              <w:rPr>
                                <w:sz w:val="26"/>
                                <w:szCs w:val="26"/>
                              </w:rPr>
                            </w:pPr>
                            <w:r w:rsidRPr="00BF3920">
                              <w:rPr>
                                <w:sz w:val="26"/>
                                <w:szCs w:val="26"/>
                              </w:rPr>
                              <w:t xml:space="preserve">    return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A86447" id="_x0000_s1034" type="#_x0000_t202" style="position:absolute;margin-left:415.3pt;margin-top:0;width:466.5pt;height:324.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">
                <v:textbox>
                  <w:txbxContent>
                    <w:p w14:paraId="753A5111" w14:textId="77777777" w:rsidR="00CD6FDA" w:rsidRPr="00BF3920" w:rsidRDefault="00CD6FDA" w:rsidP="00CD6FDA">
                      <w:pPr>
                        <w:rPr>
                          <w:sz w:val="26"/>
                          <w:szCs w:val="26"/>
                        </w:rPr>
                      </w:pPr>
                      <w:r w:rsidRPr="00BF3920">
                        <w:rPr>
                          <w:sz w:val="26"/>
                          <w:szCs w:val="26"/>
                        </w:rPr>
                        <w:t xml:space="preserve">#Khởi </w:t>
                      </w:r>
                      <w:proofErr w:type="spellStart"/>
                      <w:r w:rsidRPr="00BF3920">
                        <w:rPr>
                          <w:sz w:val="26"/>
                          <w:szCs w:val="26"/>
                        </w:rPr>
                        <w:t>tạo</w:t>
                      </w:r>
                      <w:proofErr w:type="spellEnd"/>
                      <w:r w:rsidRPr="00BF3920">
                        <w:rPr>
                          <w:sz w:val="26"/>
                          <w:szCs w:val="26"/>
                        </w:rPr>
                        <w:t xml:space="preserve"> class </w:t>
                      </w:r>
                      <w:proofErr w:type="spellStart"/>
                      <w:r w:rsidRPr="00BF3920">
                        <w:rPr>
                          <w:sz w:val="26"/>
                          <w:szCs w:val="26"/>
                        </w:rPr>
                        <w:t>Cây</w:t>
                      </w:r>
                      <w:proofErr w:type="spellEnd"/>
                      <w:r w:rsidRPr="00BF3920">
                        <w:rPr>
                          <w:sz w:val="26"/>
                          <w:szCs w:val="26"/>
                        </w:rPr>
                        <w:t xml:space="preserve"> </w:t>
                      </w:r>
                      <w:proofErr w:type="spellStart"/>
                      <w:r w:rsidRPr="00BF3920">
                        <w:rPr>
                          <w:sz w:val="26"/>
                          <w:szCs w:val="26"/>
                        </w:rPr>
                        <w:t>nhị</w:t>
                      </w:r>
                      <w:proofErr w:type="spellEnd"/>
                      <w:r w:rsidRPr="00BF3920">
                        <w:rPr>
                          <w:sz w:val="26"/>
                          <w:szCs w:val="26"/>
                        </w:rPr>
                        <w:t xml:space="preserve"> </w:t>
                      </w:r>
                      <w:proofErr w:type="spellStart"/>
                      <w:r w:rsidRPr="00BF3920">
                        <w:rPr>
                          <w:sz w:val="26"/>
                          <w:szCs w:val="26"/>
                        </w:rPr>
                        <w:t>phân</w:t>
                      </w:r>
                      <w:proofErr w:type="spellEnd"/>
                    </w:p>
                    <w:p w14:paraId="5944E166" w14:textId="77777777" w:rsidR="00CD6FDA" w:rsidRPr="00BF3920" w:rsidRDefault="00CD6FDA" w:rsidP="00CD6FDA">
                      <w:pPr>
                        <w:rPr>
                          <w:sz w:val="26"/>
                          <w:szCs w:val="26"/>
                        </w:rPr>
                      </w:pPr>
                      <w:r w:rsidRPr="00BF3920">
                        <w:rPr>
                          <w:sz w:val="26"/>
                          <w:szCs w:val="26"/>
                        </w:rPr>
                        <w:t xml:space="preserve">class </w:t>
                      </w:r>
                      <w:proofErr w:type="spellStart"/>
                      <w:r w:rsidRPr="00BF3920">
                        <w:rPr>
                          <w:sz w:val="26"/>
                          <w:szCs w:val="26"/>
                        </w:rPr>
                        <w:t>NodeTree</w:t>
                      </w:r>
                      <w:proofErr w:type="spellEnd"/>
                      <w:r w:rsidRPr="00BF3920">
                        <w:rPr>
                          <w:sz w:val="26"/>
                          <w:szCs w:val="26"/>
                        </w:rPr>
                        <w:t>(object):</w:t>
                      </w:r>
                    </w:p>
                    <w:p w14:paraId="4287F95F" w14:textId="77777777" w:rsidR="00CD6FDA" w:rsidRPr="00BF3920" w:rsidRDefault="00CD6FDA" w:rsidP="00CD6FDA">
                      <w:pPr>
                        <w:rPr>
                          <w:sz w:val="26"/>
                          <w:szCs w:val="26"/>
                        </w:rPr>
                      </w:pPr>
                      <w:r w:rsidRPr="00BF3920">
                        <w:rPr>
                          <w:sz w:val="26"/>
                          <w:szCs w:val="26"/>
                        </w:rPr>
                        <w:t xml:space="preserve">    def __</w:t>
                      </w:r>
                      <w:proofErr w:type="spellStart"/>
                      <w:r w:rsidRPr="00BF3920">
                        <w:rPr>
                          <w:sz w:val="26"/>
                          <w:szCs w:val="26"/>
                        </w:rPr>
                        <w:t>init</w:t>
                      </w:r>
                      <w:proofErr w:type="spellEnd"/>
                      <w:r w:rsidRPr="00BF3920">
                        <w:rPr>
                          <w:sz w:val="26"/>
                          <w:szCs w:val="26"/>
                        </w:rPr>
                        <w:t>_</w:t>
                      </w:r>
                      <w:proofErr w:type="gramStart"/>
                      <w:r w:rsidRPr="00BF3920">
                        <w:rPr>
                          <w:sz w:val="26"/>
                          <w:szCs w:val="26"/>
                        </w:rPr>
                        <w:t>_(</w:t>
                      </w:r>
                      <w:proofErr w:type="gramEnd"/>
                      <w:r w:rsidRPr="00BF3920">
                        <w:rPr>
                          <w:sz w:val="26"/>
                          <w:szCs w:val="26"/>
                        </w:rPr>
                        <w:t>self, left=None, right=None):</w:t>
                      </w:r>
                    </w:p>
                    <w:p w14:paraId="757679E4" w14:textId="77777777" w:rsidR="00CD6FDA" w:rsidRPr="00BF3920" w:rsidRDefault="00CD6FDA" w:rsidP="00CD6FDA">
                      <w:pPr>
                        <w:rPr>
                          <w:sz w:val="26"/>
                          <w:szCs w:val="26"/>
                        </w:rPr>
                      </w:pPr>
                      <w:r w:rsidRPr="00BF3920">
                        <w:rPr>
                          <w:sz w:val="26"/>
                          <w:szCs w:val="26"/>
                        </w:rPr>
                        <w:t xml:space="preserve">        </w:t>
                      </w:r>
                      <w:proofErr w:type="spellStart"/>
                      <w:proofErr w:type="gramStart"/>
                      <w:r w:rsidRPr="00BF3920">
                        <w:rPr>
                          <w:sz w:val="26"/>
                          <w:szCs w:val="26"/>
                        </w:rPr>
                        <w:t>self.left</w:t>
                      </w:r>
                      <w:proofErr w:type="spellEnd"/>
                      <w:proofErr w:type="gramEnd"/>
                      <w:r w:rsidRPr="00BF3920">
                        <w:rPr>
                          <w:sz w:val="26"/>
                          <w:szCs w:val="26"/>
                        </w:rPr>
                        <w:t xml:space="preserve"> = left</w:t>
                      </w:r>
                    </w:p>
                    <w:p w14:paraId="5D2F0B80" w14:textId="77777777" w:rsidR="00CD6FDA" w:rsidRPr="00BF3920" w:rsidRDefault="00CD6FDA" w:rsidP="00CD6FDA">
                      <w:pPr>
                        <w:rPr>
                          <w:sz w:val="26"/>
                          <w:szCs w:val="26"/>
                        </w:rPr>
                      </w:pPr>
                      <w:r w:rsidRPr="00BF3920">
                        <w:rPr>
                          <w:sz w:val="26"/>
                          <w:szCs w:val="26"/>
                        </w:rPr>
                        <w:t xml:space="preserve">        </w:t>
                      </w:r>
                      <w:proofErr w:type="spellStart"/>
                      <w:proofErr w:type="gramStart"/>
                      <w:r w:rsidRPr="00BF3920">
                        <w:rPr>
                          <w:sz w:val="26"/>
                          <w:szCs w:val="26"/>
                        </w:rPr>
                        <w:t>self.right</w:t>
                      </w:r>
                      <w:proofErr w:type="spellEnd"/>
                      <w:proofErr w:type="gramEnd"/>
                      <w:r w:rsidRPr="00BF3920">
                        <w:rPr>
                          <w:sz w:val="26"/>
                          <w:szCs w:val="26"/>
                        </w:rPr>
                        <w:t xml:space="preserve"> = right</w:t>
                      </w:r>
                    </w:p>
                    <w:p w14:paraId="70D90816" w14:textId="77777777" w:rsidR="00CD6FDA" w:rsidRPr="00BF3920" w:rsidRDefault="00CD6FDA" w:rsidP="00CD6FDA">
                      <w:pPr>
                        <w:rPr>
                          <w:sz w:val="26"/>
                          <w:szCs w:val="26"/>
                        </w:rPr>
                      </w:pPr>
                      <w:r w:rsidRPr="00BF3920">
                        <w:rPr>
                          <w:sz w:val="26"/>
                          <w:szCs w:val="26"/>
                        </w:rPr>
                        <w:t xml:space="preserve">    def children(self):</w:t>
                      </w:r>
                    </w:p>
                    <w:p w14:paraId="511824FC" w14:textId="77777777" w:rsidR="00CD6FDA" w:rsidRPr="00BF3920" w:rsidRDefault="00CD6FDA" w:rsidP="00CD6FDA">
                      <w:pPr>
                        <w:rPr>
                          <w:sz w:val="26"/>
                          <w:szCs w:val="26"/>
                        </w:rPr>
                      </w:pPr>
                      <w:r w:rsidRPr="00BF3920">
                        <w:rPr>
                          <w:sz w:val="26"/>
                          <w:szCs w:val="26"/>
                        </w:rPr>
                        <w:t xml:space="preserve">        return (</w:t>
                      </w:r>
                      <w:proofErr w:type="spellStart"/>
                      <w:proofErr w:type="gramStart"/>
                      <w:r w:rsidRPr="00BF3920">
                        <w:rPr>
                          <w:sz w:val="26"/>
                          <w:szCs w:val="26"/>
                        </w:rPr>
                        <w:t>self.left</w:t>
                      </w:r>
                      <w:proofErr w:type="spellEnd"/>
                      <w:proofErr w:type="gramEnd"/>
                      <w:r w:rsidRPr="00BF3920">
                        <w:rPr>
                          <w:sz w:val="26"/>
                          <w:szCs w:val="26"/>
                        </w:rPr>
                        <w:t xml:space="preserve">, </w:t>
                      </w:r>
                      <w:proofErr w:type="spellStart"/>
                      <w:r w:rsidRPr="00BF3920">
                        <w:rPr>
                          <w:sz w:val="26"/>
                          <w:szCs w:val="26"/>
                        </w:rPr>
                        <w:t>self.right</w:t>
                      </w:r>
                      <w:proofErr w:type="spellEnd"/>
                      <w:r w:rsidRPr="00BF3920">
                        <w:rPr>
                          <w:sz w:val="26"/>
                          <w:szCs w:val="26"/>
                        </w:rPr>
                        <w:t>)</w:t>
                      </w:r>
                    </w:p>
                    <w:p w14:paraId="264FAE17" w14:textId="77777777" w:rsidR="00CD6FDA" w:rsidRPr="00BF3920" w:rsidRDefault="00CD6FDA" w:rsidP="00CD6FDA">
                      <w:pPr>
                        <w:rPr>
                          <w:sz w:val="26"/>
                          <w:szCs w:val="26"/>
                        </w:rPr>
                      </w:pPr>
                      <w:r w:rsidRPr="00BF3920">
                        <w:rPr>
                          <w:sz w:val="26"/>
                          <w:szCs w:val="26"/>
                        </w:rPr>
                        <w:t xml:space="preserve">    def nodes(self):</w:t>
                      </w:r>
                    </w:p>
                    <w:p w14:paraId="59D67A53" w14:textId="77777777" w:rsidR="00CD6FDA" w:rsidRPr="00BF3920" w:rsidRDefault="00CD6FDA" w:rsidP="00CD6FDA">
                      <w:pPr>
                        <w:rPr>
                          <w:sz w:val="26"/>
                          <w:szCs w:val="26"/>
                        </w:rPr>
                      </w:pPr>
                      <w:r w:rsidRPr="00BF3920">
                        <w:rPr>
                          <w:sz w:val="26"/>
                          <w:szCs w:val="26"/>
                        </w:rPr>
                        <w:t xml:space="preserve">        return (</w:t>
                      </w:r>
                      <w:proofErr w:type="spellStart"/>
                      <w:proofErr w:type="gramStart"/>
                      <w:r w:rsidRPr="00BF3920">
                        <w:rPr>
                          <w:sz w:val="26"/>
                          <w:szCs w:val="26"/>
                        </w:rPr>
                        <w:t>self.left</w:t>
                      </w:r>
                      <w:proofErr w:type="spellEnd"/>
                      <w:proofErr w:type="gramEnd"/>
                      <w:r w:rsidRPr="00BF3920">
                        <w:rPr>
                          <w:sz w:val="26"/>
                          <w:szCs w:val="26"/>
                        </w:rPr>
                        <w:t xml:space="preserve">, </w:t>
                      </w:r>
                      <w:proofErr w:type="spellStart"/>
                      <w:r w:rsidRPr="00BF3920">
                        <w:rPr>
                          <w:sz w:val="26"/>
                          <w:szCs w:val="26"/>
                        </w:rPr>
                        <w:t>self.right</w:t>
                      </w:r>
                      <w:proofErr w:type="spellEnd"/>
                      <w:r w:rsidRPr="00BF3920">
                        <w:rPr>
                          <w:sz w:val="26"/>
                          <w:szCs w:val="26"/>
                        </w:rPr>
                        <w:t>)</w:t>
                      </w:r>
                    </w:p>
                    <w:p w14:paraId="141FB76B" w14:textId="77777777" w:rsidR="00CD6FDA" w:rsidRPr="00BF3920" w:rsidRDefault="00CD6FDA" w:rsidP="00CD6FDA">
                      <w:pPr>
                        <w:rPr>
                          <w:sz w:val="26"/>
                          <w:szCs w:val="26"/>
                        </w:rPr>
                      </w:pPr>
                      <w:r w:rsidRPr="00BF3920">
                        <w:rPr>
                          <w:sz w:val="26"/>
                          <w:szCs w:val="26"/>
                        </w:rPr>
                        <w:t xml:space="preserve">    def __str__(self):</w:t>
                      </w:r>
                    </w:p>
                    <w:p w14:paraId="1FCC419D" w14:textId="77777777" w:rsidR="00CD6FDA" w:rsidRPr="00BF3920" w:rsidRDefault="00CD6FDA" w:rsidP="00CD6FDA">
                      <w:pPr>
                        <w:rPr>
                          <w:sz w:val="26"/>
                          <w:szCs w:val="26"/>
                        </w:rPr>
                      </w:pPr>
                      <w:r w:rsidRPr="00BF3920">
                        <w:rPr>
                          <w:sz w:val="26"/>
                          <w:szCs w:val="26"/>
                        </w:rPr>
                        <w:t xml:space="preserve">        return '%</w:t>
                      </w:r>
                      <w:proofErr w:type="spellStart"/>
                      <w:r w:rsidRPr="00BF3920">
                        <w:rPr>
                          <w:sz w:val="26"/>
                          <w:szCs w:val="26"/>
                        </w:rPr>
                        <w:t>s_%s</w:t>
                      </w:r>
                      <w:proofErr w:type="spellEnd"/>
                      <w:r w:rsidRPr="00BF3920">
                        <w:rPr>
                          <w:sz w:val="26"/>
                          <w:szCs w:val="26"/>
                        </w:rPr>
                        <w:t>' % (</w:t>
                      </w:r>
                      <w:proofErr w:type="spellStart"/>
                      <w:proofErr w:type="gramStart"/>
                      <w:r w:rsidRPr="00BF3920">
                        <w:rPr>
                          <w:sz w:val="26"/>
                          <w:szCs w:val="26"/>
                        </w:rPr>
                        <w:t>self.left</w:t>
                      </w:r>
                      <w:proofErr w:type="spellEnd"/>
                      <w:proofErr w:type="gramEnd"/>
                      <w:r w:rsidRPr="00BF3920">
                        <w:rPr>
                          <w:sz w:val="26"/>
                          <w:szCs w:val="26"/>
                        </w:rPr>
                        <w:t xml:space="preserve">, </w:t>
                      </w:r>
                      <w:proofErr w:type="spellStart"/>
                      <w:r w:rsidRPr="00BF3920">
                        <w:rPr>
                          <w:sz w:val="26"/>
                          <w:szCs w:val="26"/>
                        </w:rPr>
                        <w:t>self.right</w:t>
                      </w:r>
                      <w:proofErr w:type="spellEnd"/>
                      <w:r w:rsidRPr="00BF3920">
                        <w:rPr>
                          <w:sz w:val="26"/>
                          <w:szCs w:val="26"/>
                        </w:rPr>
                        <w:t>)</w:t>
                      </w:r>
                    </w:p>
                    <w:p w14:paraId="79FDF148" w14:textId="77777777" w:rsidR="00CD6FDA" w:rsidRPr="00BF3920" w:rsidRDefault="00CD6FDA" w:rsidP="00CD6FDA">
                      <w:pPr>
                        <w:rPr>
                          <w:sz w:val="26"/>
                          <w:szCs w:val="26"/>
                        </w:rPr>
                      </w:pPr>
                    </w:p>
                    <w:p w14:paraId="1E1E61C7" w14:textId="77777777" w:rsidR="00CD6FDA" w:rsidRPr="00BF3920" w:rsidRDefault="00CD6FDA" w:rsidP="00CD6FDA">
                      <w:pPr>
                        <w:rPr>
                          <w:sz w:val="26"/>
                          <w:szCs w:val="26"/>
                        </w:rPr>
                      </w:pPr>
                      <w:r w:rsidRPr="00BF3920">
                        <w:rPr>
                          <w:sz w:val="26"/>
                          <w:szCs w:val="26"/>
                        </w:rPr>
                        <w:t xml:space="preserve"># Main function implementing </w:t>
                      </w:r>
                      <w:proofErr w:type="spellStart"/>
                      <w:r w:rsidRPr="00BF3920">
                        <w:rPr>
                          <w:sz w:val="26"/>
                          <w:szCs w:val="26"/>
                        </w:rPr>
                        <w:t>huffman</w:t>
                      </w:r>
                      <w:proofErr w:type="spellEnd"/>
                      <w:r w:rsidRPr="00BF3920">
                        <w:rPr>
                          <w:sz w:val="26"/>
                          <w:szCs w:val="26"/>
                        </w:rPr>
                        <w:t xml:space="preserve"> coding</w:t>
                      </w:r>
                    </w:p>
                    <w:p w14:paraId="0E99C445" w14:textId="77777777" w:rsidR="00CD6FDA" w:rsidRPr="00BF3920" w:rsidRDefault="00CD6FDA" w:rsidP="00CD6FDA">
                      <w:pPr>
                        <w:rPr>
                          <w:sz w:val="26"/>
                          <w:szCs w:val="26"/>
                        </w:rPr>
                      </w:pPr>
                      <w:r w:rsidRPr="00BF3920">
                        <w:rPr>
                          <w:sz w:val="26"/>
                          <w:szCs w:val="26"/>
                        </w:rPr>
                        <w:t xml:space="preserve">def </w:t>
                      </w:r>
                      <w:proofErr w:type="spellStart"/>
                      <w:r w:rsidRPr="00BF3920">
                        <w:rPr>
                          <w:sz w:val="26"/>
                          <w:szCs w:val="26"/>
                        </w:rPr>
                        <w:t>huffman_code_</w:t>
                      </w:r>
                      <w:proofErr w:type="gramStart"/>
                      <w:r w:rsidRPr="00BF3920">
                        <w:rPr>
                          <w:sz w:val="26"/>
                          <w:szCs w:val="26"/>
                        </w:rPr>
                        <w:t>tree</w:t>
                      </w:r>
                      <w:proofErr w:type="spellEnd"/>
                      <w:r w:rsidRPr="00BF3920">
                        <w:rPr>
                          <w:sz w:val="26"/>
                          <w:szCs w:val="26"/>
                        </w:rPr>
                        <w:t>(</w:t>
                      </w:r>
                      <w:proofErr w:type="gramEnd"/>
                      <w:r w:rsidRPr="00BF3920">
                        <w:rPr>
                          <w:sz w:val="26"/>
                          <w:szCs w:val="26"/>
                        </w:rPr>
                        <w:t xml:space="preserve">node, left=True, </w:t>
                      </w:r>
                      <w:proofErr w:type="spellStart"/>
                      <w:r w:rsidRPr="00BF3920">
                        <w:rPr>
                          <w:sz w:val="26"/>
                          <w:szCs w:val="26"/>
                        </w:rPr>
                        <w:t>binString</w:t>
                      </w:r>
                      <w:proofErr w:type="spellEnd"/>
                      <w:r w:rsidRPr="00BF3920">
                        <w:rPr>
                          <w:sz w:val="26"/>
                          <w:szCs w:val="26"/>
                        </w:rPr>
                        <w:t>=''):</w:t>
                      </w:r>
                    </w:p>
                    <w:p w14:paraId="3C0B4EA7" w14:textId="77777777" w:rsidR="00CD6FDA" w:rsidRPr="00BF3920" w:rsidRDefault="00CD6FDA" w:rsidP="00CD6FDA">
                      <w:pPr>
                        <w:rPr>
                          <w:sz w:val="26"/>
                          <w:szCs w:val="26"/>
                        </w:rPr>
                      </w:pPr>
                      <w:r w:rsidRPr="00BF3920">
                        <w:rPr>
                          <w:sz w:val="26"/>
                          <w:szCs w:val="26"/>
                        </w:rPr>
                        <w:t xml:space="preserve">    if type(node) is str:</w:t>
                      </w:r>
                    </w:p>
                    <w:p w14:paraId="18D5305E" w14:textId="77777777" w:rsidR="00CD6FDA" w:rsidRPr="00BF3920" w:rsidRDefault="00CD6FDA" w:rsidP="00CD6FDA">
                      <w:pPr>
                        <w:rPr>
                          <w:sz w:val="26"/>
                          <w:szCs w:val="26"/>
                        </w:rPr>
                      </w:pPr>
                      <w:r w:rsidRPr="00BF3920">
                        <w:rPr>
                          <w:sz w:val="26"/>
                          <w:szCs w:val="26"/>
                        </w:rPr>
                        <w:t xml:space="preserve">        return {node: </w:t>
                      </w:r>
                      <w:proofErr w:type="spellStart"/>
                      <w:r w:rsidRPr="00BF3920">
                        <w:rPr>
                          <w:sz w:val="26"/>
                          <w:szCs w:val="26"/>
                        </w:rPr>
                        <w:t>binString</w:t>
                      </w:r>
                      <w:proofErr w:type="spellEnd"/>
                      <w:r w:rsidRPr="00BF3920">
                        <w:rPr>
                          <w:sz w:val="26"/>
                          <w:szCs w:val="26"/>
                        </w:rPr>
                        <w:t>}</w:t>
                      </w:r>
                    </w:p>
                    <w:p w14:paraId="45AD3581" w14:textId="77777777" w:rsidR="00CD6FDA" w:rsidRPr="00BF3920" w:rsidRDefault="00CD6FDA" w:rsidP="00CD6FDA">
                      <w:pPr>
                        <w:rPr>
                          <w:sz w:val="26"/>
                          <w:szCs w:val="26"/>
                        </w:rPr>
                      </w:pPr>
                      <w:r w:rsidRPr="00BF3920">
                        <w:rPr>
                          <w:sz w:val="26"/>
                          <w:szCs w:val="26"/>
                        </w:rPr>
                        <w:t xml:space="preserve">    (l, r) = </w:t>
                      </w:r>
                      <w:proofErr w:type="spellStart"/>
                      <w:proofErr w:type="gramStart"/>
                      <w:r w:rsidRPr="00BF3920">
                        <w:rPr>
                          <w:sz w:val="26"/>
                          <w:szCs w:val="26"/>
                        </w:rPr>
                        <w:t>node.children</w:t>
                      </w:r>
                      <w:proofErr w:type="spellEnd"/>
                      <w:proofErr w:type="gramEnd"/>
                      <w:r w:rsidRPr="00BF3920">
                        <w:rPr>
                          <w:sz w:val="26"/>
                          <w:szCs w:val="26"/>
                        </w:rPr>
                        <w:t>()</w:t>
                      </w:r>
                    </w:p>
                    <w:p w14:paraId="20EA67E9" w14:textId="77777777" w:rsidR="00CD6FDA" w:rsidRPr="00BF3920" w:rsidRDefault="00CD6FDA" w:rsidP="00CD6FDA">
                      <w:pPr>
                        <w:rPr>
                          <w:sz w:val="26"/>
                          <w:szCs w:val="26"/>
                        </w:rPr>
                      </w:pPr>
                      <w:r w:rsidRPr="00BF3920">
                        <w:rPr>
                          <w:sz w:val="26"/>
                          <w:szCs w:val="26"/>
                        </w:rPr>
                        <w:t xml:space="preserve">    d = </w:t>
                      </w:r>
                      <w:proofErr w:type="spellStart"/>
                      <w:proofErr w:type="gramStart"/>
                      <w:r w:rsidRPr="00BF3920">
                        <w:rPr>
                          <w:sz w:val="26"/>
                          <w:szCs w:val="26"/>
                        </w:rPr>
                        <w:t>dict</w:t>
                      </w:r>
                      <w:proofErr w:type="spellEnd"/>
                      <w:r w:rsidRPr="00BF3920">
                        <w:rPr>
                          <w:sz w:val="26"/>
                          <w:szCs w:val="26"/>
                        </w:rPr>
                        <w:t>(</w:t>
                      </w:r>
                      <w:proofErr w:type="gramEnd"/>
                      <w:r w:rsidRPr="00BF3920">
                        <w:rPr>
                          <w:sz w:val="26"/>
                          <w:szCs w:val="26"/>
                        </w:rPr>
                        <w:t>)</w:t>
                      </w:r>
                    </w:p>
                    <w:p w14:paraId="5BA12B83" w14:textId="77777777" w:rsidR="00CD6FDA" w:rsidRPr="00BF3920" w:rsidRDefault="00CD6FDA" w:rsidP="00CD6FDA">
                      <w:pPr>
                        <w:rPr>
                          <w:sz w:val="26"/>
                          <w:szCs w:val="26"/>
                        </w:rPr>
                      </w:pPr>
                      <w:r w:rsidRPr="00BF3920">
                        <w:rPr>
                          <w:sz w:val="26"/>
                          <w:szCs w:val="26"/>
                        </w:rPr>
                        <w:t xml:space="preserve">    </w:t>
                      </w:r>
                      <w:proofErr w:type="spellStart"/>
                      <w:r w:rsidRPr="00BF3920">
                        <w:rPr>
                          <w:sz w:val="26"/>
                          <w:szCs w:val="26"/>
                        </w:rPr>
                        <w:t>d.</w:t>
                      </w:r>
                      <w:proofErr w:type="gramStart"/>
                      <w:r w:rsidRPr="00BF3920">
                        <w:rPr>
                          <w:sz w:val="26"/>
                          <w:szCs w:val="26"/>
                        </w:rPr>
                        <w:t>update</w:t>
                      </w:r>
                      <w:proofErr w:type="spellEnd"/>
                      <w:r w:rsidRPr="00BF3920">
                        <w:rPr>
                          <w:sz w:val="26"/>
                          <w:szCs w:val="26"/>
                        </w:rPr>
                        <w:t>(</w:t>
                      </w:r>
                      <w:proofErr w:type="spellStart"/>
                      <w:proofErr w:type="gramEnd"/>
                      <w:r w:rsidRPr="00BF3920">
                        <w:rPr>
                          <w:sz w:val="26"/>
                          <w:szCs w:val="26"/>
                        </w:rPr>
                        <w:t>huffman_code_tree</w:t>
                      </w:r>
                      <w:proofErr w:type="spellEnd"/>
                      <w:r w:rsidRPr="00BF3920">
                        <w:rPr>
                          <w:sz w:val="26"/>
                          <w:szCs w:val="26"/>
                        </w:rPr>
                        <w:t xml:space="preserve">(l, True, </w:t>
                      </w:r>
                      <w:proofErr w:type="spellStart"/>
                      <w:r w:rsidRPr="00BF3920">
                        <w:rPr>
                          <w:sz w:val="26"/>
                          <w:szCs w:val="26"/>
                        </w:rPr>
                        <w:t>binString</w:t>
                      </w:r>
                      <w:proofErr w:type="spellEnd"/>
                      <w:r w:rsidRPr="00BF3920">
                        <w:rPr>
                          <w:sz w:val="26"/>
                          <w:szCs w:val="26"/>
                        </w:rPr>
                        <w:t xml:space="preserve"> + '0'))</w:t>
                      </w:r>
                    </w:p>
                    <w:p w14:paraId="510F2093" w14:textId="77777777" w:rsidR="00CD6FDA" w:rsidRPr="00BF3920" w:rsidRDefault="00CD6FDA" w:rsidP="00CD6FDA">
                      <w:pPr>
                        <w:rPr>
                          <w:sz w:val="26"/>
                          <w:szCs w:val="26"/>
                        </w:rPr>
                      </w:pPr>
                      <w:r w:rsidRPr="00BF3920">
                        <w:rPr>
                          <w:sz w:val="26"/>
                          <w:szCs w:val="26"/>
                        </w:rPr>
                        <w:t xml:space="preserve">    </w:t>
                      </w:r>
                      <w:proofErr w:type="spellStart"/>
                      <w:r w:rsidRPr="00BF3920">
                        <w:rPr>
                          <w:sz w:val="26"/>
                          <w:szCs w:val="26"/>
                        </w:rPr>
                        <w:t>d.</w:t>
                      </w:r>
                      <w:proofErr w:type="gramStart"/>
                      <w:r w:rsidRPr="00BF3920">
                        <w:rPr>
                          <w:sz w:val="26"/>
                          <w:szCs w:val="26"/>
                        </w:rPr>
                        <w:t>update</w:t>
                      </w:r>
                      <w:proofErr w:type="spellEnd"/>
                      <w:r w:rsidRPr="00BF3920">
                        <w:rPr>
                          <w:sz w:val="26"/>
                          <w:szCs w:val="26"/>
                        </w:rPr>
                        <w:t>(</w:t>
                      </w:r>
                      <w:proofErr w:type="spellStart"/>
                      <w:proofErr w:type="gramEnd"/>
                      <w:r w:rsidRPr="00BF3920">
                        <w:rPr>
                          <w:sz w:val="26"/>
                          <w:szCs w:val="26"/>
                        </w:rPr>
                        <w:t>huffman_code_tree</w:t>
                      </w:r>
                      <w:proofErr w:type="spellEnd"/>
                      <w:r w:rsidRPr="00BF3920">
                        <w:rPr>
                          <w:sz w:val="26"/>
                          <w:szCs w:val="26"/>
                        </w:rPr>
                        <w:t xml:space="preserve">(r, False, </w:t>
                      </w:r>
                      <w:proofErr w:type="spellStart"/>
                      <w:r w:rsidRPr="00BF3920">
                        <w:rPr>
                          <w:sz w:val="26"/>
                          <w:szCs w:val="26"/>
                        </w:rPr>
                        <w:t>binString</w:t>
                      </w:r>
                      <w:proofErr w:type="spellEnd"/>
                      <w:r w:rsidRPr="00BF3920">
                        <w:rPr>
                          <w:sz w:val="26"/>
                          <w:szCs w:val="26"/>
                        </w:rPr>
                        <w:t xml:space="preserve"> + '1'))</w:t>
                      </w:r>
                    </w:p>
                    <w:p w14:paraId="4C617507" w14:textId="77777777" w:rsidR="00CD6FDA" w:rsidRPr="00BF3920" w:rsidRDefault="00CD6FDA" w:rsidP="00CD6FDA">
                      <w:pPr>
                        <w:rPr>
                          <w:sz w:val="26"/>
                          <w:szCs w:val="26"/>
                        </w:rPr>
                      </w:pPr>
                      <w:r w:rsidRPr="00BF3920">
                        <w:rPr>
                          <w:sz w:val="26"/>
                          <w:szCs w:val="26"/>
                        </w:rPr>
                        <w:t xml:space="preserve">    return d</w:t>
                      </w:r>
                    </w:p>
                  </w:txbxContent>
                </v:textbox>
                <w10:wrap type="square" anchorx="margin"/>
              </v:shape>
            </w:pict>
          </mc:Fallback>
        </mc:AlternateContent>
      </w:r>
      <w:r w:rsidRPr="0089761A">
        <w:rPr>
          <w:noProof/>
          <w:sz w:val="32"/>
          <w:szCs w:val="32"/>
        </w:rPr>
        <mc:AlternateContent>
          <mc:Choice Requires="wps">
            <w:drawing>
              <wp:anchor distT="45720" distB="45720" distL="114300" distR="114300" simplePos="0" relativeHeight="251674624" behindDoc="0" locked="0" layoutInCell="1" allowOverlap="1" wp14:anchorId="0DD33636" wp14:editId="7AD3632C">
                <wp:simplePos x="0" y="0"/>
                <wp:positionH relativeFrom="margin">
                  <wp:align>right</wp:align>
                </wp:positionH>
                <wp:positionV relativeFrom="paragraph">
                  <wp:posOffset>0</wp:posOffset>
                </wp:positionV>
                <wp:extent cx="5924550" cy="1404620"/>
                <wp:effectExtent l="0" t="0" r="19050" b="133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73A6060" w14:textId="77777777" w:rsidR="00CD6FDA" w:rsidRPr="00BF3920" w:rsidRDefault="00CD6FDA" w:rsidP="00CD6FDA">
                            <w:pPr>
                              <w:rPr>
                                <w:sz w:val="26"/>
                                <w:szCs w:val="26"/>
                              </w:rPr>
                            </w:pPr>
                            <w:r w:rsidRPr="00BF3920">
                              <w:rPr>
                                <w:sz w:val="26"/>
                                <w:szCs w:val="26"/>
                              </w:rPr>
                              <w:t>def main():</w:t>
                            </w:r>
                          </w:p>
                          <w:p w14:paraId="559020C2" w14:textId="77777777" w:rsidR="00CD6FDA" w:rsidRPr="00BF3920" w:rsidRDefault="00CD6FDA" w:rsidP="00CD6FDA">
                            <w:pPr>
                              <w:rPr>
                                <w:sz w:val="26"/>
                                <w:szCs w:val="26"/>
                              </w:rPr>
                            </w:pPr>
                            <w:r w:rsidRPr="00BF3920">
                              <w:rPr>
                                <w:sz w:val="26"/>
                                <w:szCs w:val="26"/>
                              </w:rPr>
                              <w:tab/>
                              <w:t>freq = {}</w:t>
                            </w:r>
                          </w:p>
                          <w:p w14:paraId="1545A32C" w14:textId="77777777" w:rsidR="00CD6FDA" w:rsidRPr="00BF3920" w:rsidRDefault="00CD6FDA" w:rsidP="00CD6FDA">
                            <w:pPr>
                              <w:rPr>
                                <w:sz w:val="26"/>
                                <w:szCs w:val="26"/>
                              </w:rPr>
                            </w:pPr>
                            <w:r w:rsidRPr="00BF3920">
                              <w:rPr>
                                <w:sz w:val="26"/>
                                <w:szCs w:val="26"/>
                              </w:rPr>
                              <w:tab/>
                              <w:t>str = input(“Enter a string :”)</w:t>
                            </w:r>
                          </w:p>
                          <w:p w14:paraId="2B9189A8" w14:textId="77777777" w:rsidR="00CD6FDA" w:rsidRPr="00BF3920" w:rsidRDefault="00CD6FDA" w:rsidP="00CD6FDA">
                            <w:pPr>
                              <w:rPr>
                                <w:sz w:val="26"/>
                                <w:szCs w:val="26"/>
                              </w:rPr>
                            </w:pPr>
                            <w:r w:rsidRPr="00BF3920">
                              <w:rPr>
                                <w:sz w:val="26"/>
                                <w:szCs w:val="26"/>
                              </w:rPr>
                              <w:tab/>
                              <w:t>#Tính tần số xuất hiện của mỗi ký tự (biến c) của chuỗi string cho trước</w:t>
                            </w:r>
                          </w:p>
                          <w:p w14:paraId="095AAE21" w14:textId="77777777" w:rsidR="00CD6FDA" w:rsidRPr="00BF3920" w:rsidRDefault="00CD6FDA" w:rsidP="00CD6FDA">
                            <w:pPr>
                              <w:rPr>
                                <w:sz w:val="26"/>
                                <w:szCs w:val="26"/>
                              </w:rPr>
                            </w:pPr>
                            <w:r w:rsidRPr="00BF3920">
                              <w:rPr>
                                <w:sz w:val="26"/>
                                <w:szCs w:val="26"/>
                              </w:rPr>
                              <w:tab/>
                              <w:t>for c in str:</w:t>
                            </w:r>
                          </w:p>
                          <w:p w14:paraId="76D6CF06" w14:textId="77777777" w:rsidR="00CD6FDA" w:rsidRPr="00BF3920" w:rsidRDefault="00CD6FDA" w:rsidP="00CD6FDA">
                            <w:pPr>
                              <w:rPr>
                                <w:sz w:val="26"/>
                                <w:szCs w:val="26"/>
                              </w:rPr>
                            </w:pPr>
                            <w:r w:rsidRPr="00BF3920">
                              <w:rPr>
                                <w:sz w:val="26"/>
                                <w:szCs w:val="26"/>
                              </w:rPr>
                              <w:tab/>
                            </w:r>
                            <w:r w:rsidRPr="00BF3920">
                              <w:rPr>
                                <w:sz w:val="26"/>
                                <w:szCs w:val="26"/>
                              </w:rPr>
                              <w:tab/>
                              <w:t>if c in freq:</w:t>
                            </w:r>
                          </w:p>
                          <w:p w14:paraId="29D10B5F" w14:textId="77777777" w:rsidR="00CD6FDA" w:rsidRPr="00BF3920" w:rsidRDefault="00CD6FDA" w:rsidP="00CD6FDA">
                            <w:pPr>
                              <w:rPr>
                                <w:sz w:val="26"/>
                                <w:szCs w:val="26"/>
                              </w:rPr>
                            </w:pPr>
                            <w:r w:rsidRPr="00BF3920">
                              <w:rPr>
                                <w:sz w:val="26"/>
                                <w:szCs w:val="26"/>
                              </w:rPr>
                              <w:tab/>
                            </w:r>
                            <w:r w:rsidRPr="00BF3920">
                              <w:rPr>
                                <w:sz w:val="26"/>
                                <w:szCs w:val="26"/>
                              </w:rPr>
                              <w:tab/>
                            </w:r>
                            <w:r w:rsidRPr="00BF3920">
                              <w:rPr>
                                <w:sz w:val="26"/>
                                <w:szCs w:val="26"/>
                              </w:rPr>
                              <w:tab/>
                              <w:t>freq[c] += 1</w:t>
                            </w:r>
                          </w:p>
                          <w:p w14:paraId="53AE0E75" w14:textId="77777777" w:rsidR="00CD6FDA" w:rsidRPr="00BF3920" w:rsidRDefault="00CD6FDA" w:rsidP="00CD6FDA">
                            <w:pPr>
                              <w:rPr>
                                <w:sz w:val="26"/>
                                <w:szCs w:val="26"/>
                              </w:rPr>
                            </w:pPr>
                            <w:r w:rsidRPr="00BF3920">
                              <w:rPr>
                                <w:sz w:val="26"/>
                                <w:szCs w:val="26"/>
                              </w:rPr>
                              <w:tab/>
                            </w:r>
                            <w:r w:rsidRPr="00BF3920">
                              <w:rPr>
                                <w:sz w:val="26"/>
                                <w:szCs w:val="26"/>
                              </w:rPr>
                              <w:tab/>
                              <w:t>else:</w:t>
                            </w:r>
                          </w:p>
                          <w:p w14:paraId="576D7B44" w14:textId="77777777" w:rsidR="00CD6FDA" w:rsidRPr="00BF3920" w:rsidRDefault="00CD6FDA" w:rsidP="00CD6FDA">
                            <w:pPr>
                              <w:rPr>
                                <w:sz w:val="26"/>
                                <w:szCs w:val="26"/>
                              </w:rPr>
                            </w:pPr>
                            <w:r w:rsidRPr="00BF3920">
                              <w:rPr>
                                <w:sz w:val="26"/>
                                <w:szCs w:val="26"/>
                              </w:rPr>
                              <w:tab/>
                            </w:r>
                            <w:r w:rsidRPr="00BF3920">
                              <w:rPr>
                                <w:sz w:val="26"/>
                                <w:szCs w:val="26"/>
                              </w:rPr>
                              <w:tab/>
                            </w:r>
                            <w:r w:rsidRPr="00BF3920">
                              <w:rPr>
                                <w:sz w:val="26"/>
                                <w:szCs w:val="26"/>
                              </w:rPr>
                              <w:tab/>
                              <w:t>freq[c] = 1</w:t>
                            </w:r>
                          </w:p>
                          <w:p w14:paraId="1E1EB499" w14:textId="77777777" w:rsidR="00CD6FDA" w:rsidRPr="00BF3920" w:rsidRDefault="00CD6FDA" w:rsidP="00CD6FDA">
                            <w:pPr>
                              <w:rPr>
                                <w:sz w:val="26"/>
                                <w:szCs w:val="26"/>
                              </w:rPr>
                            </w:pPr>
                          </w:p>
                          <w:p w14:paraId="1B0323B5" w14:textId="77777777" w:rsidR="00CD6FDA" w:rsidRPr="00BF3920" w:rsidRDefault="00CD6FDA" w:rsidP="00CD6FDA">
                            <w:pPr>
                              <w:rPr>
                                <w:sz w:val="26"/>
                                <w:szCs w:val="26"/>
                              </w:rPr>
                            </w:pPr>
                            <w:r w:rsidRPr="00BF3920">
                              <w:rPr>
                                <w:sz w:val="26"/>
                                <w:szCs w:val="26"/>
                              </w:rPr>
                              <w:tab/>
                              <w:t>#Sắp xếp lại danh sách freq theo thứ tự các tần số giảm dần</w:t>
                            </w:r>
                          </w:p>
                          <w:p w14:paraId="627D8D3A" w14:textId="77777777" w:rsidR="00CD6FDA" w:rsidRPr="00BF3920" w:rsidRDefault="00CD6FDA" w:rsidP="00CD6FDA">
                            <w:pPr>
                              <w:rPr>
                                <w:sz w:val="26"/>
                                <w:szCs w:val="26"/>
                              </w:rPr>
                            </w:pPr>
                            <w:r w:rsidRPr="00BF3920">
                              <w:rPr>
                                <w:sz w:val="26"/>
                                <w:szCs w:val="26"/>
                              </w:rPr>
                              <w:tab/>
                              <w:t>freq = sorted(freq.items(), key=lambda x: x[1], reverse=True)</w:t>
                            </w:r>
                          </w:p>
                          <w:p w14:paraId="059FC5F0" w14:textId="77777777" w:rsidR="00CD6FDA" w:rsidRPr="00BF3920" w:rsidRDefault="00CD6FDA" w:rsidP="00CD6FDA">
                            <w:pPr>
                              <w:rPr>
                                <w:sz w:val="26"/>
                                <w:szCs w:val="26"/>
                              </w:rPr>
                            </w:pPr>
                            <w:r w:rsidRPr="00BF3920">
                              <w:rPr>
                                <w:sz w:val="26"/>
                                <w:szCs w:val="26"/>
                              </w:rPr>
                              <w:tab/>
                            </w:r>
                          </w:p>
                          <w:p w14:paraId="5D792FD3" w14:textId="77777777" w:rsidR="00CD6FDA" w:rsidRPr="00BF3920" w:rsidRDefault="00CD6FDA" w:rsidP="00CD6FDA">
                            <w:pPr>
                              <w:rPr>
                                <w:sz w:val="26"/>
                                <w:szCs w:val="26"/>
                              </w:rPr>
                            </w:pPr>
                            <w:r w:rsidRPr="00BF3920">
                              <w:rPr>
                                <w:sz w:val="26"/>
                                <w:szCs w:val="26"/>
                              </w:rPr>
                              <w:tab/>
                              <w:t>#Clone danh sách trên đặt tên là nodes</w:t>
                            </w:r>
                          </w:p>
                          <w:p w14:paraId="0D2C8EDE" w14:textId="77777777" w:rsidR="00CD6FDA" w:rsidRPr="00BF3920" w:rsidRDefault="00CD6FDA" w:rsidP="00CD6FDA">
                            <w:pPr>
                              <w:rPr>
                                <w:sz w:val="26"/>
                                <w:szCs w:val="26"/>
                              </w:rPr>
                            </w:pPr>
                            <w:r w:rsidRPr="00BF3920">
                              <w:rPr>
                                <w:sz w:val="26"/>
                                <w:szCs w:val="26"/>
                              </w:rPr>
                              <w:tab/>
                              <w:t>nodes = freq</w:t>
                            </w:r>
                          </w:p>
                          <w:p w14:paraId="01718CA1" w14:textId="77777777" w:rsidR="00CD6FDA" w:rsidRPr="00BF3920" w:rsidRDefault="00CD6FDA" w:rsidP="00CD6FDA">
                            <w:pPr>
                              <w:rPr>
                                <w:sz w:val="26"/>
                                <w:szCs w:val="26"/>
                              </w:rPr>
                            </w:pPr>
                            <w:r w:rsidRPr="00BF3920">
                              <w:rPr>
                                <w:sz w:val="26"/>
                                <w:szCs w:val="26"/>
                              </w:rPr>
                              <w:tab/>
                              <w:t>while len(nodes) &gt; 1:</w:t>
                            </w:r>
                          </w:p>
                          <w:p w14:paraId="7C2CB5E1" w14:textId="77777777" w:rsidR="00CD6FDA" w:rsidRPr="00BF3920" w:rsidRDefault="00CD6FDA" w:rsidP="00CD6FDA">
                            <w:pPr>
                              <w:rPr>
                                <w:sz w:val="26"/>
                                <w:szCs w:val="26"/>
                              </w:rPr>
                            </w:pPr>
                            <w:r w:rsidRPr="00BF3920">
                              <w:rPr>
                                <w:sz w:val="26"/>
                                <w:szCs w:val="26"/>
                              </w:rPr>
                              <w:tab/>
                            </w:r>
                            <w:r w:rsidRPr="00BF3920">
                              <w:rPr>
                                <w:sz w:val="26"/>
                                <w:szCs w:val="26"/>
                              </w:rPr>
                              <w:tab/>
                              <w:t>(key1, c1) = nodes[-1]</w:t>
                            </w:r>
                          </w:p>
                          <w:p w14:paraId="5A4A7E2F" w14:textId="77777777" w:rsidR="00CD6FDA" w:rsidRPr="00BF3920" w:rsidRDefault="00CD6FDA" w:rsidP="00CD6FDA">
                            <w:pPr>
                              <w:rPr>
                                <w:sz w:val="26"/>
                                <w:szCs w:val="26"/>
                              </w:rPr>
                            </w:pPr>
                            <w:r w:rsidRPr="00BF3920">
                              <w:rPr>
                                <w:sz w:val="26"/>
                                <w:szCs w:val="26"/>
                              </w:rPr>
                              <w:tab/>
                            </w:r>
                            <w:r w:rsidRPr="00BF3920">
                              <w:rPr>
                                <w:sz w:val="26"/>
                                <w:szCs w:val="26"/>
                              </w:rPr>
                              <w:tab/>
                              <w:t>(key2, c2) = nodes[-2]</w:t>
                            </w:r>
                          </w:p>
                          <w:p w14:paraId="76D7C9C8" w14:textId="77777777" w:rsidR="00CD6FDA" w:rsidRPr="00BF3920" w:rsidRDefault="00CD6FDA" w:rsidP="00CD6FDA">
                            <w:pPr>
                              <w:rPr>
                                <w:sz w:val="26"/>
                                <w:szCs w:val="26"/>
                              </w:rPr>
                            </w:pPr>
                            <w:r w:rsidRPr="00BF3920">
                              <w:rPr>
                                <w:sz w:val="26"/>
                                <w:szCs w:val="26"/>
                              </w:rPr>
                              <w:tab/>
                            </w:r>
                            <w:r w:rsidRPr="00BF3920">
                              <w:rPr>
                                <w:sz w:val="26"/>
                                <w:szCs w:val="26"/>
                              </w:rPr>
                              <w:tab/>
                              <w:t>nodes = nodes[:-2]</w:t>
                            </w:r>
                          </w:p>
                          <w:p w14:paraId="4F64EF66" w14:textId="77777777" w:rsidR="00CD6FDA" w:rsidRPr="00BF3920" w:rsidRDefault="00CD6FDA" w:rsidP="00CD6FDA">
                            <w:pPr>
                              <w:rPr>
                                <w:sz w:val="26"/>
                                <w:szCs w:val="26"/>
                              </w:rPr>
                            </w:pPr>
                            <w:r w:rsidRPr="00BF3920">
                              <w:rPr>
                                <w:sz w:val="26"/>
                                <w:szCs w:val="26"/>
                              </w:rPr>
                              <w:tab/>
                            </w:r>
                            <w:r w:rsidRPr="00BF3920">
                              <w:rPr>
                                <w:sz w:val="26"/>
                                <w:szCs w:val="26"/>
                              </w:rPr>
                              <w:tab/>
                              <w:t>node = NodeTree(key1, key2)</w:t>
                            </w:r>
                          </w:p>
                          <w:p w14:paraId="6E40EBB3" w14:textId="77777777" w:rsidR="00CD6FDA" w:rsidRPr="00BF3920" w:rsidRDefault="00CD6FDA" w:rsidP="00CD6FDA">
                            <w:pPr>
                              <w:rPr>
                                <w:sz w:val="26"/>
                                <w:szCs w:val="26"/>
                              </w:rPr>
                            </w:pPr>
                            <w:r w:rsidRPr="00BF3920">
                              <w:rPr>
                                <w:sz w:val="26"/>
                                <w:szCs w:val="26"/>
                              </w:rPr>
                              <w:tab/>
                            </w:r>
                            <w:r w:rsidRPr="00BF3920">
                              <w:rPr>
                                <w:sz w:val="26"/>
                                <w:szCs w:val="26"/>
                              </w:rPr>
                              <w:tab/>
                              <w:t>nodes.append((node, c1 + c2))</w:t>
                            </w:r>
                          </w:p>
                          <w:p w14:paraId="4B9F3574" w14:textId="77777777" w:rsidR="00CD6FDA" w:rsidRPr="00BF3920" w:rsidRDefault="00CD6FDA" w:rsidP="00CD6FDA">
                            <w:pPr>
                              <w:rPr>
                                <w:sz w:val="26"/>
                                <w:szCs w:val="26"/>
                              </w:rPr>
                            </w:pPr>
                            <w:r w:rsidRPr="00BF3920">
                              <w:rPr>
                                <w:sz w:val="26"/>
                                <w:szCs w:val="26"/>
                              </w:rPr>
                              <w:tab/>
                            </w:r>
                            <w:r w:rsidRPr="00BF3920">
                              <w:rPr>
                                <w:sz w:val="26"/>
                                <w:szCs w:val="26"/>
                              </w:rPr>
                              <w:tab/>
                              <w:t>nodes = sorted(nodes, key=lambda x: x[1], reverse=True)</w:t>
                            </w:r>
                          </w:p>
                          <w:p w14:paraId="35D26DB2" w14:textId="77777777" w:rsidR="00CD6FDA" w:rsidRDefault="00CD6FDA" w:rsidP="00CD6FDA">
                            <w:pPr>
                              <w:rPr>
                                <w:sz w:val="26"/>
                                <w:szCs w:val="26"/>
                              </w:rPr>
                            </w:pPr>
                            <w:r w:rsidRPr="00BF3920">
                              <w:rPr>
                                <w:sz w:val="26"/>
                                <w:szCs w:val="26"/>
                              </w:rPr>
                              <w:tab/>
                              <w:t>huffmanCode = huffman_code_tree(nodes[0][0])</w:t>
                            </w:r>
                          </w:p>
                          <w:p w14:paraId="64C7153C" w14:textId="77777777" w:rsidR="00CD6FDA" w:rsidRDefault="00CD6FDA" w:rsidP="00CD6FDA">
                            <w:pPr>
                              <w:rPr>
                                <w:sz w:val="26"/>
                                <w:szCs w:val="26"/>
                              </w:rPr>
                            </w:pPr>
                          </w:p>
                          <w:p w14:paraId="44869B41" w14:textId="77777777" w:rsidR="00CD6FDA" w:rsidRPr="00BF3920" w:rsidRDefault="00CD6FDA" w:rsidP="00CD6FDA">
                            <w:pPr>
                              <w:rPr>
                                <w:sz w:val="26"/>
                                <w:szCs w:val="26"/>
                              </w:rPr>
                            </w:pPr>
                            <w:r>
                              <w:rPr>
                                <w:sz w:val="26"/>
                                <w:szCs w:val="26"/>
                              </w:rPr>
                              <w:tab/>
                              <w:t>#In kết quả ra màn hình</w:t>
                            </w:r>
                          </w:p>
                          <w:p w14:paraId="7AFEDB23" w14:textId="77777777" w:rsidR="00CD6FDA" w:rsidRPr="00BF3920" w:rsidRDefault="00CD6FDA" w:rsidP="00CD6FDA">
                            <w:pPr>
                              <w:rPr>
                                <w:sz w:val="26"/>
                                <w:szCs w:val="26"/>
                              </w:rPr>
                            </w:pPr>
                            <w:r w:rsidRPr="00BF3920">
                              <w:rPr>
                                <w:sz w:val="26"/>
                                <w:szCs w:val="26"/>
                              </w:rPr>
                              <w:tab/>
                              <w:t>print(' Char | Huffman code ')</w:t>
                            </w:r>
                          </w:p>
                          <w:p w14:paraId="1E29B558" w14:textId="77777777" w:rsidR="00CD6FDA" w:rsidRPr="00BF3920" w:rsidRDefault="00CD6FDA" w:rsidP="00CD6FDA">
                            <w:pPr>
                              <w:rPr>
                                <w:sz w:val="26"/>
                                <w:szCs w:val="26"/>
                              </w:rPr>
                            </w:pPr>
                            <w:r w:rsidRPr="00BF3920">
                              <w:rPr>
                                <w:sz w:val="26"/>
                                <w:szCs w:val="26"/>
                              </w:rPr>
                              <w:tab/>
                              <w:t>print('----------------------')</w:t>
                            </w:r>
                          </w:p>
                          <w:p w14:paraId="411EAC89" w14:textId="77777777" w:rsidR="00CD6FDA" w:rsidRPr="00BF3920" w:rsidRDefault="00CD6FDA" w:rsidP="00CD6FDA">
                            <w:pPr>
                              <w:rPr>
                                <w:sz w:val="26"/>
                                <w:szCs w:val="26"/>
                              </w:rPr>
                            </w:pPr>
                            <w:r w:rsidRPr="00BF3920">
                              <w:rPr>
                                <w:sz w:val="26"/>
                                <w:szCs w:val="26"/>
                              </w:rPr>
                              <w:tab/>
                              <w:t>for (char, frequency) in freq:</w:t>
                            </w:r>
                          </w:p>
                          <w:p w14:paraId="50CDED1E" w14:textId="77777777" w:rsidR="00CD6FDA" w:rsidRPr="00BF3920" w:rsidRDefault="00CD6FDA" w:rsidP="00CD6FDA">
                            <w:pPr>
                              <w:rPr>
                                <w:sz w:val="26"/>
                                <w:szCs w:val="26"/>
                              </w:rPr>
                            </w:pPr>
                            <w:r w:rsidRPr="00BF3920">
                              <w:rPr>
                                <w:sz w:val="26"/>
                                <w:szCs w:val="26"/>
                              </w:rPr>
                              <w:tab/>
                            </w:r>
                            <w:r w:rsidRPr="00BF3920">
                              <w:rPr>
                                <w:sz w:val="26"/>
                                <w:szCs w:val="26"/>
                              </w:rPr>
                              <w:tab/>
                              <w:t>print(' %-4r |%12s' % (char, huffmanCode[char]))</w:t>
                            </w:r>
                          </w:p>
                          <w:p w14:paraId="070E8094" w14:textId="77777777" w:rsidR="00CD6FDA" w:rsidRPr="00BF3920" w:rsidRDefault="00CD6FDA" w:rsidP="00CD6FDA">
                            <w:pPr>
                              <w:rPr>
                                <w:sz w:val="26"/>
                                <w:szCs w:val="26"/>
                              </w:rPr>
                            </w:pPr>
                            <w:r w:rsidRPr="00BF3920">
                              <w:rPr>
                                <w:sz w:val="26"/>
                                <w:szCs w:val="26"/>
                              </w:rPr>
                              <w:t>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D33636" id="_x0000_s1035" type="#_x0000_t202" style="position:absolute;margin-left:415.3pt;margin-top:0;width:466.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" fillcolor="white [3201]" strokecolor="black [3200]" strokeweight="2pt">
                <v:textbox style="mso-fit-shape-to-text:t">
                  <w:txbxContent>
                    <w:p w14:paraId="373A6060" w14:textId="77777777" w:rsidR="00CD6FDA" w:rsidRPr="00BF3920" w:rsidRDefault="00CD6FDA" w:rsidP="00CD6FDA">
                      <w:pPr>
                        <w:rPr>
                          <w:sz w:val="26"/>
                          <w:szCs w:val="26"/>
                        </w:rPr>
                      </w:pPr>
                      <w:r w:rsidRPr="00BF3920">
                        <w:rPr>
                          <w:sz w:val="26"/>
                          <w:szCs w:val="26"/>
                        </w:rPr>
                        <w:t xml:space="preserve">def </w:t>
                      </w:r>
                      <w:proofErr w:type="gramStart"/>
                      <w:r w:rsidRPr="00BF3920">
                        <w:rPr>
                          <w:sz w:val="26"/>
                          <w:szCs w:val="26"/>
                        </w:rPr>
                        <w:t>main(</w:t>
                      </w:r>
                      <w:proofErr w:type="gramEnd"/>
                      <w:r w:rsidRPr="00BF3920">
                        <w:rPr>
                          <w:sz w:val="26"/>
                          <w:szCs w:val="26"/>
                        </w:rPr>
                        <w:t>):</w:t>
                      </w:r>
                    </w:p>
                    <w:p w14:paraId="559020C2" w14:textId="77777777" w:rsidR="00CD6FDA" w:rsidRPr="00BF3920" w:rsidRDefault="00CD6FDA" w:rsidP="00CD6FDA">
                      <w:pPr>
                        <w:rPr>
                          <w:sz w:val="26"/>
                          <w:szCs w:val="26"/>
                        </w:rPr>
                      </w:pPr>
                      <w:r w:rsidRPr="00BF3920">
                        <w:rPr>
                          <w:sz w:val="26"/>
                          <w:szCs w:val="26"/>
                        </w:rPr>
                        <w:tab/>
                      </w:r>
                      <w:proofErr w:type="spellStart"/>
                      <w:r w:rsidRPr="00BF3920">
                        <w:rPr>
                          <w:sz w:val="26"/>
                          <w:szCs w:val="26"/>
                        </w:rPr>
                        <w:t>freq</w:t>
                      </w:r>
                      <w:proofErr w:type="spellEnd"/>
                      <w:r w:rsidRPr="00BF3920">
                        <w:rPr>
                          <w:sz w:val="26"/>
                          <w:szCs w:val="26"/>
                        </w:rPr>
                        <w:t xml:space="preserve"> = {}</w:t>
                      </w:r>
                    </w:p>
                    <w:p w14:paraId="1545A32C" w14:textId="77777777" w:rsidR="00CD6FDA" w:rsidRPr="00BF3920" w:rsidRDefault="00CD6FDA" w:rsidP="00CD6FDA">
                      <w:pPr>
                        <w:rPr>
                          <w:sz w:val="26"/>
                          <w:szCs w:val="26"/>
                        </w:rPr>
                      </w:pPr>
                      <w:r w:rsidRPr="00BF3920">
                        <w:rPr>
                          <w:sz w:val="26"/>
                          <w:szCs w:val="26"/>
                        </w:rPr>
                        <w:tab/>
                        <w:t xml:space="preserve">str = </w:t>
                      </w:r>
                      <w:proofErr w:type="gramStart"/>
                      <w:r w:rsidRPr="00BF3920">
                        <w:rPr>
                          <w:sz w:val="26"/>
                          <w:szCs w:val="26"/>
                        </w:rPr>
                        <w:t>input(</w:t>
                      </w:r>
                      <w:proofErr w:type="gramEnd"/>
                      <w:r w:rsidRPr="00BF3920">
                        <w:rPr>
                          <w:sz w:val="26"/>
                          <w:szCs w:val="26"/>
                        </w:rPr>
                        <w:t>“Enter a string :”)</w:t>
                      </w:r>
                    </w:p>
                    <w:p w14:paraId="2B9189A8" w14:textId="77777777" w:rsidR="00CD6FDA" w:rsidRPr="00BF3920" w:rsidRDefault="00CD6FDA" w:rsidP="00CD6FDA">
                      <w:pPr>
                        <w:rPr>
                          <w:sz w:val="26"/>
                          <w:szCs w:val="26"/>
                        </w:rPr>
                      </w:pPr>
                      <w:r w:rsidRPr="00BF3920">
                        <w:rPr>
                          <w:sz w:val="26"/>
                          <w:szCs w:val="26"/>
                        </w:rPr>
                        <w:tab/>
                        <w:t xml:space="preserve">#Tính </w:t>
                      </w:r>
                      <w:proofErr w:type="spellStart"/>
                      <w:r w:rsidRPr="00BF3920">
                        <w:rPr>
                          <w:sz w:val="26"/>
                          <w:szCs w:val="26"/>
                        </w:rPr>
                        <w:t>tần</w:t>
                      </w:r>
                      <w:proofErr w:type="spellEnd"/>
                      <w:r w:rsidRPr="00BF3920">
                        <w:rPr>
                          <w:sz w:val="26"/>
                          <w:szCs w:val="26"/>
                        </w:rPr>
                        <w:t xml:space="preserve"> </w:t>
                      </w:r>
                      <w:proofErr w:type="spellStart"/>
                      <w:r w:rsidRPr="00BF3920">
                        <w:rPr>
                          <w:sz w:val="26"/>
                          <w:szCs w:val="26"/>
                        </w:rPr>
                        <w:t>số</w:t>
                      </w:r>
                      <w:proofErr w:type="spellEnd"/>
                      <w:r w:rsidRPr="00BF3920">
                        <w:rPr>
                          <w:sz w:val="26"/>
                          <w:szCs w:val="26"/>
                        </w:rPr>
                        <w:t xml:space="preserve"> </w:t>
                      </w:r>
                      <w:proofErr w:type="spellStart"/>
                      <w:r w:rsidRPr="00BF3920">
                        <w:rPr>
                          <w:sz w:val="26"/>
                          <w:szCs w:val="26"/>
                        </w:rPr>
                        <w:t>xuất</w:t>
                      </w:r>
                      <w:proofErr w:type="spellEnd"/>
                      <w:r w:rsidRPr="00BF3920">
                        <w:rPr>
                          <w:sz w:val="26"/>
                          <w:szCs w:val="26"/>
                        </w:rPr>
                        <w:t xml:space="preserve"> </w:t>
                      </w:r>
                      <w:proofErr w:type="spellStart"/>
                      <w:r w:rsidRPr="00BF3920">
                        <w:rPr>
                          <w:sz w:val="26"/>
                          <w:szCs w:val="26"/>
                        </w:rPr>
                        <w:t>hiện</w:t>
                      </w:r>
                      <w:proofErr w:type="spellEnd"/>
                      <w:r w:rsidRPr="00BF3920">
                        <w:rPr>
                          <w:sz w:val="26"/>
                          <w:szCs w:val="26"/>
                        </w:rPr>
                        <w:t xml:space="preserve"> </w:t>
                      </w:r>
                      <w:proofErr w:type="spellStart"/>
                      <w:r w:rsidRPr="00BF3920">
                        <w:rPr>
                          <w:sz w:val="26"/>
                          <w:szCs w:val="26"/>
                        </w:rPr>
                        <w:t>của</w:t>
                      </w:r>
                      <w:proofErr w:type="spellEnd"/>
                      <w:r w:rsidRPr="00BF3920">
                        <w:rPr>
                          <w:sz w:val="26"/>
                          <w:szCs w:val="26"/>
                        </w:rPr>
                        <w:t xml:space="preserve"> </w:t>
                      </w:r>
                      <w:proofErr w:type="spellStart"/>
                      <w:r w:rsidRPr="00BF3920">
                        <w:rPr>
                          <w:sz w:val="26"/>
                          <w:szCs w:val="26"/>
                        </w:rPr>
                        <w:t>mỗi</w:t>
                      </w:r>
                      <w:proofErr w:type="spellEnd"/>
                      <w:r w:rsidRPr="00BF3920">
                        <w:rPr>
                          <w:sz w:val="26"/>
                          <w:szCs w:val="26"/>
                        </w:rPr>
                        <w:t xml:space="preserve"> </w:t>
                      </w:r>
                      <w:proofErr w:type="spellStart"/>
                      <w:r w:rsidRPr="00BF3920">
                        <w:rPr>
                          <w:sz w:val="26"/>
                          <w:szCs w:val="26"/>
                        </w:rPr>
                        <w:t>ký</w:t>
                      </w:r>
                      <w:proofErr w:type="spellEnd"/>
                      <w:r w:rsidRPr="00BF3920">
                        <w:rPr>
                          <w:sz w:val="26"/>
                          <w:szCs w:val="26"/>
                        </w:rPr>
                        <w:t xml:space="preserve"> </w:t>
                      </w:r>
                      <w:proofErr w:type="spellStart"/>
                      <w:r w:rsidRPr="00BF3920">
                        <w:rPr>
                          <w:sz w:val="26"/>
                          <w:szCs w:val="26"/>
                        </w:rPr>
                        <w:t>tự</w:t>
                      </w:r>
                      <w:proofErr w:type="spellEnd"/>
                      <w:r w:rsidRPr="00BF3920">
                        <w:rPr>
                          <w:sz w:val="26"/>
                          <w:szCs w:val="26"/>
                        </w:rPr>
                        <w:t xml:space="preserve"> (</w:t>
                      </w:r>
                      <w:proofErr w:type="spellStart"/>
                      <w:r w:rsidRPr="00BF3920">
                        <w:rPr>
                          <w:sz w:val="26"/>
                          <w:szCs w:val="26"/>
                        </w:rPr>
                        <w:t>biến</w:t>
                      </w:r>
                      <w:proofErr w:type="spellEnd"/>
                      <w:r w:rsidRPr="00BF3920">
                        <w:rPr>
                          <w:sz w:val="26"/>
                          <w:szCs w:val="26"/>
                        </w:rPr>
                        <w:t xml:space="preserve"> c) </w:t>
                      </w:r>
                      <w:proofErr w:type="spellStart"/>
                      <w:r w:rsidRPr="00BF3920">
                        <w:rPr>
                          <w:sz w:val="26"/>
                          <w:szCs w:val="26"/>
                        </w:rPr>
                        <w:t>của</w:t>
                      </w:r>
                      <w:proofErr w:type="spellEnd"/>
                      <w:r w:rsidRPr="00BF3920">
                        <w:rPr>
                          <w:sz w:val="26"/>
                          <w:szCs w:val="26"/>
                        </w:rPr>
                        <w:t xml:space="preserve"> </w:t>
                      </w:r>
                      <w:proofErr w:type="spellStart"/>
                      <w:r w:rsidRPr="00BF3920">
                        <w:rPr>
                          <w:sz w:val="26"/>
                          <w:szCs w:val="26"/>
                        </w:rPr>
                        <w:t>chuỗi</w:t>
                      </w:r>
                      <w:proofErr w:type="spellEnd"/>
                      <w:r w:rsidRPr="00BF3920">
                        <w:rPr>
                          <w:sz w:val="26"/>
                          <w:szCs w:val="26"/>
                        </w:rPr>
                        <w:t xml:space="preserve"> string </w:t>
                      </w:r>
                      <w:proofErr w:type="spellStart"/>
                      <w:r w:rsidRPr="00BF3920">
                        <w:rPr>
                          <w:sz w:val="26"/>
                          <w:szCs w:val="26"/>
                        </w:rPr>
                        <w:t>cho</w:t>
                      </w:r>
                      <w:proofErr w:type="spellEnd"/>
                      <w:r w:rsidRPr="00BF3920">
                        <w:rPr>
                          <w:sz w:val="26"/>
                          <w:szCs w:val="26"/>
                        </w:rPr>
                        <w:t xml:space="preserve"> </w:t>
                      </w:r>
                      <w:proofErr w:type="spellStart"/>
                      <w:r w:rsidRPr="00BF3920">
                        <w:rPr>
                          <w:sz w:val="26"/>
                          <w:szCs w:val="26"/>
                        </w:rPr>
                        <w:t>trước</w:t>
                      </w:r>
                      <w:proofErr w:type="spellEnd"/>
                    </w:p>
                    <w:p w14:paraId="095AAE21" w14:textId="77777777" w:rsidR="00CD6FDA" w:rsidRPr="00BF3920" w:rsidRDefault="00CD6FDA" w:rsidP="00CD6FDA">
                      <w:pPr>
                        <w:rPr>
                          <w:sz w:val="26"/>
                          <w:szCs w:val="26"/>
                        </w:rPr>
                      </w:pPr>
                      <w:r w:rsidRPr="00BF3920">
                        <w:rPr>
                          <w:sz w:val="26"/>
                          <w:szCs w:val="26"/>
                        </w:rPr>
                        <w:tab/>
                        <w:t>for c in str:</w:t>
                      </w:r>
                    </w:p>
                    <w:p w14:paraId="76D6CF06" w14:textId="77777777" w:rsidR="00CD6FDA" w:rsidRPr="00BF3920" w:rsidRDefault="00CD6FDA" w:rsidP="00CD6FDA">
                      <w:pPr>
                        <w:rPr>
                          <w:sz w:val="26"/>
                          <w:szCs w:val="26"/>
                        </w:rPr>
                      </w:pPr>
                      <w:r w:rsidRPr="00BF3920">
                        <w:rPr>
                          <w:sz w:val="26"/>
                          <w:szCs w:val="26"/>
                        </w:rPr>
                        <w:tab/>
                      </w:r>
                      <w:r w:rsidRPr="00BF3920">
                        <w:rPr>
                          <w:sz w:val="26"/>
                          <w:szCs w:val="26"/>
                        </w:rPr>
                        <w:tab/>
                        <w:t xml:space="preserve">if c in </w:t>
                      </w:r>
                      <w:proofErr w:type="spellStart"/>
                      <w:r w:rsidRPr="00BF3920">
                        <w:rPr>
                          <w:sz w:val="26"/>
                          <w:szCs w:val="26"/>
                        </w:rPr>
                        <w:t>freq</w:t>
                      </w:r>
                      <w:proofErr w:type="spellEnd"/>
                      <w:r w:rsidRPr="00BF3920">
                        <w:rPr>
                          <w:sz w:val="26"/>
                          <w:szCs w:val="26"/>
                        </w:rPr>
                        <w:t>:</w:t>
                      </w:r>
                    </w:p>
                    <w:p w14:paraId="29D10B5F" w14:textId="77777777" w:rsidR="00CD6FDA" w:rsidRPr="00BF3920" w:rsidRDefault="00CD6FDA" w:rsidP="00CD6FDA">
                      <w:pPr>
                        <w:rPr>
                          <w:sz w:val="26"/>
                          <w:szCs w:val="26"/>
                        </w:rPr>
                      </w:pPr>
                      <w:r w:rsidRPr="00BF3920">
                        <w:rPr>
                          <w:sz w:val="26"/>
                          <w:szCs w:val="26"/>
                        </w:rPr>
                        <w:tab/>
                      </w:r>
                      <w:r w:rsidRPr="00BF3920">
                        <w:rPr>
                          <w:sz w:val="26"/>
                          <w:szCs w:val="26"/>
                        </w:rPr>
                        <w:tab/>
                      </w:r>
                      <w:r w:rsidRPr="00BF3920">
                        <w:rPr>
                          <w:sz w:val="26"/>
                          <w:szCs w:val="26"/>
                        </w:rPr>
                        <w:tab/>
                      </w:r>
                      <w:proofErr w:type="spellStart"/>
                      <w:r w:rsidRPr="00BF3920">
                        <w:rPr>
                          <w:sz w:val="26"/>
                          <w:szCs w:val="26"/>
                        </w:rPr>
                        <w:t>freq</w:t>
                      </w:r>
                      <w:proofErr w:type="spellEnd"/>
                      <w:r w:rsidRPr="00BF3920">
                        <w:rPr>
                          <w:sz w:val="26"/>
                          <w:szCs w:val="26"/>
                        </w:rPr>
                        <w:t>[c] += 1</w:t>
                      </w:r>
                    </w:p>
                    <w:p w14:paraId="53AE0E75" w14:textId="77777777" w:rsidR="00CD6FDA" w:rsidRPr="00BF3920" w:rsidRDefault="00CD6FDA" w:rsidP="00CD6FDA">
                      <w:pPr>
                        <w:rPr>
                          <w:sz w:val="26"/>
                          <w:szCs w:val="26"/>
                        </w:rPr>
                      </w:pPr>
                      <w:r w:rsidRPr="00BF3920">
                        <w:rPr>
                          <w:sz w:val="26"/>
                          <w:szCs w:val="26"/>
                        </w:rPr>
                        <w:tab/>
                      </w:r>
                      <w:r w:rsidRPr="00BF3920">
                        <w:rPr>
                          <w:sz w:val="26"/>
                          <w:szCs w:val="26"/>
                        </w:rPr>
                        <w:tab/>
                        <w:t>else:</w:t>
                      </w:r>
                    </w:p>
                    <w:p w14:paraId="576D7B44" w14:textId="77777777" w:rsidR="00CD6FDA" w:rsidRPr="00BF3920" w:rsidRDefault="00CD6FDA" w:rsidP="00CD6FDA">
                      <w:pPr>
                        <w:rPr>
                          <w:sz w:val="26"/>
                          <w:szCs w:val="26"/>
                        </w:rPr>
                      </w:pPr>
                      <w:r w:rsidRPr="00BF3920">
                        <w:rPr>
                          <w:sz w:val="26"/>
                          <w:szCs w:val="26"/>
                        </w:rPr>
                        <w:tab/>
                      </w:r>
                      <w:r w:rsidRPr="00BF3920">
                        <w:rPr>
                          <w:sz w:val="26"/>
                          <w:szCs w:val="26"/>
                        </w:rPr>
                        <w:tab/>
                      </w:r>
                      <w:r w:rsidRPr="00BF3920">
                        <w:rPr>
                          <w:sz w:val="26"/>
                          <w:szCs w:val="26"/>
                        </w:rPr>
                        <w:tab/>
                      </w:r>
                      <w:proofErr w:type="spellStart"/>
                      <w:r w:rsidRPr="00BF3920">
                        <w:rPr>
                          <w:sz w:val="26"/>
                          <w:szCs w:val="26"/>
                        </w:rPr>
                        <w:t>freq</w:t>
                      </w:r>
                      <w:proofErr w:type="spellEnd"/>
                      <w:r w:rsidRPr="00BF3920">
                        <w:rPr>
                          <w:sz w:val="26"/>
                          <w:szCs w:val="26"/>
                        </w:rPr>
                        <w:t>[c] = 1</w:t>
                      </w:r>
                    </w:p>
                    <w:p w14:paraId="1E1EB499" w14:textId="77777777" w:rsidR="00CD6FDA" w:rsidRPr="00BF3920" w:rsidRDefault="00CD6FDA" w:rsidP="00CD6FDA">
                      <w:pPr>
                        <w:rPr>
                          <w:sz w:val="26"/>
                          <w:szCs w:val="26"/>
                        </w:rPr>
                      </w:pPr>
                    </w:p>
                    <w:p w14:paraId="1B0323B5" w14:textId="77777777" w:rsidR="00CD6FDA" w:rsidRPr="00BF3920" w:rsidRDefault="00CD6FDA" w:rsidP="00CD6FDA">
                      <w:pPr>
                        <w:rPr>
                          <w:sz w:val="26"/>
                          <w:szCs w:val="26"/>
                        </w:rPr>
                      </w:pPr>
                      <w:r w:rsidRPr="00BF3920">
                        <w:rPr>
                          <w:sz w:val="26"/>
                          <w:szCs w:val="26"/>
                        </w:rPr>
                        <w:tab/>
                        <w:t xml:space="preserve">#Sắp </w:t>
                      </w:r>
                      <w:proofErr w:type="spellStart"/>
                      <w:r w:rsidRPr="00BF3920">
                        <w:rPr>
                          <w:sz w:val="26"/>
                          <w:szCs w:val="26"/>
                        </w:rPr>
                        <w:t>xếp</w:t>
                      </w:r>
                      <w:proofErr w:type="spellEnd"/>
                      <w:r w:rsidRPr="00BF3920">
                        <w:rPr>
                          <w:sz w:val="26"/>
                          <w:szCs w:val="26"/>
                        </w:rPr>
                        <w:t xml:space="preserve"> </w:t>
                      </w:r>
                      <w:proofErr w:type="spellStart"/>
                      <w:r w:rsidRPr="00BF3920">
                        <w:rPr>
                          <w:sz w:val="26"/>
                          <w:szCs w:val="26"/>
                        </w:rPr>
                        <w:t>lại</w:t>
                      </w:r>
                      <w:proofErr w:type="spellEnd"/>
                      <w:r w:rsidRPr="00BF3920">
                        <w:rPr>
                          <w:sz w:val="26"/>
                          <w:szCs w:val="26"/>
                        </w:rPr>
                        <w:t xml:space="preserve"> </w:t>
                      </w:r>
                      <w:proofErr w:type="spellStart"/>
                      <w:r w:rsidRPr="00BF3920">
                        <w:rPr>
                          <w:sz w:val="26"/>
                          <w:szCs w:val="26"/>
                        </w:rPr>
                        <w:t>danh</w:t>
                      </w:r>
                      <w:proofErr w:type="spellEnd"/>
                      <w:r w:rsidRPr="00BF3920">
                        <w:rPr>
                          <w:sz w:val="26"/>
                          <w:szCs w:val="26"/>
                        </w:rPr>
                        <w:t xml:space="preserve"> </w:t>
                      </w:r>
                      <w:proofErr w:type="spellStart"/>
                      <w:r w:rsidRPr="00BF3920">
                        <w:rPr>
                          <w:sz w:val="26"/>
                          <w:szCs w:val="26"/>
                        </w:rPr>
                        <w:t>sách</w:t>
                      </w:r>
                      <w:proofErr w:type="spellEnd"/>
                      <w:r w:rsidRPr="00BF3920">
                        <w:rPr>
                          <w:sz w:val="26"/>
                          <w:szCs w:val="26"/>
                        </w:rPr>
                        <w:t xml:space="preserve"> </w:t>
                      </w:r>
                      <w:proofErr w:type="spellStart"/>
                      <w:r w:rsidRPr="00BF3920">
                        <w:rPr>
                          <w:sz w:val="26"/>
                          <w:szCs w:val="26"/>
                        </w:rPr>
                        <w:t>freq</w:t>
                      </w:r>
                      <w:proofErr w:type="spellEnd"/>
                      <w:r w:rsidRPr="00BF3920">
                        <w:rPr>
                          <w:sz w:val="26"/>
                          <w:szCs w:val="26"/>
                        </w:rPr>
                        <w:t xml:space="preserve"> </w:t>
                      </w:r>
                      <w:proofErr w:type="spellStart"/>
                      <w:r w:rsidRPr="00BF3920">
                        <w:rPr>
                          <w:sz w:val="26"/>
                          <w:szCs w:val="26"/>
                        </w:rPr>
                        <w:t>theo</w:t>
                      </w:r>
                      <w:proofErr w:type="spellEnd"/>
                      <w:r w:rsidRPr="00BF3920">
                        <w:rPr>
                          <w:sz w:val="26"/>
                          <w:szCs w:val="26"/>
                        </w:rPr>
                        <w:t xml:space="preserve"> </w:t>
                      </w:r>
                      <w:proofErr w:type="spellStart"/>
                      <w:r w:rsidRPr="00BF3920">
                        <w:rPr>
                          <w:sz w:val="26"/>
                          <w:szCs w:val="26"/>
                        </w:rPr>
                        <w:t>thứ</w:t>
                      </w:r>
                      <w:proofErr w:type="spellEnd"/>
                      <w:r w:rsidRPr="00BF3920">
                        <w:rPr>
                          <w:sz w:val="26"/>
                          <w:szCs w:val="26"/>
                        </w:rPr>
                        <w:t xml:space="preserve"> </w:t>
                      </w:r>
                      <w:proofErr w:type="spellStart"/>
                      <w:r w:rsidRPr="00BF3920">
                        <w:rPr>
                          <w:sz w:val="26"/>
                          <w:szCs w:val="26"/>
                        </w:rPr>
                        <w:t>tự</w:t>
                      </w:r>
                      <w:proofErr w:type="spellEnd"/>
                      <w:r w:rsidRPr="00BF3920">
                        <w:rPr>
                          <w:sz w:val="26"/>
                          <w:szCs w:val="26"/>
                        </w:rPr>
                        <w:t xml:space="preserve"> </w:t>
                      </w:r>
                      <w:proofErr w:type="spellStart"/>
                      <w:r w:rsidRPr="00BF3920">
                        <w:rPr>
                          <w:sz w:val="26"/>
                          <w:szCs w:val="26"/>
                        </w:rPr>
                        <w:t>các</w:t>
                      </w:r>
                      <w:proofErr w:type="spellEnd"/>
                      <w:r w:rsidRPr="00BF3920">
                        <w:rPr>
                          <w:sz w:val="26"/>
                          <w:szCs w:val="26"/>
                        </w:rPr>
                        <w:t xml:space="preserve"> </w:t>
                      </w:r>
                      <w:proofErr w:type="spellStart"/>
                      <w:r w:rsidRPr="00BF3920">
                        <w:rPr>
                          <w:sz w:val="26"/>
                          <w:szCs w:val="26"/>
                        </w:rPr>
                        <w:t>tần</w:t>
                      </w:r>
                      <w:proofErr w:type="spellEnd"/>
                      <w:r w:rsidRPr="00BF3920">
                        <w:rPr>
                          <w:sz w:val="26"/>
                          <w:szCs w:val="26"/>
                        </w:rPr>
                        <w:t xml:space="preserve"> </w:t>
                      </w:r>
                      <w:proofErr w:type="spellStart"/>
                      <w:r w:rsidRPr="00BF3920">
                        <w:rPr>
                          <w:sz w:val="26"/>
                          <w:szCs w:val="26"/>
                        </w:rPr>
                        <w:t>số</w:t>
                      </w:r>
                      <w:proofErr w:type="spellEnd"/>
                      <w:r w:rsidRPr="00BF3920">
                        <w:rPr>
                          <w:sz w:val="26"/>
                          <w:szCs w:val="26"/>
                        </w:rPr>
                        <w:t xml:space="preserve"> </w:t>
                      </w:r>
                      <w:proofErr w:type="spellStart"/>
                      <w:r w:rsidRPr="00BF3920">
                        <w:rPr>
                          <w:sz w:val="26"/>
                          <w:szCs w:val="26"/>
                        </w:rPr>
                        <w:t>giảm</w:t>
                      </w:r>
                      <w:proofErr w:type="spellEnd"/>
                      <w:r w:rsidRPr="00BF3920">
                        <w:rPr>
                          <w:sz w:val="26"/>
                          <w:szCs w:val="26"/>
                        </w:rPr>
                        <w:t xml:space="preserve"> </w:t>
                      </w:r>
                      <w:proofErr w:type="spellStart"/>
                      <w:r w:rsidRPr="00BF3920">
                        <w:rPr>
                          <w:sz w:val="26"/>
                          <w:szCs w:val="26"/>
                        </w:rPr>
                        <w:t>dần</w:t>
                      </w:r>
                      <w:proofErr w:type="spellEnd"/>
                    </w:p>
                    <w:p w14:paraId="627D8D3A" w14:textId="77777777" w:rsidR="00CD6FDA" w:rsidRPr="00BF3920" w:rsidRDefault="00CD6FDA" w:rsidP="00CD6FDA">
                      <w:pPr>
                        <w:rPr>
                          <w:sz w:val="26"/>
                          <w:szCs w:val="26"/>
                        </w:rPr>
                      </w:pPr>
                      <w:r w:rsidRPr="00BF3920">
                        <w:rPr>
                          <w:sz w:val="26"/>
                          <w:szCs w:val="26"/>
                        </w:rPr>
                        <w:tab/>
                      </w:r>
                      <w:proofErr w:type="spellStart"/>
                      <w:r w:rsidRPr="00BF3920">
                        <w:rPr>
                          <w:sz w:val="26"/>
                          <w:szCs w:val="26"/>
                        </w:rPr>
                        <w:t>freq</w:t>
                      </w:r>
                      <w:proofErr w:type="spellEnd"/>
                      <w:r w:rsidRPr="00BF3920">
                        <w:rPr>
                          <w:sz w:val="26"/>
                          <w:szCs w:val="26"/>
                        </w:rPr>
                        <w:t xml:space="preserve"> = sorted(</w:t>
                      </w:r>
                      <w:proofErr w:type="spellStart"/>
                      <w:proofErr w:type="gramStart"/>
                      <w:r w:rsidRPr="00BF3920">
                        <w:rPr>
                          <w:sz w:val="26"/>
                          <w:szCs w:val="26"/>
                        </w:rPr>
                        <w:t>freq.items</w:t>
                      </w:r>
                      <w:proofErr w:type="spellEnd"/>
                      <w:proofErr w:type="gramEnd"/>
                      <w:r w:rsidRPr="00BF3920">
                        <w:rPr>
                          <w:sz w:val="26"/>
                          <w:szCs w:val="26"/>
                        </w:rPr>
                        <w:t>(), key=lambda x: x[1], reverse=True)</w:t>
                      </w:r>
                    </w:p>
                    <w:p w14:paraId="059FC5F0" w14:textId="77777777" w:rsidR="00CD6FDA" w:rsidRPr="00BF3920" w:rsidRDefault="00CD6FDA" w:rsidP="00CD6FDA">
                      <w:pPr>
                        <w:rPr>
                          <w:sz w:val="26"/>
                          <w:szCs w:val="26"/>
                        </w:rPr>
                      </w:pPr>
                      <w:r w:rsidRPr="00BF3920">
                        <w:rPr>
                          <w:sz w:val="26"/>
                          <w:szCs w:val="26"/>
                        </w:rPr>
                        <w:tab/>
                      </w:r>
                    </w:p>
                    <w:p w14:paraId="5D792FD3" w14:textId="77777777" w:rsidR="00CD6FDA" w:rsidRPr="00BF3920" w:rsidRDefault="00CD6FDA" w:rsidP="00CD6FDA">
                      <w:pPr>
                        <w:rPr>
                          <w:sz w:val="26"/>
                          <w:szCs w:val="26"/>
                        </w:rPr>
                      </w:pPr>
                      <w:r w:rsidRPr="00BF3920">
                        <w:rPr>
                          <w:sz w:val="26"/>
                          <w:szCs w:val="26"/>
                        </w:rPr>
                        <w:tab/>
                        <w:t xml:space="preserve">#Clone </w:t>
                      </w:r>
                      <w:proofErr w:type="spellStart"/>
                      <w:r w:rsidRPr="00BF3920">
                        <w:rPr>
                          <w:sz w:val="26"/>
                          <w:szCs w:val="26"/>
                        </w:rPr>
                        <w:t>danh</w:t>
                      </w:r>
                      <w:proofErr w:type="spellEnd"/>
                      <w:r w:rsidRPr="00BF3920">
                        <w:rPr>
                          <w:sz w:val="26"/>
                          <w:szCs w:val="26"/>
                        </w:rPr>
                        <w:t xml:space="preserve"> </w:t>
                      </w:r>
                      <w:proofErr w:type="spellStart"/>
                      <w:r w:rsidRPr="00BF3920">
                        <w:rPr>
                          <w:sz w:val="26"/>
                          <w:szCs w:val="26"/>
                        </w:rPr>
                        <w:t>sách</w:t>
                      </w:r>
                      <w:proofErr w:type="spellEnd"/>
                      <w:r w:rsidRPr="00BF3920">
                        <w:rPr>
                          <w:sz w:val="26"/>
                          <w:szCs w:val="26"/>
                        </w:rPr>
                        <w:t xml:space="preserve"> </w:t>
                      </w:r>
                      <w:proofErr w:type="spellStart"/>
                      <w:r w:rsidRPr="00BF3920">
                        <w:rPr>
                          <w:sz w:val="26"/>
                          <w:szCs w:val="26"/>
                        </w:rPr>
                        <w:t>trên</w:t>
                      </w:r>
                      <w:proofErr w:type="spellEnd"/>
                      <w:r w:rsidRPr="00BF3920">
                        <w:rPr>
                          <w:sz w:val="26"/>
                          <w:szCs w:val="26"/>
                        </w:rPr>
                        <w:t xml:space="preserve"> </w:t>
                      </w:r>
                      <w:proofErr w:type="spellStart"/>
                      <w:r w:rsidRPr="00BF3920">
                        <w:rPr>
                          <w:sz w:val="26"/>
                          <w:szCs w:val="26"/>
                        </w:rPr>
                        <w:t>đặt</w:t>
                      </w:r>
                      <w:proofErr w:type="spellEnd"/>
                      <w:r w:rsidRPr="00BF3920">
                        <w:rPr>
                          <w:sz w:val="26"/>
                          <w:szCs w:val="26"/>
                        </w:rPr>
                        <w:t xml:space="preserve"> </w:t>
                      </w:r>
                      <w:proofErr w:type="spellStart"/>
                      <w:r w:rsidRPr="00BF3920">
                        <w:rPr>
                          <w:sz w:val="26"/>
                          <w:szCs w:val="26"/>
                        </w:rPr>
                        <w:t>tên</w:t>
                      </w:r>
                      <w:proofErr w:type="spellEnd"/>
                      <w:r w:rsidRPr="00BF3920">
                        <w:rPr>
                          <w:sz w:val="26"/>
                          <w:szCs w:val="26"/>
                        </w:rPr>
                        <w:t xml:space="preserve"> </w:t>
                      </w:r>
                      <w:proofErr w:type="spellStart"/>
                      <w:r w:rsidRPr="00BF3920">
                        <w:rPr>
                          <w:sz w:val="26"/>
                          <w:szCs w:val="26"/>
                        </w:rPr>
                        <w:t>là</w:t>
                      </w:r>
                      <w:proofErr w:type="spellEnd"/>
                      <w:r w:rsidRPr="00BF3920">
                        <w:rPr>
                          <w:sz w:val="26"/>
                          <w:szCs w:val="26"/>
                        </w:rPr>
                        <w:t xml:space="preserve"> nodes</w:t>
                      </w:r>
                    </w:p>
                    <w:p w14:paraId="0D2C8EDE" w14:textId="77777777" w:rsidR="00CD6FDA" w:rsidRPr="00BF3920" w:rsidRDefault="00CD6FDA" w:rsidP="00CD6FDA">
                      <w:pPr>
                        <w:rPr>
                          <w:sz w:val="26"/>
                          <w:szCs w:val="26"/>
                        </w:rPr>
                      </w:pPr>
                      <w:r w:rsidRPr="00BF3920">
                        <w:rPr>
                          <w:sz w:val="26"/>
                          <w:szCs w:val="26"/>
                        </w:rPr>
                        <w:tab/>
                        <w:t xml:space="preserve">nodes = </w:t>
                      </w:r>
                      <w:proofErr w:type="spellStart"/>
                      <w:r w:rsidRPr="00BF3920">
                        <w:rPr>
                          <w:sz w:val="26"/>
                          <w:szCs w:val="26"/>
                        </w:rPr>
                        <w:t>freq</w:t>
                      </w:r>
                      <w:proofErr w:type="spellEnd"/>
                    </w:p>
                    <w:p w14:paraId="01718CA1" w14:textId="77777777" w:rsidR="00CD6FDA" w:rsidRPr="00BF3920" w:rsidRDefault="00CD6FDA" w:rsidP="00CD6FDA">
                      <w:pPr>
                        <w:rPr>
                          <w:sz w:val="26"/>
                          <w:szCs w:val="26"/>
                        </w:rPr>
                      </w:pPr>
                      <w:r w:rsidRPr="00BF3920">
                        <w:rPr>
                          <w:sz w:val="26"/>
                          <w:szCs w:val="26"/>
                        </w:rPr>
                        <w:tab/>
                        <w:t xml:space="preserve">while </w:t>
                      </w:r>
                      <w:proofErr w:type="spellStart"/>
                      <w:r w:rsidRPr="00BF3920">
                        <w:rPr>
                          <w:sz w:val="26"/>
                          <w:szCs w:val="26"/>
                        </w:rPr>
                        <w:t>len</w:t>
                      </w:r>
                      <w:proofErr w:type="spellEnd"/>
                      <w:r w:rsidRPr="00BF3920">
                        <w:rPr>
                          <w:sz w:val="26"/>
                          <w:szCs w:val="26"/>
                        </w:rPr>
                        <w:t>(nodes) &gt; 1:</w:t>
                      </w:r>
                    </w:p>
                    <w:p w14:paraId="7C2CB5E1" w14:textId="77777777" w:rsidR="00CD6FDA" w:rsidRPr="00BF3920" w:rsidRDefault="00CD6FDA" w:rsidP="00CD6FDA">
                      <w:pPr>
                        <w:rPr>
                          <w:sz w:val="26"/>
                          <w:szCs w:val="26"/>
                        </w:rPr>
                      </w:pPr>
                      <w:r w:rsidRPr="00BF3920">
                        <w:rPr>
                          <w:sz w:val="26"/>
                          <w:szCs w:val="26"/>
                        </w:rPr>
                        <w:tab/>
                      </w:r>
                      <w:r w:rsidRPr="00BF3920">
                        <w:rPr>
                          <w:sz w:val="26"/>
                          <w:szCs w:val="26"/>
                        </w:rPr>
                        <w:tab/>
                        <w:t xml:space="preserve">(key1, c1) = </w:t>
                      </w:r>
                      <w:proofErr w:type="gramStart"/>
                      <w:r w:rsidRPr="00BF3920">
                        <w:rPr>
                          <w:sz w:val="26"/>
                          <w:szCs w:val="26"/>
                        </w:rPr>
                        <w:t>nodes[</w:t>
                      </w:r>
                      <w:proofErr w:type="gramEnd"/>
                      <w:r w:rsidRPr="00BF3920">
                        <w:rPr>
                          <w:sz w:val="26"/>
                          <w:szCs w:val="26"/>
                        </w:rPr>
                        <w:t>-1]</w:t>
                      </w:r>
                    </w:p>
                    <w:p w14:paraId="5A4A7E2F" w14:textId="77777777" w:rsidR="00CD6FDA" w:rsidRPr="00BF3920" w:rsidRDefault="00CD6FDA" w:rsidP="00CD6FDA">
                      <w:pPr>
                        <w:rPr>
                          <w:sz w:val="26"/>
                          <w:szCs w:val="26"/>
                        </w:rPr>
                      </w:pPr>
                      <w:r w:rsidRPr="00BF3920">
                        <w:rPr>
                          <w:sz w:val="26"/>
                          <w:szCs w:val="26"/>
                        </w:rPr>
                        <w:tab/>
                      </w:r>
                      <w:r w:rsidRPr="00BF3920">
                        <w:rPr>
                          <w:sz w:val="26"/>
                          <w:szCs w:val="26"/>
                        </w:rPr>
                        <w:tab/>
                        <w:t xml:space="preserve">(key2, c2) = </w:t>
                      </w:r>
                      <w:proofErr w:type="gramStart"/>
                      <w:r w:rsidRPr="00BF3920">
                        <w:rPr>
                          <w:sz w:val="26"/>
                          <w:szCs w:val="26"/>
                        </w:rPr>
                        <w:t>nodes[</w:t>
                      </w:r>
                      <w:proofErr w:type="gramEnd"/>
                      <w:r w:rsidRPr="00BF3920">
                        <w:rPr>
                          <w:sz w:val="26"/>
                          <w:szCs w:val="26"/>
                        </w:rPr>
                        <w:t>-2]</w:t>
                      </w:r>
                    </w:p>
                    <w:p w14:paraId="76D7C9C8" w14:textId="77777777" w:rsidR="00CD6FDA" w:rsidRPr="00BF3920" w:rsidRDefault="00CD6FDA" w:rsidP="00CD6FDA">
                      <w:pPr>
                        <w:rPr>
                          <w:sz w:val="26"/>
                          <w:szCs w:val="26"/>
                        </w:rPr>
                      </w:pPr>
                      <w:r w:rsidRPr="00BF3920">
                        <w:rPr>
                          <w:sz w:val="26"/>
                          <w:szCs w:val="26"/>
                        </w:rPr>
                        <w:tab/>
                      </w:r>
                      <w:r w:rsidRPr="00BF3920">
                        <w:rPr>
                          <w:sz w:val="26"/>
                          <w:szCs w:val="26"/>
                        </w:rPr>
                        <w:tab/>
                        <w:t xml:space="preserve">nodes = </w:t>
                      </w:r>
                      <w:proofErr w:type="gramStart"/>
                      <w:r w:rsidRPr="00BF3920">
                        <w:rPr>
                          <w:sz w:val="26"/>
                          <w:szCs w:val="26"/>
                        </w:rPr>
                        <w:t>nodes[</w:t>
                      </w:r>
                      <w:proofErr w:type="gramEnd"/>
                      <w:r w:rsidRPr="00BF3920">
                        <w:rPr>
                          <w:sz w:val="26"/>
                          <w:szCs w:val="26"/>
                        </w:rPr>
                        <w:t>:-2]</w:t>
                      </w:r>
                    </w:p>
                    <w:p w14:paraId="4F64EF66" w14:textId="77777777" w:rsidR="00CD6FDA" w:rsidRPr="00BF3920" w:rsidRDefault="00CD6FDA" w:rsidP="00CD6FDA">
                      <w:pPr>
                        <w:rPr>
                          <w:sz w:val="26"/>
                          <w:szCs w:val="26"/>
                        </w:rPr>
                      </w:pPr>
                      <w:r w:rsidRPr="00BF3920">
                        <w:rPr>
                          <w:sz w:val="26"/>
                          <w:szCs w:val="26"/>
                        </w:rPr>
                        <w:tab/>
                      </w:r>
                      <w:r w:rsidRPr="00BF3920">
                        <w:rPr>
                          <w:sz w:val="26"/>
                          <w:szCs w:val="26"/>
                        </w:rPr>
                        <w:tab/>
                        <w:t xml:space="preserve">node = </w:t>
                      </w:r>
                      <w:proofErr w:type="spellStart"/>
                      <w:proofErr w:type="gramStart"/>
                      <w:r w:rsidRPr="00BF3920">
                        <w:rPr>
                          <w:sz w:val="26"/>
                          <w:szCs w:val="26"/>
                        </w:rPr>
                        <w:t>NodeTree</w:t>
                      </w:r>
                      <w:proofErr w:type="spellEnd"/>
                      <w:r w:rsidRPr="00BF3920">
                        <w:rPr>
                          <w:sz w:val="26"/>
                          <w:szCs w:val="26"/>
                        </w:rPr>
                        <w:t>(</w:t>
                      </w:r>
                      <w:proofErr w:type="gramEnd"/>
                      <w:r w:rsidRPr="00BF3920">
                        <w:rPr>
                          <w:sz w:val="26"/>
                          <w:szCs w:val="26"/>
                        </w:rPr>
                        <w:t>key1, key2)</w:t>
                      </w:r>
                    </w:p>
                    <w:p w14:paraId="6E40EBB3" w14:textId="77777777" w:rsidR="00CD6FDA" w:rsidRPr="00BF3920" w:rsidRDefault="00CD6FDA" w:rsidP="00CD6FDA">
                      <w:pPr>
                        <w:rPr>
                          <w:sz w:val="26"/>
                          <w:szCs w:val="26"/>
                        </w:rPr>
                      </w:pPr>
                      <w:r w:rsidRPr="00BF3920">
                        <w:rPr>
                          <w:sz w:val="26"/>
                          <w:szCs w:val="26"/>
                        </w:rPr>
                        <w:tab/>
                      </w:r>
                      <w:r w:rsidRPr="00BF3920">
                        <w:rPr>
                          <w:sz w:val="26"/>
                          <w:szCs w:val="26"/>
                        </w:rPr>
                        <w:tab/>
                      </w:r>
                      <w:proofErr w:type="spellStart"/>
                      <w:proofErr w:type="gramStart"/>
                      <w:r w:rsidRPr="00BF3920">
                        <w:rPr>
                          <w:sz w:val="26"/>
                          <w:szCs w:val="26"/>
                        </w:rPr>
                        <w:t>nodes.append</w:t>
                      </w:r>
                      <w:proofErr w:type="spellEnd"/>
                      <w:proofErr w:type="gramEnd"/>
                      <w:r w:rsidRPr="00BF3920">
                        <w:rPr>
                          <w:sz w:val="26"/>
                          <w:szCs w:val="26"/>
                        </w:rPr>
                        <w:t>((node, c1 + c2))</w:t>
                      </w:r>
                    </w:p>
                    <w:p w14:paraId="4B9F3574" w14:textId="77777777" w:rsidR="00CD6FDA" w:rsidRPr="00BF3920" w:rsidRDefault="00CD6FDA" w:rsidP="00CD6FDA">
                      <w:pPr>
                        <w:rPr>
                          <w:sz w:val="26"/>
                          <w:szCs w:val="26"/>
                        </w:rPr>
                      </w:pPr>
                      <w:r w:rsidRPr="00BF3920">
                        <w:rPr>
                          <w:sz w:val="26"/>
                          <w:szCs w:val="26"/>
                        </w:rPr>
                        <w:tab/>
                      </w:r>
                      <w:r w:rsidRPr="00BF3920">
                        <w:rPr>
                          <w:sz w:val="26"/>
                          <w:szCs w:val="26"/>
                        </w:rPr>
                        <w:tab/>
                        <w:t xml:space="preserve">nodes = </w:t>
                      </w:r>
                      <w:proofErr w:type="gramStart"/>
                      <w:r w:rsidRPr="00BF3920">
                        <w:rPr>
                          <w:sz w:val="26"/>
                          <w:szCs w:val="26"/>
                        </w:rPr>
                        <w:t>sorted(</w:t>
                      </w:r>
                      <w:proofErr w:type="gramEnd"/>
                      <w:r w:rsidRPr="00BF3920">
                        <w:rPr>
                          <w:sz w:val="26"/>
                          <w:szCs w:val="26"/>
                        </w:rPr>
                        <w:t>nodes, key=lambda x: x[1], reverse=True)</w:t>
                      </w:r>
                    </w:p>
                    <w:p w14:paraId="35D26DB2" w14:textId="77777777" w:rsidR="00CD6FDA" w:rsidRDefault="00CD6FDA" w:rsidP="00CD6FDA">
                      <w:pPr>
                        <w:rPr>
                          <w:sz w:val="26"/>
                          <w:szCs w:val="26"/>
                        </w:rPr>
                      </w:pPr>
                      <w:r w:rsidRPr="00BF3920">
                        <w:rPr>
                          <w:sz w:val="26"/>
                          <w:szCs w:val="26"/>
                        </w:rPr>
                        <w:tab/>
                      </w:r>
                      <w:proofErr w:type="spellStart"/>
                      <w:r w:rsidRPr="00BF3920">
                        <w:rPr>
                          <w:sz w:val="26"/>
                          <w:szCs w:val="26"/>
                        </w:rPr>
                        <w:t>huffmanCode</w:t>
                      </w:r>
                      <w:proofErr w:type="spellEnd"/>
                      <w:r w:rsidRPr="00BF3920">
                        <w:rPr>
                          <w:sz w:val="26"/>
                          <w:szCs w:val="26"/>
                        </w:rPr>
                        <w:t xml:space="preserve"> = </w:t>
                      </w:r>
                      <w:proofErr w:type="spellStart"/>
                      <w:r w:rsidRPr="00BF3920">
                        <w:rPr>
                          <w:sz w:val="26"/>
                          <w:szCs w:val="26"/>
                        </w:rPr>
                        <w:t>huffman_code_tree</w:t>
                      </w:r>
                      <w:proofErr w:type="spellEnd"/>
                      <w:r w:rsidRPr="00BF3920">
                        <w:rPr>
                          <w:sz w:val="26"/>
                          <w:szCs w:val="26"/>
                        </w:rPr>
                        <w:t>(</w:t>
                      </w:r>
                      <w:proofErr w:type="gramStart"/>
                      <w:r w:rsidRPr="00BF3920">
                        <w:rPr>
                          <w:sz w:val="26"/>
                          <w:szCs w:val="26"/>
                        </w:rPr>
                        <w:t>nodes[</w:t>
                      </w:r>
                      <w:proofErr w:type="gramEnd"/>
                      <w:r w:rsidRPr="00BF3920">
                        <w:rPr>
                          <w:sz w:val="26"/>
                          <w:szCs w:val="26"/>
                        </w:rPr>
                        <w:t>0][0])</w:t>
                      </w:r>
                    </w:p>
                    <w:p w14:paraId="64C7153C" w14:textId="77777777" w:rsidR="00CD6FDA" w:rsidRDefault="00CD6FDA" w:rsidP="00CD6FDA">
                      <w:pPr>
                        <w:rPr>
                          <w:sz w:val="26"/>
                          <w:szCs w:val="26"/>
                        </w:rPr>
                      </w:pPr>
                    </w:p>
                    <w:p w14:paraId="44869B41" w14:textId="77777777" w:rsidR="00CD6FDA" w:rsidRPr="00BF3920" w:rsidRDefault="00CD6FDA" w:rsidP="00CD6FDA">
                      <w:pPr>
                        <w:rPr>
                          <w:sz w:val="26"/>
                          <w:szCs w:val="26"/>
                        </w:rPr>
                      </w:pPr>
                      <w:r>
                        <w:rPr>
                          <w:sz w:val="26"/>
                          <w:szCs w:val="26"/>
                        </w:rPr>
                        <w:tab/>
                        <w:t xml:space="preserve">#In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ra </w:t>
                      </w:r>
                      <w:proofErr w:type="spellStart"/>
                      <w:r>
                        <w:rPr>
                          <w:sz w:val="26"/>
                          <w:szCs w:val="26"/>
                        </w:rPr>
                        <w:t>màn</w:t>
                      </w:r>
                      <w:proofErr w:type="spellEnd"/>
                      <w:r>
                        <w:rPr>
                          <w:sz w:val="26"/>
                          <w:szCs w:val="26"/>
                        </w:rPr>
                        <w:t xml:space="preserve"> </w:t>
                      </w:r>
                      <w:proofErr w:type="spellStart"/>
                      <w:r>
                        <w:rPr>
                          <w:sz w:val="26"/>
                          <w:szCs w:val="26"/>
                        </w:rPr>
                        <w:t>hình</w:t>
                      </w:r>
                      <w:proofErr w:type="spellEnd"/>
                    </w:p>
                    <w:p w14:paraId="7AFEDB23" w14:textId="77777777" w:rsidR="00CD6FDA" w:rsidRPr="00BF3920" w:rsidRDefault="00CD6FDA" w:rsidP="00CD6FDA">
                      <w:pPr>
                        <w:rPr>
                          <w:sz w:val="26"/>
                          <w:szCs w:val="26"/>
                        </w:rPr>
                      </w:pPr>
                      <w:r w:rsidRPr="00BF3920">
                        <w:rPr>
                          <w:sz w:val="26"/>
                          <w:szCs w:val="26"/>
                        </w:rPr>
                        <w:tab/>
                      </w:r>
                      <w:proofErr w:type="gramStart"/>
                      <w:r w:rsidRPr="00BF3920">
                        <w:rPr>
                          <w:sz w:val="26"/>
                          <w:szCs w:val="26"/>
                        </w:rPr>
                        <w:t>print(</w:t>
                      </w:r>
                      <w:proofErr w:type="gramEnd"/>
                      <w:r w:rsidRPr="00BF3920">
                        <w:rPr>
                          <w:sz w:val="26"/>
                          <w:szCs w:val="26"/>
                        </w:rPr>
                        <w:t>' Char | Huffman code ')</w:t>
                      </w:r>
                    </w:p>
                    <w:p w14:paraId="1E29B558" w14:textId="77777777" w:rsidR="00CD6FDA" w:rsidRPr="00BF3920" w:rsidRDefault="00CD6FDA" w:rsidP="00CD6FDA">
                      <w:pPr>
                        <w:rPr>
                          <w:sz w:val="26"/>
                          <w:szCs w:val="26"/>
                        </w:rPr>
                      </w:pPr>
                      <w:r w:rsidRPr="00BF3920">
                        <w:rPr>
                          <w:sz w:val="26"/>
                          <w:szCs w:val="26"/>
                        </w:rPr>
                        <w:tab/>
                      </w:r>
                      <w:proofErr w:type="gramStart"/>
                      <w:r w:rsidRPr="00BF3920">
                        <w:rPr>
                          <w:sz w:val="26"/>
                          <w:szCs w:val="26"/>
                        </w:rPr>
                        <w:t>print(</w:t>
                      </w:r>
                      <w:proofErr w:type="gramEnd"/>
                      <w:r w:rsidRPr="00BF3920">
                        <w:rPr>
                          <w:sz w:val="26"/>
                          <w:szCs w:val="26"/>
                        </w:rPr>
                        <w:t>'----------------------')</w:t>
                      </w:r>
                    </w:p>
                    <w:p w14:paraId="411EAC89" w14:textId="77777777" w:rsidR="00CD6FDA" w:rsidRPr="00BF3920" w:rsidRDefault="00CD6FDA" w:rsidP="00CD6FDA">
                      <w:pPr>
                        <w:rPr>
                          <w:sz w:val="26"/>
                          <w:szCs w:val="26"/>
                        </w:rPr>
                      </w:pPr>
                      <w:r w:rsidRPr="00BF3920">
                        <w:rPr>
                          <w:sz w:val="26"/>
                          <w:szCs w:val="26"/>
                        </w:rPr>
                        <w:tab/>
                        <w:t xml:space="preserve">for (char, frequency) in </w:t>
                      </w:r>
                      <w:proofErr w:type="spellStart"/>
                      <w:r w:rsidRPr="00BF3920">
                        <w:rPr>
                          <w:sz w:val="26"/>
                          <w:szCs w:val="26"/>
                        </w:rPr>
                        <w:t>freq</w:t>
                      </w:r>
                      <w:proofErr w:type="spellEnd"/>
                      <w:r w:rsidRPr="00BF3920">
                        <w:rPr>
                          <w:sz w:val="26"/>
                          <w:szCs w:val="26"/>
                        </w:rPr>
                        <w:t>:</w:t>
                      </w:r>
                    </w:p>
                    <w:p w14:paraId="50CDED1E" w14:textId="77777777" w:rsidR="00CD6FDA" w:rsidRPr="00BF3920" w:rsidRDefault="00CD6FDA" w:rsidP="00CD6FDA">
                      <w:pPr>
                        <w:rPr>
                          <w:sz w:val="26"/>
                          <w:szCs w:val="26"/>
                        </w:rPr>
                      </w:pPr>
                      <w:r w:rsidRPr="00BF3920">
                        <w:rPr>
                          <w:sz w:val="26"/>
                          <w:szCs w:val="26"/>
                        </w:rPr>
                        <w:tab/>
                      </w:r>
                      <w:r w:rsidRPr="00BF3920">
                        <w:rPr>
                          <w:sz w:val="26"/>
                          <w:szCs w:val="26"/>
                        </w:rPr>
                        <w:tab/>
                      </w:r>
                      <w:proofErr w:type="gramStart"/>
                      <w:r w:rsidRPr="00BF3920">
                        <w:rPr>
                          <w:sz w:val="26"/>
                          <w:szCs w:val="26"/>
                        </w:rPr>
                        <w:t>print(</w:t>
                      </w:r>
                      <w:proofErr w:type="gramEnd"/>
                      <w:r w:rsidRPr="00BF3920">
                        <w:rPr>
                          <w:sz w:val="26"/>
                          <w:szCs w:val="26"/>
                        </w:rPr>
                        <w:t xml:space="preserve">' %-4r |%12s' % (char, </w:t>
                      </w:r>
                      <w:proofErr w:type="spellStart"/>
                      <w:r w:rsidRPr="00BF3920">
                        <w:rPr>
                          <w:sz w:val="26"/>
                          <w:szCs w:val="26"/>
                        </w:rPr>
                        <w:t>huffmanCode</w:t>
                      </w:r>
                      <w:proofErr w:type="spellEnd"/>
                      <w:r w:rsidRPr="00BF3920">
                        <w:rPr>
                          <w:sz w:val="26"/>
                          <w:szCs w:val="26"/>
                        </w:rPr>
                        <w:t>[char]))</w:t>
                      </w:r>
                    </w:p>
                    <w:p w14:paraId="070E8094" w14:textId="77777777" w:rsidR="00CD6FDA" w:rsidRPr="00BF3920" w:rsidRDefault="00CD6FDA" w:rsidP="00CD6FDA">
                      <w:pPr>
                        <w:rPr>
                          <w:sz w:val="26"/>
                          <w:szCs w:val="26"/>
                        </w:rPr>
                      </w:pPr>
                      <w:proofErr w:type="gramStart"/>
                      <w:r w:rsidRPr="00BF3920">
                        <w:rPr>
                          <w:sz w:val="26"/>
                          <w:szCs w:val="26"/>
                        </w:rPr>
                        <w:t>main(</w:t>
                      </w:r>
                      <w:proofErr w:type="gramEnd"/>
                      <w:r w:rsidRPr="00BF3920">
                        <w:rPr>
                          <w:sz w:val="26"/>
                          <w:szCs w:val="26"/>
                        </w:rPr>
                        <w:t>)</w:t>
                      </w:r>
                    </w:p>
                  </w:txbxContent>
                </v:textbox>
                <w10:wrap type="square" anchorx="margin"/>
              </v:shape>
            </w:pict>
          </mc:Fallback>
        </mc:AlternateContent>
      </w:r>
      <w:r w:rsidRPr="0089761A">
        <w:rPr>
          <w:sz w:val="32"/>
          <w:szCs w:val="32"/>
        </w:rPr>
        <w:br w:type="page"/>
      </w:r>
    </w:p>
    <w:p w14:paraId="48141556" w14:textId="77777777" w:rsidR="00CD6FDA" w:rsidRPr="0089761A" w:rsidRDefault="00CD6FDA" w:rsidP="0089761A">
      <w:pPr>
        <w:spacing w:line="360" w:lineRule="auto"/>
        <w:rPr>
          <w:sz w:val="32"/>
          <w:szCs w:val="32"/>
        </w:rPr>
      </w:pPr>
    </w:p>
    <w:p w14:paraId="5CB1361B" w14:textId="29FD8CCD" w:rsidR="00285D47" w:rsidRPr="0089761A" w:rsidRDefault="00D55E37" w:rsidP="0089761A">
      <w:pPr>
        <w:pStyle w:val="Tiumccp1"/>
        <w:outlineLvl w:val="0"/>
      </w:pPr>
      <w:bookmarkStart w:id="26" w:name="_Toc56375095"/>
      <w:r w:rsidRPr="0089761A">
        <w:t>CHƯƠNG II: TÌM HIỂU VỀ</w:t>
      </w:r>
      <w:r w:rsidR="00006B2C" w:rsidRPr="0089761A">
        <w:t xml:space="preserve"> </w:t>
      </w:r>
      <w:r w:rsidRPr="0089761A">
        <w:t>ITERATIVE IMPROMENT</w:t>
      </w:r>
      <w:bookmarkEnd w:id="26"/>
    </w:p>
    <w:p w14:paraId="4FE60F04" w14:textId="41B2AA5C" w:rsidR="001C5B61" w:rsidRPr="0089761A" w:rsidRDefault="00D55E37" w:rsidP="0089761A">
      <w:pPr>
        <w:pStyle w:val="Tiumccp2"/>
        <w:outlineLvl w:val="1"/>
      </w:pPr>
      <w:bookmarkStart w:id="27" w:name="_Toc56375096"/>
      <w:r w:rsidRPr="0089761A">
        <w:t>2.1</w:t>
      </w:r>
      <w:r w:rsidR="001C5B61" w:rsidRPr="0089761A">
        <w:t xml:space="preserve"> The Maximun-Flow Problem</w:t>
      </w:r>
      <w:bookmarkEnd w:id="27"/>
    </w:p>
    <w:p w14:paraId="572C6FE2" w14:textId="3ACB0C7F" w:rsidR="001C5B61" w:rsidRPr="0089761A" w:rsidRDefault="00D55E37" w:rsidP="0089761A">
      <w:pPr>
        <w:pStyle w:val="Tiumccp3"/>
        <w:outlineLvl w:val="2"/>
        <w:rPr>
          <w:b/>
          <w:bCs/>
        </w:rPr>
      </w:pPr>
      <w:bookmarkStart w:id="28" w:name="_Toc56375097"/>
      <w:r w:rsidRPr="0089761A">
        <w:rPr>
          <w:b/>
          <w:bCs/>
        </w:rPr>
        <w:t>2.</w:t>
      </w:r>
      <w:r w:rsidR="001C5B61" w:rsidRPr="0089761A">
        <w:rPr>
          <w:b/>
          <w:bCs/>
        </w:rPr>
        <w:t>1.1 Ý tưởng thuật toán</w:t>
      </w:r>
      <w:bookmarkEnd w:id="28"/>
    </w:p>
    <w:p w14:paraId="4ADAEF3B" w14:textId="183BC6CC" w:rsidR="001C5B61" w:rsidRPr="0089761A" w:rsidRDefault="001C5B61" w:rsidP="0089761A">
      <w:pPr>
        <w:pStyle w:val="Nidungvnbn"/>
      </w:pPr>
      <w:r w:rsidRPr="0089761A">
        <w:t>Cho đồ thị G có trọng số được kết nối với n các đỉnh được đánh số từ 1 đến n và tập các cạnh E, đồ thị G có các tính chất sau:</w:t>
      </w:r>
    </w:p>
    <w:p w14:paraId="03975054" w14:textId="6ACB469A" w:rsidR="001C5B61" w:rsidRPr="0089761A" w:rsidRDefault="001C5B61" w:rsidP="0089761A">
      <w:pPr>
        <w:pStyle w:val="Nidungvnbn"/>
      </w:pPr>
      <w:r w:rsidRPr="0089761A">
        <w:t>- Chứa duy nhất một đỉnh không có cạnh nhập</w:t>
      </w:r>
      <w:r w:rsidR="00D23FBA" w:rsidRPr="0089761A">
        <w:t xml:space="preserve"> ( entering edges)</w:t>
      </w:r>
      <w:r w:rsidRPr="0089761A">
        <w:t>, đỉnh này được gọi là</w:t>
      </w:r>
      <w:r w:rsidR="00CC1531" w:rsidRPr="0089761A">
        <w:t xml:space="preserve"> source</w:t>
      </w:r>
      <w:r w:rsidRPr="0089761A">
        <w:t xml:space="preserve"> và giả sử được đánh số 1.</w:t>
      </w:r>
    </w:p>
    <w:p w14:paraId="6CEAED5F" w14:textId="7E647D88" w:rsidR="001C5B61" w:rsidRPr="0089761A" w:rsidRDefault="000C1B44" w:rsidP="0089761A">
      <w:pPr>
        <w:pStyle w:val="Nidungvnbn"/>
      </w:pPr>
      <w:r w:rsidRPr="0089761A">
        <w:t xml:space="preserve">- Chứa duy </w:t>
      </w:r>
      <w:r w:rsidR="001C5B61" w:rsidRPr="0089761A">
        <w:t>nhất một đỉnh không có cạnh rời</w:t>
      </w:r>
      <w:r w:rsidR="00D23FBA" w:rsidRPr="0089761A">
        <w:t xml:space="preserve"> ( leaving edge)</w:t>
      </w:r>
      <w:r w:rsidR="00CC1531" w:rsidRPr="0089761A">
        <w:t>, đỉnh này được gọi là sink</w:t>
      </w:r>
      <w:r w:rsidR="001C5B61" w:rsidRPr="0089761A">
        <w:t xml:space="preserve"> và giả sử được đánh số thứ n.</w:t>
      </w:r>
    </w:p>
    <w:p w14:paraId="6EFE2ED6" w14:textId="438E0D40" w:rsidR="00285D47" w:rsidRPr="0089761A" w:rsidRDefault="00CC1531" w:rsidP="0089761A">
      <w:pPr>
        <w:pStyle w:val="Nidungvnbn"/>
      </w:pPr>
      <w:r w:rsidRPr="0089761A">
        <w:t xml:space="preserve">- Trọng số </w:t>
      </w:r>
      <m:oMath>
        <m:sSub>
          <m:sSubPr>
            <m:ctrlPr>
              <w:rPr>
                <w:rFonts w:ascii="Cambria Math" w:hAnsi="Cambria Math"/>
              </w:rPr>
            </m:ctrlPr>
          </m:sSubPr>
          <m:e>
            <m:r>
              <w:rPr>
                <w:rFonts w:ascii="Cambria Math" w:hAnsi="Cambria Math"/>
              </w:rPr>
              <m:t>u</m:t>
            </m:r>
          </m:e>
          <m:sub>
            <m:r>
              <w:rPr>
                <w:rFonts w:ascii="Cambria Math" w:hAnsi="Cambria Math"/>
              </w:rPr>
              <m:t>ij</m:t>
            </m:r>
          </m:sub>
        </m:sSub>
      </m:oMath>
      <w:r w:rsidR="001C5B61" w:rsidRPr="0089761A">
        <w:t xml:space="preserve"> của mỗi cạnh có hướng (i, j) là m</w:t>
      </w:r>
      <w:r w:rsidRPr="0089761A">
        <w:t>ột số nguyên dương, được gọi là edge capacity.</w:t>
      </w:r>
    </w:p>
    <w:p w14:paraId="3B9F3302" w14:textId="0A6FF325" w:rsidR="006C7E3F" w:rsidRPr="0089761A" w:rsidRDefault="006C7E3F" w:rsidP="0089761A">
      <w:pPr>
        <w:pStyle w:val="Nidungvnbn"/>
      </w:pPr>
      <w:r w:rsidRPr="0089761A">
        <w:t>Một đồ thị thỏa mãn các thuộc tính như trên được gọi là flow network</w:t>
      </w:r>
      <w:r w:rsidR="000C1B44" w:rsidRPr="0089761A">
        <w:t>.</w:t>
      </w:r>
    </w:p>
    <w:p w14:paraId="37DB3810" w14:textId="0096DBCC" w:rsidR="00721ECC" w:rsidRPr="0089761A" w:rsidRDefault="000C1B44" w:rsidP="0089761A">
      <w:pPr>
        <w:pStyle w:val="Nidungvnbn"/>
      </w:pPr>
      <w:r w:rsidRPr="0089761A">
        <w:t>Thuật toán Maximum-Flow giải quyết bài toán tối ưu hóa nhằm tìm kiếm dòng khả thi thông qua flow network. Cho</w:t>
      </w:r>
      <w:r w:rsidR="00D71E50" w:rsidRPr="0089761A">
        <w:t xml:space="preserve"> một</w:t>
      </w:r>
      <w:r w:rsidRPr="0089761A">
        <w:t xml:space="preserve"> flow network G = (V, E) là một đồ thị có hướng trong đó mỗi cạnh (u, v) trong đồ</w:t>
      </w:r>
      <w:r w:rsidR="00721ECC" w:rsidRPr="0089761A">
        <w:t xml:space="preserve"> thị có capacity</w:t>
      </w:r>
      <w:r w:rsidRPr="0089761A">
        <w:t xml:space="preserve"> (c = 0). Một flow network phải tuân theo các đặc tính không có chu trình, có một source duy nhất và một bộ phận sink; có ít nhất một con</w:t>
      </w:r>
      <w:r w:rsidR="00721ECC" w:rsidRPr="0089761A">
        <w:t xml:space="preserve"> đường duy nhất giữa nguồn đến sink. Luồng (flow) trong network</w:t>
      </w:r>
      <w:r w:rsidRPr="0089761A">
        <w:t xml:space="preserve"> được giới hạn trong các ràng buộc</w:t>
      </w:r>
      <w:r w:rsidR="00721ECC" w:rsidRPr="0089761A">
        <w:t xml:space="preserve"> đối với tổng capacity của mạng.</w:t>
      </w:r>
    </w:p>
    <w:p w14:paraId="2B02FE56" w14:textId="3A628C3C" w:rsidR="000C1B44" w:rsidRPr="0089761A" w:rsidRDefault="000C1B44" w:rsidP="0089761A">
      <w:pPr>
        <w:pStyle w:val="Nidungvnbn"/>
      </w:pPr>
      <w:r w:rsidRPr="0089761A">
        <w:t xml:space="preserve">Thuật toán tiếp tục </w:t>
      </w:r>
      <w:r w:rsidR="00721ECC" w:rsidRPr="0089761A">
        <w:t xml:space="preserve">lặp đi lặp lại </w:t>
      </w:r>
      <w:r w:rsidR="00FA2D1E" w:rsidRPr="0089761A">
        <w:t>cho đến khi network</w:t>
      </w:r>
      <w:r w:rsidRPr="0089761A">
        <w:t xml:space="preserve"> còn lại không còn đường dẫn</w:t>
      </w:r>
      <w:r w:rsidR="00721ECC" w:rsidRPr="0089761A">
        <w:t xml:space="preserve"> nào có thể bổ sung nữa</w:t>
      </w:r>
      <w:r w:rsidR="008222E3" w:rsidRPr="0089761A">
        <w:t>.</w:t>
      </w:r>
    </w:p>
    <w:p w14:paraId="3957801B" w14:textId="6975DC4C" w:rsidR="00685987" w:rsidRPr="0089761A" w:rsidRDefault="00C43CEC" w:rsidP="0089761A">
      <w:pPr>
        <w:pStyle w:val="Nidungvnbn"/>
      </w:pPr>
      <w:r w:rsidRPr="0089761A">
        <w:t xml:space="preserve">Đối với bất kỳ thuật toán cũng cần sự hiệu quả và </w:t>
      </w:r>
      <w:r w:rsidR="005E5864" w:rsidRPr="0089761A">
        <w:t>tránh sự suy giảm hiệu suất</w:t>
      </w:r>
      <w:r w:rsidRPr="0089761A">
        <w:t>, và thuật toán giải quyết cho Maximum-Flow Problem cũng như thế</w:t>
      </w:r>
      <w:r w:rsidR="00B32A1F" w:rsidRPr="0089761A">
        <w:t xml:space="preserve">. Cách đơn giản nhất trong số </w:t>
      </w:r>
      <w:r w:rsidRPr="0089761A">
        <w:t xml:space="preserve">các thuật toán phổ biến giải quyết cho Maximum-Flow Problem là </w:t>
      </w:r>
      <w:r w:rsidR="00B32A1F" w:rsidRPr="0089761A">
        <w:t>sử dụng</w:t>
      </w:r>
      <w:r w:rsidRPr="0089761A">
        <w:t xml:space="preserve"> phương pháp</w:t>
      </w:r>
      <w:r w:rsidR="00B32A1F" w:rsidRPr="0089761A">
        <w:t xml:space="preserve"> tìm kiếm</w:t>
      </w:r>
      <w:r w:rsidR="009710FB" w:rsidRPr="0089761A">
        <w:t xml:space="preserve"> ưu tiên theo chiều rộng</w:t>
      </w:r>
      <w:r w:rsidR="00B32A1F" w:rsidRPr="0089761A">
        <w:t xml:space="preserve"> để tạo các đường d</w:t>
      </w:r>
      <w:r w:rsidRPr="0089761A">
        <w:t xml:space="preserve">ẫn tăng thêm với số cạnh ít nhất có thể. </w:t>
      </w:r>
      <w:r w:rsidR="00B32A1F" w:rsidRPr="0089761A">
        <w:t xml:space="preserve">Phương pháp </w:t>
      </w:r>
      <w:r w:rsidRPr="0089761A">
        <w:t>này được gọi là thuật toán shortest-augmenting-path</w:t>
      </w:r>
      <w:r w:rsidR="00B32A1F" w:rsidRPr="0089761A">
        <w:t xml:space="preserve"> </w:t>
      </w:r>
      <w:r w:rsidR="00B32A1F" w:rsidRPr="0089761A">
        <w:lastRenderedPageBreak/>
        <w:t>hoặc</w:t>
      </w:r>
      <w:r w:rsidRPr="0089761A">
        <w:t xml:space="preserve"> first-labeled-first-scanned algorithm </w:t>
      </w:r>
      <w:r w:rsidR="00685987" w:rsidRPr="0089761A">
        <w:t xml:space="preserve">và </w:t>
      </w:r>
      <w:r w:rsidR="00B32A1F" w:rsidRPr="0089761A">
        <w:t xml:space="preserve">được đề xuất bởi </w:t>
      </w:r>
      <w:r w:rsidR="00685987" w:rsidRPr="0089761A">
        <w:t>J. Edmonds và R. M. Karp</w:t>
      </w:r>
      <w:r w:rsidR="00B32A1F" w:rsidRPr="0089761A">
        <w:t xml:space="preserve">. </w:t>
      </w:r>
    </w:p>
    <w:p w14:paraId="35A9D6BD" w14:textId="77777777" w:rsidR="00293533" w:rsidRPr="0089761A" w:rsidRDefault="00293533" w:rsidP="0089761A">
      <w:pPr>
        <w:pStyle w:val="Nidungvnbn"/>
      </w:pPr>
    </w:p>
    <w:p w14:paraId="7649EE37" w14:textId="33F18E76" w:rsidR="00C24BB8" w:rsidRPr="0089761A" w:rsidRDefault="00C24BB8" w:rsidP="0089761A">
      <w:pPr>
        <w:pStyle w:val="Tiumccp3"/>
        <w:outlineLvl w:val="2"/>
        <w:rPr>
          <w:b/>
          <w:bCs/>
        </w:rPr>
      </w:pPr>
      <w:bookmarkStart w:id="29" w:name="_Toc56375098"/>
      <w:r w:rsidRPr="0089761A">
        <w:rPr>
          <w:b/>
          <w:bCs/>
        </w:rPr>
        <w:t xml:space="preserve">2.1.2 </w:t>
      </w:r>
      <w:r w:rsidR="008032F9" w:rsidRPr="0089761A">
        <w:rPr>
          <w:b/>
          <w:bCs/>
        </w:rPr>
        <w:t>Triển khai</w:t>
      </w:r>
      <w:r w:rsidRPr="0089761A">
        <w:rPr>
          <w:b/>
          <w:bCs/>
        </w:rPr>
        <w:t xml:space="preserve"> thuật toán</w:t>
      </w:r>
      <w:bookmarkEnd w:id="29"/>
    </w:p>
    <w:p w14:paraId="569EF522" w14:textId="4A2514A4" w:rsidR="005E5864" w:rsidRPr="0089761A" w:rsidRDefault="00933656" w:rsidP="0089761A">
      <w:pPr>
        <w:pStyle w:val="Nidungvnbn"/>
      </w:pPr>
      <w:r w:rsidRPr="0089761A">
        <w:t>Trong phần này ta sẽ đi phân tích thuật toán shortest-augmenting-path</w:t>
      </w:r>
      <w:r w:rsidR="005E5864" w:rsidRPr="0089761A">
        <w:t xml:space="preserve"> giải quyết Maximum-Flow Problem</w:t>
      </w:r>
      <w:r w:rsidRPr="0089761A">
        <w:t xml:space="preserve"> dựa trên mã giã</w:t>
      </w:r>
      <w:r w:rsidR="005E5864" w:rsidRPr="0089761A">
        <w:t xml:space="preserve"> dưới đây:</w:t>
      </w:r>
    </w:p>
    <w:p w14:paraId="0B95B4A5" w14:textId="77777777" w:rsidR="003F1E57" w:rsidRPr="0089761A" w:rsidRDefault="003F1E57" w:rsidP="0089761A">
      <w:pPr>
        <w:pStyle w:val="Nidungvnbn"/>
      </w:pPr>
    </w:p>
    <w:p w14:paraId="27A18D30" w14:textId="77777777" w:rsidR="00112D9C" w:rsidRPr="0089761A" w:rsidRDefault="00112D9C" w:rsidP="0089761A">
      <w:pPr>
        <w:pStyle w:val="Nidungvnbn"/>
      </w:pPr>
      <w:r w:rsidRPr="0089761A">
        <w:rPr>
          <w:b/>
        </w:rPr>
        <w:t>ALGORITHM</w:t>
      </w:r>
      <w:r w:rsidRPr="0089761A">
        <w:t xml:space="preserve"> ShortestAugmentingPath(G)</w:t>
      </w:r>
    </w:p>
    <w:p w14:paraId="7BB231FE" w14:textId="77777777" w:rsidR="00112D9C" w:rsidRPr="0089761A" w:rsidRDefault="00112D9C" w:rsidP="0089761A">
      <w:pPr>
        <w:pStyle w:val="Nidungvnbn"/>
      </w:pPr>
      <w:r w:rsidRPr="0089761A">
        <w:t>//Implements the shortest-augmenting-path algorithm</w:t>
      </w:r>
    </w:p>
    <w:p w14:paraId="7E34C904" w14:textId="77777777" w:rsidR="00112D9C" w:rsidRPr="0089761A" w:rsidRDefault="00112D9C" w:rsidP="0089761A">
      <w:pPr>
        <w:pStyle w:val="Nidungvnbn"/>
      </w:pPr>
      <w:r w:rsidRPr="0089761A">
        <w:t>//Input: A network with single source 1, single sink n, and</w:t>
      </w:r>
    </w:p>
    <w:p w14:paraId="4A10A673" w14:textId="77777777" w:rsidR="00112D9C" w:rsidRPr="0089761A" w:rsidRDefault="00112D9C" w:rsidP="0089761A">
      <w:pPr>
        <w:pStyle w:val="Nidungvnbn"/>
      </w:pPr>
      <w:r w:rsidRPr="0089761A">
        <w:t>// positive integer capacities uij on its edges (i, j )</w:t>
      </w:r>
    </w:p>
    <w:p w14:paraId="7BCE5753" w14:textId="77777777" w:rsidR="00112D9C" w:rsidRPr="0089761A" w:rsidRDefault="00112D9C" w:rsidP="0089761A">
      <w:pPr>
        <w:pStyle w:val="Nidungvnbn"/>
      </w:pPr>
      <w:r w:rsidRPr="0089761A">
        <w:t>//Output: A maximum flow x</w:t>
      </w:r>
    </w:p>
    <w:p w14:paraId="04EDA6E5" w14:textId="77777777" w:rsidR="00112D9C" w:rsidRPr="0089761A" w:rsidRDefault="00112D9C" w:rsidP="0089761A">
      <w:pPr>
        <w:pStyle w:val="Nidungvnbn"/>
      </w:pPr>
    </w:p>
    <w:p w14:paraId="35F90B48" w14:textId="1AA34729" w:rsidR="00112D9C" w:rsidRPr="0089761A" w:rsidRDefault="00112D9C" w:rsidP="0089761A">
      <w:pPr>
        <w:pStyle w:val="Nidungvnbn"/>
      </w:pPr>
      <w:r w:rsidRPr="0089761A">
        <w:t>assign xij = 0 to every edge (i, j ) in the network</w:t>
      </w:r>
    </w:p>
    <w:p w14:paraId="5FECAA23" w14:textId="32447FA3" w:rsidR="005E5864" w:rsidRPr="0089761A" w:rsidRDefault="00112D9C" w:rsidP="0089761A">
      <w:pPr>
        <w:pStyle w:val="Nidungvnbn"/>
      </w:pPr>
      <w:r w:rsidRPr="0089761A">
        <w:t>label the source with ∞, − and add the source to the empty queue Q</w:t>
      </w:r>
    </w:p>
    <w:p w14:paraId="6E6A6C2D" w14:textId="77777777" w:rsidR="00112D9C" w:rsidRPr="0089761A" w:rsidRDefault="00112D9C" w:rsidP="0089761A">
      <w:pPr>
        <w:pStyle w:val="Nidungvnbn"/>
      </w:pPr>
      <w:r w:rsidRPr="0089761A">
        <w:rPr>
          <w:b/>
        </w:rPr>
        <w:t>while not</w:t>
      </w:r>
      <w:r w:rsidRPr="0089761A">
        <w:t xml:space="preserve"> Empty(Q) </w:t>
      </w:r>
      <w:r w:rsidRPr="0089761A">
        <w:rPr>
          <w:b/>
        </w:rPr>
        <w:t>do</w:t>
      </w:r>
    </w:p>
    <w:p w14:paraId="03C4EB1E" w14:textId="77777777" w:rsidR="00112D9C" w:rsidRPr="0089761A" w:rsidRDefault="00112D9C" w:rsidP="0089761A">
      <w:pPr>
        <w:pStyle w:val="Nidungvnbn"/>
        <w:ind w:left="720"/>
      </w:pPr>
      <w:r w:rsidRPr="0089761A">
        <w:t>i ← Front(Q); Dequeue(Q)</w:t>
      </w:r>
    </w:p>
    <w:p w14:paraId="347C9F9D" w14:textId="77777777" w:rsidR="00112D9C" w:rsidRPr="0089761A" w:rsidRDefault="00112D9C" w:rsidP="0089761A">
      <w:pPr>
        <w:pStyle w:val="Nidungvnbn"/>
        <w:ind w:left="720"/>
      </w:pPr>
      <w:r w:rsidRPr="0089761A">
        <w:rPr>
          <w:b/>
        </w:rPr>
        <w:t>for</w:t>
      </w:r>
      <w:r w:rsidRPr="0089761A">
        <w:t xml:space="preserve"> every edge from i to j </w:t>
      </w:r>
      <w:r w:rsidRPr="0089761A">
        <w:rPr>
          <w:b/>
        </w:rPr>
        <w:t>do</w:t>
      </w:r>
      <w:r w:rsidRPr="0089761A">
        <w:t xml:space="preserve"> //forward edges</w:t>
      </w:r>
    </w:p>
    <w:p w14:paraId="2C0408FA" w14:textId="77777777" w:rsidR="00112D9C" w:rsidRPr="0089761A" w:rsidRDefault="00112D9C" w:rsidP="0089761A">
      <w:pPr>
        <w:pStyle w:val="Nidungvnbn"/>
        <w:ind w:left="1440"/>
      </w:pPr>
      <w:r w:rsidRPr="0089761A">
        <w:rPr>
          <w:b/>
        </w:rPr>
        <w:t xml:space="preserve">if </w:t>
      </w:r>
      <w:r w:rsidRPr="0089761A">
        <w:t>j is unlabeled</w:t>
      </w:r>
    </w:p>
    <w:p w14:paraId="31D9287A" w14:textId="77777777" w:rsidR="00112D9C" w:rsidRPr="0089761A" w:rsidRDefault="00112D9C" w:rsidP="0089761A">
      <w:pPr>
        <w:pStyle w:val="Nidungvnbn"/>
        <w:ind w:left="2160"/>
      </w:pPr>
      <w:r w:rsidRPr="0089761A">
        <w:t>rij ← uij − xij</w:t>
      </w:r>
    </w:p>
    <w:p w14:paraId="72F298FF" w14:textId="77777777" w:rsidR="00112D9C" w:rsidRPr="0089761A" w:rsidRDefault="00112D9C" w:rsidP="0089761A">
      <w:pPr>
        <w:pStyle w:val="Nidungvnbn"/>
        <w:ind w:left="2160"/>
      </w:pPr>
      <w:r w:rsidRPr="0089761A">
        <w:rPr>
          <w:b/>
        </w:rPr>
        <w:t>if</w:t>
      </w:r>
      <w:r w:rsidRPr="0089761A">
        <w:t xml:space="preserve"> rij &gt; 0</w:t>
      </w:r>
    </w:p>
    <w:p w14:paraId="5FE4762E" w14:textId="77777777" w:rsidR="00112D9C" w:rsidRPr="0089761A" w:rsidRDefault="00112D9C" w:rsidP="0089761A">
      <w:pPr>
        <w:pStyle w:val="Nidungvnbn"/>
        <w:ind w:left="2880"/>
      </w:pPr>
      <w:r w:rsidRPr="0089761A">
        <w:t>lj ← min{li, rij }; label j with lj , i+</w:t>
      </w:r>
    </w:p>
    <w:p w14:paraId="5A96B32D" w14:textId="77777777" w:rsidR="00112D9C" w:rsidRPr="0089761A" w:rsidRDefault="00112D9C" w:rsidP="0089761A">
      <w:pPr>
        <w:pStyle w:val="Nidungvnbn"/>
        <w:ind w:left="2880"/>
      </w:pPr>
      <w:r w:rsidRPr="0089761A">
        <w:t>Enqueue(Q, j )</w:t>
      </w:r>
    </w:p>
    <w:p w14:paraId="6264B7D6" w14:textId="77777777" w:rsidR="00112D9C" w:rsidRPr="0089761A" w:rsidRDefault="00112D9C" w:rsidP="0089761A">
      <w:pPr>
        <w:pStyle w:val="Nidungvnbn"/>
        <w:ind w:left="1440" w:firstLine="0"/>
      </w:pPr>
      <w:r w:rsidRPr="0089761A">
        <w:rPr>
          <w:b/>
        </w:rPr>
        <w:t>for</w:t>
      </w:r>
      <w:r w:rsidRPr="0089761A">
        <w:t xml:space="preserve"> every edge from j to i </w:t>
      </w:r>
      <w:r w:rsidRPr="0089761A">
        <w:rPr>
          <w:b/>
        </w:rPr>
        <w:t>do</w:t>
      </w:r>
      <w:r w:rsidRPr="0089761A">
        <w:t xml:space="preserve"> //backward edges</w:t>
      </w:r>
    </w:p>
    <w:p w14:paraId="4CED7B90" w14:textId="77777777" w:rsidR="00112D9C" w:rsidRPr="0089761A" w:rsidRDefault="00112D9C" w:rsidP="0089761A">
      <w:pPr>
        <w:pStyle w:val="Nidungvnbn"/>
        <w:ind w:left="1440"/>
      </w:pPr>
      <w:r w:rsidRPr="0089761A">
        <w:rPr>
          <w:b/>
        </w:rPr>
        <w:t>if</w:t>
      </w:r>
      <w:r w:rsidRPr="0089761A">
        <w:t xml:space="preserve"> j is unlabeled</w:t>
      </w:r>
    </w:p>
    <w:p w14:paraId="4DAA0F97" w14:textId="77777777" w:rsidR="00112D9C" w:rsidRPr="0089761A" w:rsidRDefault="00112D9C" w:rsidP="0089761A">
      <w:pPr>
        <w:pStyle w:val="Nidungvnbn"/>
        <w:ind w:left="2160"/>
      </w:pPr>
      <w:r w:rsidRPr="0089761A">
        <w:rPr>
          <w:b/>
        </w:rPr>
        <w:t>if</w:t>
      </w:r>
      <w:r w:rsidRPr="0089761A">
        <w:t xml:space="preserve"> xj i &gt; 0</w:t>
      </w:r>
    </w:p>
    <w:p w14:paraId="1024EA40" w14:textId="77777777" w:rsidR="00112D9C" w:rsidRPr="0089761A" w:rsidRDefault="00112D9C" w:rsidP="0089761A">
      <w:pPr>
        <w:pStyle w:val="Nidungvnbn"/>
        <w:ind w:left="2880"/>
      </w:pPr>
      <w:r w:rsidRPr="0089761A">
        <w:t>lj ← min{li, xj i}; label j with lj , i−</w:t>
      </w:r>
    </w:p>
    <w:p w14:paraId="733B5D48" w14:textId="77777777" w:rsidR="00112D9C" w:rsidRPr="0089761A" w:rsidRDefault="00112D9C" w:rsidP="0089761A">
      <w:pPr>
        <w:pStyle w:val="Nidungvnbn"/>
        <w:ind w:left="2880"/>
      </w:pPr>
      <w:r w:rsidRPr="0089761A">
        <w:lastRenderedPageBreak/>
        <w:t>Enqueue(Q, j )</w:t>
      </w:r>
    </w:p>
    <w:p w14:paraId="477690A9" w14:textId="77777777" w:rsidR="00112D9C" w:rsidRPr="0089761A" w:rsidRDefault="00112D9C" w:rsidP="0089761A">
      <w:pPr>
        <w:pStyle w:val="Nidungvnbn"/>
        <w:ind w:left="720"/>
      </w:pPr>
      <w:r w:rsidRPr="0089761A">
        <w:rPr>
          <w:b/>
        </w:rPr>
        <w:t xml:space="preserve">if </w:t>
      </w:r>
      <w:r w:rsidRPr="0089761A">
        <w:t>the sink has been labeled</w:t>
      </w:r>
    </w:p>
    <w:p w14:paraId="2A9886D3" w14:textId="77777777" w:rsidR="00112D9C" w:rsidRPr="0089761A" w:rsidRDefault="00112D9C" w:rsidP="0089761A">
      <w:pPr>
        <w:pStyle w:val="Nidungvnbn"/>
        <w:ind w:left="1440"/>
      </w:pPr>
      <w:r w:rsidRPr="0089761A">
        <w:t>//augment along the augmenting path found</w:t>
      </w:r>
    </w:p>
    <w:p w14:paraId="387927EA" w14:textId="77777777" w:rsidR="00112D9C" w:rsidRPr="0089761A" w:rsidRDefault="00112D9C" w:rsidP="0089761A">
      <w:pPr>
        <w:pStyle w:val="Nidungvnbn"/>
        <w:ind w:left="1440"/>
      </w:pPr>
      <w:r w:rsidRPr="0089761A">
        <w:t>j ← n //start at the sink and move backwards using second labels</w:t>
      </w:r>
    </w:p>
    <w:p w14:paraId="1AFD1EFE" w14:textId="77777777" w:rsidR="00112D9C" w:rsidRPr="0089761A" w:rsidRDefault="00112D9C" w:rsidP="0089761A">
      <w:pPr>
        <w:pStyle w:val="Nidungvnbn"/>
        <w:ind w:left="1440"/>
      </w:pPr>
      <w:r w:rsidRPr="0089761A">
        <w:rPr>
          <w:b/>
        </w:rPr>
        <w:t>while</w:t>
      </w:r>
      <w:r w:rsidRPr="0089761A">
        <w:t xml:space="preserve"> j = 1 //the source hasn’t been reached</w:t>
      </w:r>
    </w:p>
    <w:p w14:paraId="7B9AA7B9" w14:textId="77777777" w:rsidR="00112D9C" w:rsidRPr="0089761A" w:rsidRDefault="00112D9C" w:rsidP="0089761A">
      <w:pPr>
        <w:pStyle w:val="Nidungvnbn"/>
        <w:ind w:left="2160"/>
      </w:pPr>
      <w:r w:rsidRPr="0089761A">
        <w:rPr>
          <w:b/>
        </w:rPr>
        <w:t>if</w:t>
      </w:r>
      <w:r w:rsidRPr="0089761A">
        <w:t xml:space="preserve"> the second label of vertex j is i+</w:t>
      </w:r>
    </w:p>
    <w:p w14:paraId="77215FE9" w14:textId="77777777" w:rsidR="00112D9C" w:rsidRPr="0089761A" w:rsidRDefault="00112D9C" w:rsidP="0089761A">
      <w:pPr>
        <w:pStyle w:val="Nidungvnbn"/>
        <w:ind w:left="2880"/>
      </w:pPr>
      <w:r w:rsidRPr="0089761A">
        <w:t>xij ← xij + ln</w:t>
      </w:r>
    </w:p>
    <w:p w14:paraId="566969A6" w14:textId="77777777" w:rsidR="00112D9C" w:rsidRPr="0089761A" w:rsidRDefault="00112D9C" w:rsidP="0089761A">
      <w:pPr>
        <w:pStyle w:val="Nidungvnbn"/>
        <w:ind w:left="2160"/>
      </w:pPr>
      <w:r w:rsidRPr="0089761A">
        <w:rPr>
          <w:b/>
        </w:rPr>
        <w:t>else</w:t>
      </w:r>
      <w:r w:rsidRPr="0089761A">
        <w:t xml:space="preserve"> //the second label of vertex j is i−</w:t>
      </w:r>
    </w:p>
    <w:p w14:paraId="2506F6D3" w14:textId="77777777" w:rsidR="00112D9C" w:rsidRPr="0089761A" w:rsidRDefault="00112D9C" w:rsidP="0089761A">
      <w:pPr>
        <w:pStyle w:val="Nidungvnbn"/>
        <w:ind w:left="2880"/>
      </w:pPr>
      <w:r w:rsidRPr="0089761A">
        <w:t>xj i ← xj i − ln</w:t>
      </w:r>
    </w:p>
    <w:p w14:paraId="1737B740" w14:textId="77777777" w:rsidR="00112D9C" w:rsidRPr="0089761A" w:rsidRDefault="00112D9C" w:rsidP="0089761A">
      <w:pPr>
        <w:pStyle w:val="Nidungvnbn"/>
        <w:ind w:left="2160"/>
      </w:pPr>
      <w:r w:rsidRPr="0089761A">
        <w:t>j ← i; i ← the vertex indicated by i’s second label</w:t>
      </w:r>
    </w:p>
    <w:p w14:paraId="4F7DC760" w14:textId="77777777" w:rsidR="00112D9C" w:rsidRPr="0089761A" w:rsidRDefault="00112D9C" w:rsidP="0089761A">
      <w:pPr>
        <w:pStyle w:val="Nidungvnbn"/>
        <w:ind w:left="1440"/>
      </w:pPr>
      <w:r w:rsidRPr="0089761A">
        <w:t>erase all vertex labels except the ones of the source</w:t>
      </w:r>
    </w:p>
    <w:p w14:paraId="27567F66" w14:textId="77777777" w:rsidR="00112D9C" w:rsidRPr="0089761A" w:rsidRDefault="00112D9C" w:rsidP="0089761A">
      <w:pPr>
        <w:pStyle w:val="Nidungvnbn"/>
        <w:ind w:left="1440"/>
      </w:pPr>
      <w:r w:rsidRPr="0089761A">
        <w:t>reinitialize Q with the source</w:t>
      </w:r>
    </w:p>
    <w:p w14:paraId="08E14E56" w14:textId="3C623782" w:rsidR="00112D9C" w:rsidRPr="0089761A" w:rsidRDefault="00112D9C" w:rsidP="0089761A">
      <w:pPr>
        <w:pStyle w:val="Nidungvnbn"/>
      </w:pPr>
      <w:r w:rsidRPr="0089761A">
        <w:rPr>
          <w:b/>
        </w:rPr>
        <w:t>return</w:t>
      </w:r>
      <w:r w:rsidRPr="0089761A">
        <w:t xml:space="preserve"> x //the current flow is maximum</w:t>
      </w:r>
    </w:p>
    <w:p w14:paraId="280CF76F" w14:textId="1B03FA96" w:rsidR="005E5864" w:rsidRPr="0089761A" w:rsidRDefault="005E5864" w:rsidP="0089761A">
      <w:pPr>
        <w:pStyle w:val="Nidungvnbn"/>
        <w:ind w:firstLine="0"/>
      </w:pPr>
    </w:p>
    <w:p w14:paraId="373361BF" w14:textId="1FAF0629" w:rsidR="00293533" w:rsidRPr="0089761A" w:rsidRDefault="00933656" w:rsidP="0089761A">
      <w:pPr>
        <w:pStyle w:val="Nidungvnbn"/>
      </w:pPr>
      <w:r w:rsidRPr="0089761A">
        <w:t>T</w:t>
      </w:r>
      <w:r w:rsidR="00293533" w:rsidRPr="0089761A">
        <w:t xml:space="preserve">rong thuật toán này đề cập đến việc đánh dấu một đỉnh mới (chưa được gắn nhãn) bằng hai </w:t>
      </w:r>
      <w:r w:rsidRPr="0089761A">
        <w:t>loại</w:t>
      </w:r>
      <w:r w:rsidR="00E2263D" w:rsidRPr="0089761A">
        <w:t>. N</w:t>
      </w:r>
      <w:r w:rsidR="00293533" w:rsidRPr="0089761A">
        <w:t>hãn đầu tiên cho biết lượng luồng</w:t>
      </w:r>
      <w:r w:rsidR="0070482F" w:rsidRPr="0089761A">
        <w:t xml:space="preserve"> có thể bổ sung </w:t>
      </w:r>
      <w:r w:rsidR="00293533" w:rsidRPr="0089761A">
        <w:t xml:space="preserve">được đưa từ nguồn đến đỉnh được dán nhãn. Nhãn thứ hai là tên của đỉnh mà đỉnh được gắn nhãn đã đạt đến. </w:t>
      </w:r>
      <w:r w:rsidR="0070482F" w:rsidRPr="0089761A">
        <w:t>Điều này</w:t>
      </w:r>
      <w:r w:rsidR="00293533" w:rsidRPr="0089761A">
        <w:t xml:space="preserve"> thuận tiện khi thêm dấu + hoặc - vào nhãn thứ hai để cho biết đỉnh đạt được tương ứng thông qua một cạnh về phía trước hay phía sau. Nguồn luôn có thể được gắn nhãn ∞, -. </w:t>
      </w:r>
      <w:r w:rsidR="0038203B" w:rsidRPr="0089761A">
        <w:t>Còn đ</w:t>
      </w:r>
      <w:r w:rsidR="00293533" w:rsidRPr="0089761A">
        <w:t>ối với các đỉnh k</w:t>
      </w:r>
      <w:r w:rsidR="0038203B" w:rsidRPr="0089761A">
        <w:t>hác, các nhãn được tính như sau:</w:t>
      </w:r>
    </w:p>
    <w:p w14:paraId="6D8F1984" w14:textId="703A3EC2" w:rsidR="0038203B" w:rsidRPr="0089761A" w:rsidRDefault="0038203B" w:rsidP="0089761A">
      <w:pPr>
        <w:pStyle w:val="Nidungvnbn"/>
      </w:pPr>
      <w:r w:rsidRPr="0089761A">
        <w:t xml:space="preserve">- Nếu một đỉnh j chưa gắn nhãn được nối với đỉnh phía trước i trong hàng đợi Q bằng một cạnh có hướng từ i đến j và có dung lượng dương chưa sử dụng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89761A">
        <w:t xml:space="preserve"> =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Pr="0089761A">
        <w:t xml:space="preserve"> -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9761A">
        <w:t xml:space="preserve">, thì </w:t>
      </w:r>
      <w:r w:rsidR="007F4B03" w:rsidRPr="0089761A">
        <w:t xml:space="preserve">khi đó đỉnh j được gắn nhãn với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7F4B03" w:rsidRPr="0089761A">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7F4B03" w:rsidRPr="0089761A">
        <w:t xml:space="preserve">, trong đó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7F4B03" w:rsidRPr="0089761A">
        <w:t xml:space="preserve"> = min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7F4B03" w:rsidRPr="0089761A">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89761A">
        <w:t>}.</w:t>
      </w:r>
    </w:p>
    <w:p w14:paraId="25D2D55D" w14:textId="5ADB6EDD" w:rsidR="0038203B" w:rsidRPr="0089761A" w:rsidRDefault="0038203B" w:rsidP="0089761A">
      <w:pPr>
        <w:pStyle w:val="Nidungvnbn"/>
      </w:pPr>
      <w:r w:rsidRPr="0089761A">
        <w:t xml:space="preserve">- Nếu </w:t>
      </w:r>
      <w:r w:rsidR="00F5260F" w:rsidRPr="0089761A">
        <w:t>một đỉnh j chưa</w:t>
      </w:r>
      <w:r w:rsidRPr="0089761A">
        <w:t xml:space="preserve"> gắn nhãn được nối với đỉnh phía trước i của hàng đợi </w:t>
      </w:r>
      <w:r w:rsidR="00645D72" w:rsidRPr="0089761A">
        <w:t xml:space="preserve">Q </w:t>
      </w:r>
      <w:r w:rsidRPr="0089761A">
        <w:t>bằng một cạ</w:t>
      </w:r>
      <w:r w:rsidR="00645D72" w:rsidRPr="0089761A">
        <w:t>nh có hướng từ j đến i và có dung lượng</w:t>
      </w:r>
      <w:r w:rsidRPr="0089761A">
        <w:t xml:space="preserve"> dươ</w:t>
      </w:r>
      <w:r w:rsidR="00645D72" w:rsidRPr="0089761A">
        <w:t xml:space="preserve">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9761A">
        <w:t xml:space="preserve">, thì đỉnh j được gắn nhãn với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45D72" w:rsidRPr="0089761A">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645D72" w:rsidRPr="0089761A">
        <w:t xml:space="preserve">, trong đó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45D72" w:rsidRPr="0089761A">
        <w:t xml:space="preserve"> = min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45D72" w:rsidRPr="0089761A">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645D72" w:rsidRPr="0089761A">
        <w:t>}</w:t>
      </w:r>
      <w:r w:rsidR="002B5239" w:rsidRPr="0089761A">
        <w:t>.</w:t>
      </w:r>
    </w:p>
    <w:p w14:paraId="59299F6A" w14:textId="11940640" w:rsidR="00836E79" w:rsidRPr="0089761A" w:rsidRDefault="00836E79" w:rsidP="0089761A">
      <w:pPr>
        <w:pStyle w:val="Nidungvnbn"/>
        <w:ind w:firstLine="0"/>
      </w:pPr>
    </w:p>
    <w:p w14:paraId="5A4E6770" w14:textId="0E389411" w:rsidR="006F76A3" w:rsidRPr="0089761A" w:rsidRDefault="006F76A3" w:rsidP="0089761A">
      <w:pPr>
        <w:pStyle w:val="Tiumccp3"/>
        <w:outlineLvl w:val="2"/>
        <w:rPr>
          <w:b/>
          <w:bCs/>
        </w:rPr>
      </w:pPr>
      <w:bookmarkStart w:id="30" w:name="_Toc56375099"/>
      <w:r w:rsidRPr="0089761A">
        <w:rPr>
          <w:b/>
          <w:bCs/>
        </w:rPr>
        <w:lastRenderedPageBreak/>
        <w:t>2.1.3 Demo thuật toán</w:t>
      </w:r>
      <w:bookmarkEnd w:id="30"/>
    </w:p>
    <w:p w14:paraId="61971EAC" w14:textId="7C654895" w:rsidR="00FB0516" w:rsidRPr="0089761A" w:rsidRDefault="00D5265F" w:rsidP="0089761A">
      <w:pPr>
        <w:pStyle w:val="Nidungvnbn"/>
      </w:pPr>
      <w:r w:rsidRPr="0089761A">
        <w:t>Trong phần demo thuật toán này, em sẽ so sánh kết quả của 3 đồ thị có số đỉnh lần lượt là 4, 6 và 7 tương ứng với 3 ma trận trọng số đầu vào có kích thước 4x4, 6x6 và 7x7. Kết quả chạy chương trình sau được thể hiện trong biểu đồ dưới đây:</w:t>
      </w:r>
    </w:p>
    <w:p w14:paraId="094DE109" w14:textId="77777777" w:rsidR="00D5265F" w:rsidRPr="0089761A" w:rsidRDefault="00D5265F" w:rsidP="0089761A">
      <w:pPr>
        <w:pStyle w:val="Nidungvnbn"/>
      </w:pPr>
    </w:p>
    <w:p w14:paraId="095B691D" w14:textId="65EFC8F0" w:rsidR="006F76A3" w:rsidRPr="0089761A" w:rsidRDefault="00D5265F" w:rsidP="0089761A">
      <w:pPr>
        <w:pStyle w:val="Caption"/>
        <w:spacing w:line="360" w:lineRule="auto"/>
      </w:pPr>
      <w:r w:rsidRPr="0089761A">
        <w:rPr>
          <w:noProof/>
        </w:rPr>
        <w:drawing>
          <wp:inline distT="0" distB="0" distL="0" distR="0" wp14:anchorId="3D12670D" wp14:editId="139271CB">
            <wp:extent cx="5791835" cy="2962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04.png"/>
                    <pic:cNvPicPr/>
                  </pic:nvPicPr>
                  <pic:blipFill>
                    <a:blip r:embed="rId46">
                      <a:extLst>
                        <a:ext uri="{28A0092B-C50C-407E-A947-70E740481C1C}">
                          <a14:useLocalDpi xmlns:a14="http://schemas.microsoft.com/office/drawing/2010/main" val="0"/>
                        </a:ext>
                      </a:extLst>
                    </a:blip>
                    <a:stretch>
                      <a:fillRect/>
                    </a:stretch>
                  </pic:blipFill>
                  <pic:spPr>
                    <a:xfrm>
                      <a:off x="0" y="0"/>
                      <a:ext cx="5791835" cy="2962910"/>
                    </a:xfrm>
                    <a:prstGeom prst="rect">
                      <a:avLst/>
                    </a:prstGeom>
                  </pic:spPr>
                </pic:pic>
              </a:graphicData>
            </a:graphic>
          </wp:inline>
        </w:drawing>
      </w:r>
    </w:p>
    <w:p w14:paraId="3AFC8B89" w14:textId="47616AAE" w:rsidR="00D5265F" w:rsidRPr="0089761A" w:rsidRDefault="00D5265F" w:rsidP="0089761A">
      <w:pPr>
        <w:spacing w:line="360" w:lineRule="auto"/>
      </w:pPr>
    </w:p>
    <w:p w14:paraId="37CF618C" w14:textId="34A621AF" w:rsidR="00025A85" w:rsidRPr="0089761A" w:rsidRDefault="00D5265F" w:rsidP="0089761A">
      <w:pPr>
        <w:pStyle w:val="Nidungvnbn"/>
      </w:pPr>
      <w:r w:rsidRPr="0089761A">
        <w:t xml:space="preserve">Trong biểu đồ trên, thời gian chạy sau các lần tăng kích thước input đều tăng dần, kể cả kích thước 6x6 so với 7x7 ta vẫn có thể nhận thấy được sự chênh lệnh giữa thời gian chạy thuật toán của 2 đầu vào này. Điều đó cho ta thấy </w:t>
      </w:r>
      <w:r w:rsidR="00B16991" w:rsidRPr="0089761A">
        <w:t>thời gian chạy thuật toán sẽ tỷ lệ thuận với kích thước của ma trận đầu vào.</w:t>
      </w:r>
    </w:p>
    <w:p w14:paraId="48307888" w14:textId="39D59ACB" w:rsidR="004619BF" w:rsidRPr="0089761A" w:rsidRDefault="004619BF" w:rsidP="0089761A">
      <w:pPr>
        <w:pStyle w:val="Nidungvnbn"/>
      </w:pPr>
      <w:r w:rsidRPr="0089761A">
        <w:t xml:space="preserve">Thuật toán này duyệt đồ thị </w:t>
      </w:r>
      <w:r w:rsidR="00480E02" w:rsidRPr="0089761A">
        <w:t xml:space="preserve">G(V,E) </w:t>
      </w:r>
      <w:r w:rsidRPr="0089761A">
        <w:t xml:space="preserve">theo </w:t>
      </w:r>
      <w:r w:rsidR="00EB6944" w:rsidRPr="0089761A">
        <w:t xml:space="preserve">thuật toán </w:t>
      </w:r>
      <w:r w:rsidRPr="0089761A">
        <w:t>BFS ( duyệt theo chiều rộng) trong mỗi lần lặp khi tìm Maximum-Flow</w:t>
      </w:r>
      <w:r w:rsidR="00404A61" w:rsidRPr="0089761A">
        <w:t xml:space="preserve"> của</w:t>
      </w:r>
      <w:r w:rsidRPr="0089761A">
        <w:t xml:space="preserve"> source </w:t>
      </w:r>
      <w:r w:rsidR="000D3558" w:rsidRPr="0089761A">
        <w:t xml:space="preserve">(mỗi source chứa ít nhất một cạnh) </w:t>
      </w:r>
      <w:r w:rsidRPr="0089761A">
        <w:t xml:space="preserve">và sink trong một đồ thị. Một </w:t>
      </w:r>
      <w:r w:rsidR="0021642A" w:rsidRPr="0089761A">
        <w:t>thuật toán BFS có độ phức tạp là O(E) ( trường hợp xấu nhất)</w:t>
      </w:r>
      <w:r w:rsidRPr="0089761A">
        <w:t xml:space="preserve">. Vì độ dài của </w:t>
      </w:r>
      <w:r w:rsidR="0021642A" w:rsidRPr="0089761A">
        <w:t>Maximum-Flow</w:t>
      </w:r>
      <w:r w:rsidRPr="0089761A">
        <w:t xml:space="preserve"> không bao giờ giảm và độ dài của một </w:t>
      </w:r>
      <w:r w:rsidR="0021642A" w:rsidRPr="0089761A">
        <w:t>Maximum-Flow</w:t>
      </w:r>
      <w:r w:rsidRPr="0089761A">
        <w:t xml:space="preserve"> không bao giờ có thể vượt quá V, </w:t>
      </w:r>
      <w:r w:rsidR="0021642A" w:rsidRPr="0089761A">
        <w:t xml:space="preserve">khi đó </w:t>
      </w:r>
      <w:r w:rsidRPr="0089761A">
        <w:t xml:space="preserve">mỗi cạnh có thể được tìm thấy V lần. </w:t>
      </w:r>
      <w:r w:rsidR="0021642A" w:rsidRPr="0089761A">
        <w:t>Vì vậy</w:t>
      </w:r>
      <w:r w:rsidR="00170392" w:rsidRPr="0089761A">
        <w:t>, tổng độ phức tạp của thuật toán này là O</w:t>
      </w:r>
      <w:r w:rsidR="00480E02" w:rsidRPr="0089761A">
        <w:t>(VE</w:t>
      </w:r>
      <w:r w:rsidRPr="0089761A">
        <w:t>^ 2)</w:t>
      </w:r>
    </w:p>
    <w:p w14:paraId="6AB22ACD" w14:textId="00865BD1" w:rsidR="00CD6FDA" w:rsidRPr="0089761A" w:rsidRDefault="00CD6FDA" w:rsidP="0089761A">
      <w:pPr>
        <w:tabs>
          <w:tab w:val="center" w:pos="6379"/>
        </w:tabs>
        <w:spacing w:after="200" w:line="360" w:lineRule="auto"/>
        <w:rPr>
          <w:sz w:val="26"/>
          <w:szCs w:val="26"/>
        </w:rPr>
      </w:pPr>
    </w:p>
    <w:p w14:paraId="7547CD50" w14:textId="009A2185" w:rsidR="00CD6FDA" w:rsidRDefault="00793F1B" w:rsidP="005C06B2">
      <w:pPr>
        <w:pStyle w:val="Heading2"/>
        <w:numPr>
          <w:ilvl w:val="1"/>
          <w:numId w:val="22"/>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31" w:name="_Toc56375100"/>
      <w:r w:rsidR="00CD6FDA" w:rsidRPr="0089761A">
        <w:rPr>
          <w:rFonts w:ascii="Times New Roman" w:hAnsi="Times New Roman" w:cs="Times New Roman"/>
          <w:color w:val="auto"/>
          <w:sz w:val="28"/>
          <w:szCs w:val="28"/>
        </w:rPr>
        <w:t>Maximum Matching in Bipartite Graphs</w:t>
      </w:r>
      <w:bookmarkEnd w:id="31"/>
    </w:p>
    <w:p w14:paraId="163A8C2A" w14:textId="62E1D400" w:rsidR="005C06B2" w:rsidRDefault="005C06B2" w:rsidP="005C06B2">
      <w:pPr>
        <w:pStyle w:val="Heading3"/>
        <w:numPr>
          <w:ilvl w:val="2"/>
          <w:numId w:val="22"/>
        </w:numPr>
        <w:rPr>
          <w:color w:val="000000" w:themeColor="text1"/>
          <w:sz w:val="28"/>
          <w:szCs w:val="28"/>
        </w:rPr>
      </w:pPr>
      <w:bookmarkStart w:id="32" w:name="_Toc56375101"/>
      <w:r w:rsidRPr="005C06B2">
        <w:rPr>
          <w:color w:val="000000" w:themeColor="text1"/>
          <w:sz w:val="28"/>
          <w:szCs w:val="28"/>
        </w:rPr>
        <w:t>Ý tưởng thuật toán</w:t>
      </w:r>
      <w:bookmarkEnd w:id="32"/>
    </w:p>
    <w:p w14:paraId="0C8EE15D" w14:textId="77777777" w:rsidR="005C06B2" w:rsidRPr="005C06B2" w:rsidRDefault="005C06B2" w:rsidP="005C06B2"/>
    <w:p w14:paraId="5E9C6C99" w14:textId="60686CB3" w:rsidR="00CD6FDA" w:rsidRDefault="00CD6FDA" w:rsidP="0089761A">
      <w:pPr>
        <w:spacing w:line="360" w:lineRule="auto"/>
        <w:rPr>
          <w:sz w:val="26"/>
          <w:szCs w:val="26"/>
          <w:shd w:val="clear" w:color="auto" w:fill="FCFCFC"/>
        </w:rPr>
      </w:pPr>
      <w:r w:rsidRPr="0089761A">
        <w:rPr>
          <w:sz w:val="26"/>
          <w:szCs w:val="26"/>
          <w:shd w:val="clear" w:color="auto" w:fill="FCFCFC"/>
        </w:rPr>
        <w:t>Trong lý thuyết đồ thị, một cặp ghép hay tập cạnh độc lập của một đồ thị là một tập các cạnh không có đỉnh chung. Bài toán ghép cặp thường được quan tâm trong trường hợp </w:t>
      </w:r>
      <w:r w:rsidRPr="0089761A">
        <w:rPr>
          <w:i/>
          <w:iCs/>
          <w:sz w:val="26"/>
          <w:szCs w:val="26"/>
          <w:shd w:val="clear" w:color="auto" w:fill="FCFCFC"/>
        </w:rPr>
        <w:t>đồ thị hai phía</w:t>
      </w:r>
      <w:r w:rsidRPr="0089761A">
        <w:rPr>
          <w:sz w:val="26"/>
          <w:szCs w:val="26"/>
          <w:shd w:val="clear" w:color="auto" w:fill="FCFCFC"/>
        </w:rPr>
        <w:t>. Đồ thị đơn vô hướng G=(V,E) là một </w:t>
      </w:r>
      <w:r w:rsidRPr="0089761A">
        <w:rPr>
          <w:i/>
          <w:iCs/>
          <w:sz w:val="26"/>
          <w:szCs w:val="26"/>
          <w:shd w:val="clear" w:color="auto" w:fill="FCFCFC"/>
        </w:rPr>
        <w:t>đồ thị hai phía</w:t>
      </w:r>
      <w:r w:rsidRPr="0089761A">
        <w:rPr>
          <w:sz w:val="26"/>
          <w:szCs w:val="26"/>
          <w:shd w:val="clear" w:color="auto" w:fill="FCFCFC"/>
        </w:rPr>
        <w:t> nếu như tồn tại một cách phân hoạch tập đinh V thành hai tập V</w:t>
      </w:r>
      <w:r w:rsidRPr="0089761A">
        <w:rPr>
          <w:sz w:val="26"/>
          <w:szCs w:val="26"/>
          <w:bdr w:val="none" w:sz="0" w:space="0" w:color="auto" w:frame="1"/>
          <w:shd w:val="clear" w:color="auto" w:fill="FCFCFC"/>
          <w:vertAlign w:val="subscript"/>
        </w:rPr>
        <w:t>1</w:t>
      </w:r>
      <w:r w:rsidRPr="0089761A">
        <w:rPr>
          <w:sz w:val="26"/>
          <w:szCs w:val="26"/>
          <w:shd w:val="clear" w:color="auto" w:fill="FCFCFC"/>
        </w:rPr>
        <w:t>, V</w:t>
      </w:r>
      <w:r w:rsidRPr="0089761A">
        <w:rPr>
          <w:sz w:val="26"/>
          <w:szCs w:val="26"/>
          <w:bdr w:val="none" w:sz="0" w:space="0" w:color="auto" w:frame="1"/>
          <w:shd w:val="clear" w:color="auto" w:fill="FCFCFC"/>
          <w:vertAlign w:val="subscript"/>
        </w:rPr>
        <w:t>2</w:t>
      </w:r>
      <w:r w:rsidRPr="0089761A">
        <w:rPr>
          <w:sz w:val="26"/>
          <w:szCs w:val="26"/>
          <w:shd w:val="clear" w:color="auto" w:fill="FCFCFC"/>
        </w:rPr>
        <w:t> sao cho mỗi cạnh thuộc E đều có dạng v</w:t>
      </w:r>
      <w:r w:rsidRPr="0089761A">
        <w:rPr>
          <w:sz w:val="26"/>
          <w:szCs w:val="26"/>
          <w:bdr w:val="none" w:sz="0" w:space="0" w:color="auto" w:frame="1"/>
          <w:shd w:val="clear" w:color="auto" w:fill="FCFCFC"/>
          <w:vertAlign w:val="subscript"/>
        </w:rPr>
        <w:t>1</w:t>
      </w:r>
      <w:r w:rsidRPr="0089761A">
        <w:rPr>
          <w:sz w:val="26"/>
          <w:szCs w:val="26"/>
          <w:shd w:val="clear" w:color="auto" w:fill="FCFCFC"/>
        </w:rPr>
        <w:t>v</w:t>
      </w:r>
      <w:r w:rsidRPr="0089761A">
        <w:rPr>
          <w:sz w:val="26"/>
          <w:szCs w:val="26"/>
          <w:bdr w:val="none" w:sz="0" w:space="0" w:color="auto" w:frame="1"/>
          <w:shd w:val="clear" w:color="auto" w:fill="FCFCFC"/>
          <w:vertAlign w:val="subscript"/>
        </w:rPr>
        <w:t>2</w:t>
      </w:r>
      <w:r w:rsidRPr="0089761A">
        <w:rPr>
          <w:sz w:val="26"/>
          <w:szCs w:val="26"/>
          <w:shd w:val="clear" w:color="auto" w:fill="FCFCFC"/>
        </w:rPr>
        <w:t> với v</w:t>
      </w:r>
      <w:r w:rsidRPr="0089761A">
        <w:rPr>
          <w:sz w:val="26"/>
          <w:szCs w:val="26"/>
          <w:bdr w:val="none" w:sz="0" w:space="0" w:color="auto" w:frame="1"/>
          <w:shd w:val="clear" w:color="auto" w:fill="FCFCFC"/>
          <w:vertAlign w:val="subscript"/>
        </w:rPr>
        <w:t>1</w:t>
      </w:r>
      <w:r w:rsidRPr="0089761A">
        <w:rPr>
          <w:sz w:val="26"/>
          <w:szCs w:val="26"/>
          <w:shd w:val="clear" w:color="auto" w:fill="FCFCFC"/>
        </w:rPr>
        <w:t> thuộc V</w:t>
      </w:r>
      <w:r w:rsidRPr="0089761A">
        <w:rPr>
          <w:sz w:val="26"/>
          <w:szCs w:val="26"/>
          <w:bdr w:val="none" w:sz="0" w:space="0" w:color="auto" w:frame="1"/>
          <w:shd w:val="clear" w:color="auto" w:fill="FCFCFC"/>
          <w:vertAlign w:val="subscript"/>
        </w:rPr>
        <w:t>1</w:t>
      </w:r>
      <w:r w:rsidRPr="0089761A">
        <w:rPr>
          <w:sz w:val="26"/>
          <w:szCs w:val="26"/>
          <w:shd w:val="clear" w:color="auto" w:fill="FCFCFC"/>
        </w:rPr>
        <w:t>, v</w:t>
      </w:r>
      <w:r w:rsidRPr="0089761A">
        <w:rPr>
          <w:sz w:val="26"/>
          <w:szCs w:val="26"/>
          <w:bdr w:val="none" w:sz="0" w:space="0" w:color="auto" w:frame="1"/>
          <w:shd w:val="clear" w:color="auto" w:fill="FCFCFC"/>
          <w:vertAlign w:val="subscript"/>
        </w:rPr>
        <w:t>2</w:t>
      </w:r>
      <w:r w:rsidRPr="0089761A">
        <w:rPr>
          <w:sz w:val="26"/>
          <w:szCs w:val="26"/>
          <w:shd w:val="clear" w:color="auto" w:fill="FCFCFC"/>
        </w:rPr>
        <w:t> thuộc V</w:t>
      </w:r>
      <w:r w:rsidRPr="0089761A">
        <w:rPr>
          <w:sz w:val="26"/>
          <w:szCs w:val="26"/>
          <w:bdr w:val="none" w:sz="0" w:space="0" w:color="auto" w:frame="1"/>
          <w:shd w:val="clear" w:color="auto" w:fill="FCFCFC"/>
          <w:vertAlign w:val="subscript"/>
        </w:rPr>
        <w:t>2</w:t>
      </w:r>
      <w:r w:rsidRPr="0089761A">
        <w:rPr>
          <w:sz w:val="26"/>
          <w:szCs w:val="26"/>
          <w:shd w:val="clear" w:color="auto" w:fill="FCFCFC"/>
        </w:rPr>
        <w:t xml:space="preserve">. </w:t>
      </w:r>
    </w:p>
    <w:p w14:paraId="211EE68C" w14:textId="5ABB8FFF" w:rsidR="005C06B2" w:rsidRPr="005C06B2" w:rsidRDefault="005C06B2" w:rsidP="005C06B2">
      <w:pPr>
        <w:pStyle w:val="Heading3"/>
        <w:ind w:firstLine="720"/>
        <w:rPr>
          <w:color w:val="000000" w:themeColor="text1"/>
          <w:sz w:val="28"/>
          <w:szCs w:val="28"/>
          <w:shd w:val="clear" w:color="auto" w:fill="FFFFFF"/>
        </w:rPr>
      </w:pPr>
      <w:bookmarkStart w:id="33" w:name="_Toc56375102"/>
      <w:r w:rsidRPr="005C06B2">
        <w:rPr>
          <w:color w:val="000000" w:themeColor="text1"/>
          <w:sz w:val="28"/>
          <w:szCs w:val="28"/>
          <w:shd w:val="clear" w:color="auto" w:fill="FCFCFC"/>
        </w:rPr>
        <w:t>2.2.2 Triển khai</w:t>
      </w:r>
      <w:bookmarkEnd w:id="33"/>
    </w:p>
    <w:p w14:paraId="31FF1136" w14:textId="77777777" w:rsidR="00CD6FDA" w:rsidRPr="0089761A" w:rsidRDefault="00CD6FDA" w:rsidP="0089761A">
      <w:pPr>
        <w:shd w:val="clear" w:color="auto" w:fill="FFFFFF"/>
        <w:spacing w:line="360" w:lineRule="auto"/>
        <w:rPr>
          <w:sz w:val="26"/>
          <w:szCs w:val="26"/>
        </w:rPr>
      </w:pPr>
      <w:r w:rsidRPr="0089761A">
        <w:rPr>
          <w:sz w:val="26"/>
          <w:szCs w:val="26"/>
        </w:rPr>
        <w:t xml:space="preserve">Giả sử G=(V,E) là đồ thị vô hướng, trong đó mỗi cạnh (v,w) được gán với một số thực c(v,w) gọi là trọng số của nó. </w:t>
      </w:r>
    </w:p>
    <w:p w14:paraId="2144001D" w14:textId="77777777" w:rsidR="00CD6FDA" w:rsidRPr="0089761A" w:rsidRDefault="00CD6FDA" w:rsidP="0089761A">
      <w:pPr>
        <w:shd w:val="clear" w:color="auto" w:fill="FFFFFF"/>
        <w:spacing w:line="360" w:lineRule="auto"/>
        <w:rPr>
          <w:sz w:val="26"/>
          <w:szCs w:val="26"/>
        </w:rPr>
      </w:pPr>
      <w:r w:rsidRPr="0089761A">
        <w:rPr>
          <w:sz w:val="26"/>
          <w:szCs w:val="26"/>
        </w:rPr>
        <w:t xml:space="preserve">Cặp ghép M trên đồ thị G là tập các cạnh của đồ thị trong đó không có hai cạnh nào có đỉnh chung. </w:t>
      </w:r>
    </w:p>
    <w:p w14:paraId="48C5148D" w14:textId="77777777" w:rsidR="00CD6FDA" w:rsidRPr="0089761A" w:rsidRDefault="00CD6FDA" w:rsidP="0089761A">
      <w:pPr>
        <w:pStyle w:val="ListParagraph"/>
        <w:numPr>
          <w:ilvl w:val="0"/>
          <w:numId w:val="17"/>
        </w:numPr>
        <w:shd w:val="clear" w:color="auto" w:fill="FFFFFF"/>
        <w:spacing w:after="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 xml:space="preserve">Số cạnh trong M -kích thước. </w:t>
      </w:r>
    </w:p>
    <w:p w14:paraId="4BB25205" w14:textId="77777777" w:rsidR="00CD6FDA" w:rsidRPr="0089761A" w:rsidRDefault="00CD6FDA" w:rsidP="0089761A">
      <w:pPr>
        <w:pStyle w:val="ListParagraph"/>
        <w:numPr>
          <w:ilvl w:val="0"/>
          <w:numId w:val="17"/>
        </w:numPr>
        <w:shd w:val="clear" w:color="auto" w:fill="FFFFFF"/>
        <w:spacing w:after="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 xml:space="preserve">Tổng trọng số của các cạnh trong M -trọng lượngcủa cặp ghép. </w:t>
      </w:r>
    </w:p>
    <w:p w14:paraId="130159C5" w14:textId="77777777" w:rsidR="00CD6FDA" w:rsidRPr="0089761A" w:rsidRDefault="00CD6FDA" w:rsidP="0089761A">
      <w:pPr>
        <w:pStyle w:val="ListParagraph"/>
        <w:numPr>
          <w:ilvl w:val="0"/>
          <w:numId w:val="17"/>
        </w:numPr>
        <w:shd w:val="clear" w:color="auto" w:fill="FFFFFF"/>
        <w:spacing w:after="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Cặp ghép với kích thước lớn nhất được gọi là cặp ghép cực đại.</w:t>
      </w:r>
    </w:p>
    <w:p w14:paraId="35DD86C6" w14:textId="77777777" w:rsidR="00CD6FDA" w:rsidRPr="0089761A" w:rsidRDefault="00CD6FDA" w:rsidP="0089761A">
      <w:pPr>
        <w:pStyle w:val="ListParagraph"/>
        <w:numPr>
          <w:ilvl w:val="0"/>
          <w:numId w:val="17"/>
        </w:numPr>
        <w:shd w:val="clear" w:color="auto" w:fill="FFFFFF"/>
        <w:spacing w:after="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Cặp ghép với trọng lượng lớn nhất được gọi là cặp ghép lớn nhất.</w:t>
      </w:r>
    </w:p>
    <w:p w14:paraId="0E883A37" w14:textId="77777777" w:rsidR="00CD6FDA" w:rsidRPr="0089761A" w:rsidRDefault="00CD6FDA" w:rsidP="0089761A">
      <w:pPr>
        <w:pStyle w:val="ListParagraph"/>
        <w:numPr>
          <w:ilvl w:val="0"/>
          <w:numId w:val="17"/>
        </w:numPr>
        <w:shd w:val="clear" w:color="auto" w:fill="FFFFFF"/>
        <w:spacing w:after="0" w:line="360" w:lineRule="auto"/>
        <w:rPr>
          <w:rFonts w:ascii="Times New Roman" w:eastAsia="Times New Roman" w:hAnsi="Times New Roman" w:cs="Times New Roman"/>
          <w:sz w:val="26"/>
          <w:szCs w:val="26"/>
        </w:rPr>
      </w:pPr>
      <w:r w:rsidRPr="0089761A">
        <w:rPr>
          <w:rFonts w:ascii="Times New Roman" w:eastAsia="Times New Roman" w:hAnsi="Times New Roman" w:cs="Times New Roman"/>
          <w:sz w:val="26"/>
          <w:szCs w:val="26"/>
        </w:rPr>
        <w:t>Cặp ghép được gọi là đầy đủ (hoàn hảo) nếu mỗi đỉnh của đồ thị là đầu mút của ít nhất một cạnh trong cặp ghép.</w:t>
      </w:r>
    </w:p>
    <w:p w14:paraId="1B2E131E" w14:textId="77777777" w:rsidR="00CD6FDA" w:rsidRPr="0089761A" w:rsidRDefault="00CD6FDA" w:rsidP="0089761A">
      <w:pPr>
        <w:shd w:val="clear" w:color="auto" w:fill="FFFFFF"/>
        <w:spacing w:line="360" w:lineRule="auto"/>
        <w:rPr>
          <w:sz w:val="26"/>
          <w:szCs w:val="26"/>
        </w:rPr>
      </w:pPr>
    </w:p>
    <w:p w14:paraId="51A03625" w14:textId="77777777" w:rsidR="00CD6FDA" w:rsidRPr="0089761A" w:rsidRDefault="00CD6FDA" w:rsidP="0089761A">
      <w:pPr>
        <w:shd w:val="clear" w:color="auto" w:fill="FFFFFF"/>
        <w:spacing w:line="360" w:lineRule="auto"/>
        <w:rPr>
          <w:sz w:val="26"/>
          <w:szCs w:val="26"/>
        </w:rPr>
      </w:pPr>
      <w:r w:rsidRPr="0089761A">
        <w:rPr>
          <w:sz w:val="26"/>
          <w:szCs w:val="26"/>
        </w:rPr>
        <w:t xml:space="preserve">Giả sử M là một cặp ghép trên G, Nếu cạnh e= (x, y) € M,  ta nói e là cạnh của cặp ghép (hay cạnh đậm) và các đỉnh x, ylà các đỉnh đậm (hay không tự do).  </w:t>
      </w:r>
    </w:p>
    <w:p w14:paraId="0A4A17E4" w14:textId="77777777" w:rsidR="00CD6FDA" w:rsidRPr="0089761A" w:rsidRDefault="00CD6FDA" w:rsidP="0089761A">
      <w:pPr>
        <w:shd w:val="clear" w:color="auto" w:fill="FFFFFF"/>
        <w:spacing w:line="360" w:lineRule="auto"/>
        <w:rPr>
          <w:sz w:val="26"/>
          <w:szCs w:val="26"/>
        </w:rPr>
      </w:pPr>
      <w:r w:rsidRPr="0089761A">
        <w:rPr>
          <w:sz w:val="26"/>
          <w:szCs w:val="26"/>
        </w:rPr>
        <w:t>Nếu cạnh e= (x, y) €M, thì ta nói e là cạnh nhạt còn các đỉnh x, ylà các đỉnh nhạt (hay tự do).</w:t>
      </w:r>
    </w:p>
    <w:p w14:paraId="57832F43" w14:textId="77777777" w:rsidR="00CD6FDA" w:rsidRPr="0089761A" w:rsidRDefault="00CD6FDA" w:rsidP="0089761A">
      <w:pPr>
        <w:shd w:val="clear" w:color="auto" w:fill="FFFFFF"/>
        <w:spacing w:line="360" w:lineRule="auto"/>
        <w:rPr>
          <w:sz w:val="26"/>
          <w:szCs w:val="26"/>
        </w:rPr>
      </w:pPr>
    </w:p>
    <w:p w14:paraId="7B81B3C4" w14:textId="6630D918" w:rsidR="00CD6FDA" w:rsidRPr="0089761A" w:rsidRDefault="00CD6FDA" w:rsidP="0089761A">
      <w:pPr>
        <w:shd w:val="clear" w:color="auto" w:fill="FFFFFF"/>
        <w:spacing w:line="360" w:lineRule="auto"/>
        <w:rPr>
          <w:sz w:val="26"/>
          <w:szCs w:val="26"/>
        </w:rPr>
      </w:pPr>
      <w:r w:rsidRPr="0089761A">
        <w:rPr>
          <w:sz w:val="26"/>
          <w:szCs w:val="26"/>
        </w:rPr>
        <w:lastRenderedPageBreak/>
        <w:t>Mã giả</w:t>
      </w:r>
      <w:r w:rsidR="00683C6E">
        <w:rPr>
          <w:sz w:val="26"/>
          <w:szCs w:val="26"/>
        </w:rPr>
        <w:t>:</w:t>
      </w:r>
    </w:p>
    <w:p w14:paraId="7F103A11" w14:textId="5A84F0EF" w:rsidR="007E235D" w:rsidRPr="00D82DCD" w:rsidRDefault="00CD6FDA" w:rsidP="00D82DCD">
      <w:pPr>
        <w:shd w:val="clear" w:color="auto" w:fill="FFFFFF"/>
        <w:spacing w:line="360" w:lineRule="auto"/>
        <w:rPr>
          <w:sz w:val="26"/>
          <w:szCs w:val="26"/>
        </w:rPr>
      </w:pPr>
      <w:r w:rsidRPr="0089761A">
        <w:rPr>
          <w:noProof/>
          <w:sz w:val="26"/>
          <w:szCs w:val="26"/>
        </w:rPr>
        <mc:AlternateContent>
          <mc:Choice Requires="wps">
            <w:drawing>
              <wp:anchor distT="45720" distB="45720" distL="114300" distR="114300" simplePos="0" relativeHeight="251669504" behindDoc="0" locked="0" layoutInCell="1" allowOverlap="1" wp14:anchorId="0713BE16" wp14:editId="6F073E31">
                <wp:simplePos x="0" y="0"/>
                <wp:positionH relativeFrom="column">
                  <wp:posOffset>-149860</wp:posOffset>
                </wp:positionH>
                <wp:positionV relativeFrom="paragraph">
                  <wp:posOffset>151130</wp:posOffset>
                </wp:positionV>
                <wp:extent cx="5850890" cy="5277485"/>
                <wp:effectExtent l="0" t="0" r="16510" b="184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5277485"/>
                        </a:xfrm>
                        <a:prstGeom prst="rect">
                          <a:avLst/>
                        </a:prstGeom>
                        <a:solidFill>
                          <a:srgbClr val="FFFFFF"/>
                        </a:solidFill>
                        <a:ln w="9525">
                          <a:solidFill>
                            <a:srgbClr val="000000"/>
                          </a:solidFill>
                          <a:miter lim="800000"/>
                          <a:headEnd/>
                          <a:tailEnd/>
                        </a:ln>
                      </wps:spPr>
                      <wps:txbx>
                        <w:txbxContent>
                          <w:p w14:paraId="047E6E55" w14:textId="77777777" w:rsidR="00CD6FDA" w:rsidRDefault="00CD6FDA" w:rsidP="00CD6FDA">
                            <w:r>
                              <w:t xml:space="preserve">//Finds a maximum matching in a bipartite graph by a BFS-like traversal </w:t>
                            </w:r>
                          </w:p>
                          <w:p w14:paraId="015B74F8" w14:textId="77777777" w:rsidR="00CD6FDA" w:rsidRDefault="00CD6FDA" w:rsidP="00CD6FDA">
                            <w:r>
                              <w:t xml:space="preserve">//Input: A bipartite graph G = </w:t>
                            </w:r>
                            <w:r>
                              <w:br/>
                              <w:t>V, U, E</w:t>
                            </w:r>
                            <w:r>
                              <w:br w:type="page"/>
                              <w:t xml:space="preserve"> //Output: A maximum-cardinality matching M in the input graph initialize set M of edges with some valid matching (e.g., the empty set) initialize queue Q with all the free vertices in V (in any order) </w:t>
                            </w:r>
                          </w:p>
                          <w:p w14:paraId="2CA30983" w14:textId="77777777" w:rsidR="00CD6FDA" w:rsidRDefault="00CD6FDA" w:rsidP="00CD6FDA"/>
                          <w:p w14:paraId="05B0C202" w14:textId="77777777" w:rsidR="00CD6FDA" w:rsidRDefault="00CD6FDA" w:rsidP="00CD6FDA">
                            <w:r>
                              <w:t xml:space="preserve">while not Empty(Q) do </w:t>
                            </w:r>
                          </w:p>
                          <w:p w14:paraId="690F766B" w14:textId="77777777" w:rsidR="00CD6FDA" w:rsidRDefault="00CD6FDA" w:rsidP="00CD6FDA">
                            <w:pPr>
                              <w:ind w:firstLine="720"/>
                            </w:pPr>
                            <w:r>
                              <w:t xml:space="preserve">w ← Front(Q); Dequeue(Q) </w:t>
                            </w:r>
                          </w:p>
                          <w:p w14:paraId="113EC519" w14:textId="77777777" w:rsidR="00CD6FDA" w:rsidRDefault="00CD6FDA" w:rsidP="00CD6FDA">
                            <w:pPr>
                              <w:ind w:firstLine="720"/>
                            </w:pPr>
                            <w:r>
                              <w:t xml:space="preserve">if w </w:t>
                            </w:r>
                            <w:r>
                              <w:rPr>
                                <w:rFonts w:ascii="Cambria Math" w:hAnsi="Cambria Math" w:cs="Cambria Math"/>
                              </w:rPr>
                              <w:t>∈</w:t>
                            </w:r>
                            <w:r>
                              <w:t xml:space="preserve"> V </w:t>
                            </w:r>
                          </w:p>
                          <w:p w14:paraId="301C0030" w14:textId="77777777" w:rsidR="00CD6FDA" w:rsidRDefault="00CD6FDA" w:rsidP="00CD6FDA">
                            <w:pPr>
                              <w:ind w:left="720" w:firstLine="720"/>
                            </w:pPr>
                            <w:r>
                              <w:t xml:space="preserve">for every vertex u adjacent to w do </w:t>
                            </w:r>
                          </w:p>
                          <w:p w14:paraId="3D3FFC71" w14:textId="77777777" w:rsidR="00CD6FDA" w:rsidRDefault="00CD6FDA" w:rsidP="00CD6FDA">
                            <w:pPr>
                              <w:ind w:left="1440" w:firstLine="720"/>
                            </w:pPr>
                            <w:r>
                              <w:t xml:space="preserve">if u is free </w:t>
                            </w:r>
                          </w:p>
                          <w:p w14:paraId="5AC44E12" w14:textId="77777777" w:rsidR="00CD6FDA" w:rsidRDefault="00CD6FDA" w:rsidP="00CD6FDA">
                            <w:pPr>
                              <w:ind w:left="1440" w:firstLine="720"/>
                            </w:pPr>
                            <w:r>
                              <w:t xml:space="preserve">//augment </w:t>
                            </w:r>
                          </w:p>
                          <w:p w14:paraId="37F3EC45" w14:textId="77777777" w:rsidR="00CD6FDA" w:rsidRDefault="00CD6FDA" w:rsidP="00CD6FDA">
                            <w:pPr>
                              <w:ind w:left="2160" w:firstLine="720"/>
                            </w:pPr>
                            <w:r>
                              <w:t xml:space="preserve">M ← M </w:t>
                            </w:r>
                            <w:r>
                              <w:rPr>
                                <w:rFonts w:ascii="Cambria Math" w:hAnsi="Cambria Math" w:cs="Cambria Math"/>
                              </w:rPr>
                              <w:t>∪</w:t>
                            </w:r>
                            <w:r>
                              <w:t xml:space="preserve"> (w, u) </w:t>
                            </w:r>
                          </w:p>
                          <w:p w14:paraId="23BBE3D7" w14:textId="77777777" w:rsidR="00CD6FDA" w:rsidRDefault="00CD6FDA" w:rsidP="00CD6FDA">
                            <w:pPr>
                              <w:ind w:left="2160" w:firstLine="720"/>
                            </w:pPr>
                            <w:r>
                              <w:t xml:space="preserve">v ← w </w:t>
                            </w:r>
                          </w:p>
                          <w:p w14:paraId="7A208199" w14:textId="77777777" w:rsidR="00CD6FDA" w:rsidRDefault="00CD6FDA" w:rsidP="00CD6FDA">
                            <w:pPr>
                              <w:ind w:left="2160" w:firstLine="720"/>
                            </w:pPr>
                            <w:r>
                              <w:t xml:space="preserve">while v is labeled do </w:t>
                            </w:r>
                          </w:p>
                          <w:p w14:paraId="4C18CA42" w14:textId="77777777" w:rsidR="00CD6FDA" w:rsidRDefault="00CD6FDA" w:rsidP="00CD6FDA">
                            <w:pPr>
                              <w:ind w:left="2880" w:firstLine="720"/>
                            </w:pPr>
                            <w:r>
                              <w:t xml:space="preserve">u ← vertex indicated by v’s label; M ← M − (v, u) </w:t>
                            </w:r>
                          </w:p>
                          <w:p w14:paraId="6E143398" w14:textId="77777777" w:rsidR="00CD6FDA" w:rsidRDefault="00CD6FDA" w:rsidP="00CD6FDA">
                            <w:pPr>
                              <w:ind w:left="2880" w:firstLine="720"/>
                            </w:pPr>
                            <w:r>
                              <w:t xml:space="preserve">v ← vertex indicated by u’s label; M ← M </w:t>
                            </w:r>
                            <w:r>
                              <w:rPr>
                                <w:rFonts w:ascii="Cambria Math" w:hAnsi="Cambria Math" w:cs="Cambria Math"/>
                              </w:rPr>
                              <w:t>∪</w:t>
                            </w:r>
                            <w:r>
                              <w:t xml:space="preserve"> (v, u) </w:t>
                            </w:r>
                          </w:p>
                          <w:p w14:paraId="180C4475" w14:textId="77777777" w:rsidR="00CD6FDA" w:rsidRDefault="00CD6FDA" w:rsidP="00CD6FDA">
                            <w:pPr>
                              <w:ind w:left="2880"/>
                            </w:pPr>
                            <w:r>
                              <w:t xml:space="preserve">remove all vertex labels </w:t>
                            </w:r>
                          </w:p>
                          <w:p w14:paraId="29AB0842" w14:textId="77777777" w:rsidR="00CD6FDA" w:rsidRDefault="00CD6FDA" w:rsidP="00CD6FDA">
                            <w:pPr>
                              <w:ind w:left="2160" w:firstLine="720"/>
                            </w:pPr>
                            <w:r>
                              <w:t xml:space="preserve">reinitialize Q with all free vertices in V </w:t>
                            </w:r>
                          </w:p>
                          <w:p w14:paraId="216897F5" w14:textId="77777777" w:rsidR="00CD6FDA" w:rsidRDefault="00CD6FDA" w:rsidP="00CD6FDA">
                            <w:pPr>
                              <w:ind w:left="2160" w:firstLine="720"/>
                            </w:pPr>
                            <w:r>
                              <w:t xml:space="preserve">break //exit the for loop </w:t>
                            </w:r>
                          </w:p>
                          <w:p w14:paraId="449A4C86" w14:textId="77777777" w:rsidR="00CD6FDA" w:rsidRDefault="00CD6FDA" w:rsidP="00CD6FDA">
                            <w:pPr>
                              <w:ind w:left="1440" w:firstLine="720"/>
                            </w:pPr>
                            <w:r>
                              <w:t xml:space="preserve">else //u is matched </w:t>
                            </w:r>
                          </w:p>
                          <w:p w14:paraId="6E768532" w14:textId="77777777" w:rsidR="00CD6FDA" w:rsidRDefault="00CD6FDA" w:rsidP="00CD6FDA">
                            <w:pPr>
                              <w:ind w:left="2160" w:firstLine="720"/>
                            </w:pPr>
                            <w:r>
                              <w:t xml:space="preserve">if (w, u) </w:t>
                            </w:r>
                            <w:r>
                              <w:rPr>
                                <w:rFonts w:ascii="Cambria Math" w:hAnsi="Cambria Math" w:cs="Cambria Math"/>
                              </w:rPr>
                              <w:t>∈</w:t>
                            </w:r>
                            <w:r>
                              <w:t xml:space="preserve"> M and u is unlabeled </w:t>
                            </w:r>
                          </w:p>
                          <w:p w14:paraId="53E0CB2B" w14:textId="77777777" w:rsidR="00CD6FDA" w:rsidRDefault="00CD6FDA" w:rsidP="00CD6FDA">
                            <w:pPr>
                              <w:ind w:left="2880" w:firstLine="720"/>
                            </w:pPr>
                            <w:r>
                              <w:t xml:space="preserve">label u with w </w:t>
                            </w:r>
                          </w:p>
                          <w:p w14:paraId="71DF2222" w14:textId="77777777" w:rsidR="00CD6FDA" w:rsidRDefault="00CD6FDA" w:rsidP="00CD6FDA">
                            <w:pPr>
                              <w:ind w:left="2880" w:firstLine="720"/>
                            </w:pPr>
                            <w:r>
                              <w:t xml:space="preserve">Enqueue(Q, u) </w:t>
                            </w:r>
                          </w:p>
                          <w:p w14:paraId="182D79AD" w14:textId="77777777" w:rsidR="00CD6FDA" w:rsidRDefault="00CD6FDA" w:rsidP="00CD6FDA">
                            <w:pPr>
                              <w:ind w:firstLine="720"/>
                            </w:pPr>
                            <w:r>
                              <w:t xml:space="preserve">else //w </w:t>
                            </w:r>
                            <w:r>
                              <w:rPr>
                                <w:rFonts w:ascii="Cambria Math" w:hAnsi="Cambria Math" w:cs="Cambria Math"/>
                              </w:rPr>
                              <w:t>∈</w:t>
                            </w:r>
                            <w:r>
                              <w:t xml:space="preserve"> U (and matched) </w:t>
                            </w:r>
                          </w:p>
                          <w:p w14:paraId="23A19720" w14:textId="77777777" w:rsidR="00CD6FDA" w:rsidRDefault="00CD6FDA" w:rsidP="00CD6FDA">
                            <w:pPr>
                              <w:ind w:left="720" w:firstLine="720"/>
                            </w:pPr>
                            <w:r>
                              <w:t xml:space="preserve">label the mate v of w with w </w:t>
                            </w:r>
                          </w:p>
                          <w:p w14:paraId="092F5FB9" w14:textId="77777777" w:rsidR="00CD6FDA" w:rsidRDefault="00CD6FDA" w:rsidP="00CD6FDA">
                            <w:pPr>
                              <w:ind w:left="720" w:firstLine="720"/>
                            </w:pPr>
                            <w:r>
                              <w:t xml:space="preserve">Enqueue(Q, v) </w:t>
                            </w:r>
                          </w:p>
                          <w:p w14:paraId="7977FF6A" w14:textId="77777777" w:rsidR="00CD6FDA" w:rsidRDefault="00CD6FDA" w:rsidP="00CD6FDA">
                            <w:r>
                              <w:t>return M //current matching is maximum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13BE16" id="_x0000_s1036" type="#_x0000_t202" style="position:absolute;margin-left:-11.8pt;margin-top:11.9pt;width:460.7pt;height:415.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">
                <v:textbox>
                  <w:txbxContent>
                    <w:p w14:paraId="047E6E55" w14:textId="77777777" w:rsidR="00CD6FDA" w:rsidRDefault="00CD6FDA" w:rsidP="00CD6FDA">
                      <w:r>
                        <w:t xml:space="preserve">//Finds a maximum matching in a bipartite graph by a BFS-like traversal </w:t>
                      </w:r>
                    </w:p>
                    <w:p w14:paraId="015B74F8" w14:textId="77777777" w:rsidR="00CD6FDA" w:rsidRDefault="00CD6FDA" w:rsidP="00CD6FDA">
                      <w:r>
                        <w:t xml:space="preserve">//Input: A bipartite graph G = </w:t>
                      </w:r>
                      <w:r>
                        <w:br/>
                        <w:t>V, U, E</w:t>
                      </w:r>
                      <w:r>
                        <w:br w:type="page"/>
                        <w:t xml:space="preserve"> //Output: A maximum-cardinality matching M in the input graph initialize set M of edges with some valid matching (e.g., the empty set) initialize queue Q with all the free vertices in V (in any order) </w:t>
                      </w:r>
                    </w:p>
                    <w:p w14:paraId="2CA30983" w14:textId="77777777" w:rsidR="00CD6FDA" w:rsidRDefault="00CD6FDA" w:rsidP="00CD6FDA"/>
                    <w:p w14:paraId="05B0C202" w14:textId="77777777" w:rsidR="00CD6FDA" w:rsidRDefault="00CD6FDA" w:rsidP="00CD6FDA">
                      <w:r>
                        <w:t xml:space="preserve">while not Empty(Q) do </w:t>
                      </w:r>
                    </w:p>
                    <w:p w14:paraId="690F766B" w14:textId="77777777" w:rsidR="00CD6FDA" w:rsidRDefault="00CD6FDA" w:rsidP="00CD6FDA">
                      <w:pPr>
                        <w:ind w:firstLine="720"/>
                      </w:pPr>
                      <w:r>
                        <w:t xml:space="preserve">w ← Front(Q); Dequeue(Q) </w:t>
                      </w:r>
                    </w:p>
                    <w:p w14:paraId="113EC519" w14:textId="77777777" w:rsidR="00CD6FDA" w:rsidRDefault="00CD6FDA" w:rsidP="00CD6FDA">
                      <w:pPr>
                        <w:ind w:firstLine="720"/>
                      </w:pPr>
                      <w:r>
                        <w:t xml:space="preserve">if w </w:t>
                      </w:r>
                      <w:r>
                        <w:rPr>
                          <w:rFonts w:ascii="Cambria Math" w:hAnsi="Cambria Math" w:cs="Cambria Math"/>
                        </w:rPr>
                        <w:t>∈</w:t>
                      </w:r>
                      <w:r>
                        <w:t xml:space="preserve"> V </w:t>
                      </w:r>
                    </w:p>
                    <w:p w14:paraId="301C0030" w14:textId="77777777" w:rsidR="00CD6FDA" w:rsidRDefault="00CD6FDA" w:rsidP="00CD6FDA">
                      <w:pPr>
                        <w:ind w:left="720" w:firstLine="720"/>
                      </w:pPr>
                      <w:r>
                        <w:t xml:space="preserve">for every vertex u adjacent to w do </w:t>
                      </w:r>
                    </w:p>
                    <w:p w14:paraId="3D3FFC71" w14:textId="77777777" w:rsidR="00CD6FDA" w:rsidRDefault="00CD6FDA" w:rsidP="00CD6FDA">
                      <w:pPr>
                        <w:ind w:left="1440" w:firstLine="720"/>
                      </w:pPr>
                      <w:r>
                        <w:t xml:space="preserve">if u is free </w:t>
                      </w:r>
                    </w:p>
                    <w:p w14:paraId="5AC44E12" w14:textId="77777777" w:rsidR="00CD6FDA" w:rsidRDefault="00CD6FDA" w:rsidP="00CD6FDA">
                      <w:pPr>
                        <w:ind w:left="1440" w:firstLine="720"/>
                      </w:pPr>
                      <w:r>
                        <w:t xml:space="preserve">//augment </w:t>
                      </w:r>
                    </w:p>
                    <w:p w14:paraId="37F3EC45" w14:textId="77777777" w:rsidR="00CD6FDA" w:rsidRDefault="00CD6FDA" w:rsidP="00CD6FDA">
                      <w:pPr>
                        <w:ind w:left="2160" w:firstLine="720"/>
                      </w:pPr>
                      <w:r>
                        <w:t xml:space="preserve">M ← M </w:t>
                      </w:r>
                      <w:r>
                        <w:rPr>
                          <w:rFonts w:ascii="Cambria Math" w:hAnsi="Cambria Math" w:cs="Cambria Math"/>
                        </w:rPr>
                        <w:t>∪</w:t>
                      </w:r>
                      <w:r>
                        <w:t xml:space="preserve"> (w, u) </w:t>
                      </w:r>
                    </w:p>
                    <w:p w14:paraId="23BBE3D7" w14:textId="77777777" w:rsidR="00CD6FDA" w:rsidRDefault="00CD6FDA" w:rsidP="00CD6FDA">
                      <w:pPr>
                        <w:ind w:left="2160" w:firstLine="720"/>
                      </w:pPr>
                      <w:r>
                        <w:t xml:space="preserve">v ← w </w:t>
                      </w:r>
                    </w:p>
                    <w:p w14:paraId="7A208199" w14:textId="77777777" w:rsidR="00CD6FDA" w:rsidRDefault="00CD6FDA" w:rsidP="00CD6FDA">
                      <w:pPr>
                        <w:ind w:left="2160" w:firstLine="720"/>
                      </w:pPr>
                      <w:r>
                        <w:t xml:space="preserve">while v is labeled do </w:t>
                      </w:r>
                    </w:p>
                    <w:p w14:paraId="4C18CA42" w14:textId="77777777" w:rsidR="00CD6FDA" w:rsidRDefault="00CD6FDA" w:rsidP="00CD6FDA">
                      <w:pPr>
                        <w:ind w:left="2880" w:firstLine="720"/>
                      </w:pPr>
                      <w:r>
                        <w:t xml:space="preserve">u ← vertex indicated by v’s label; M ← M − (v, u) </w:t>
                      </w:r>
                    </w:p>
                    <w:p w14:paraId="6E143398" w14:textId="77777777" w:rsidR="00CD6FDA" w:rsidRDefault="00CD6FDA" w:rsidP="00CD6FDA">
                      <w:pPr>
                        <w:ind w:left="2880" w:firstLine="720"/>
                      </w:pPr>
                      <w:r>
                        <w:t xml:space="preserve">v ← vertex indicated by u’s label; M ← M </w:t>
                      </w:r>
                      <w:r>
                        <w:rPr>
                          <w:rFonts w:ascii="Cambria Math" w:hAnsi="Cambria Math" w:cs="Cambria Math"/>
                        </w:rPr>
                        <w:t>∪</w:t>
                      </w:r>
                      <w:r>
                        <w:t xml:space="preserve"> (v, u) </w:t>
                      </w:r>
                    </w:p>
                    <w:p w14:paraId="180C4475" w14:textId="77777777" w:rsidR="00CD6FDA" w:rsidRDefault="00CD6FDA" w:rsidP="00CD6FDA">
                      <w:pPr>
                        <w:ind w:left="2880"/>
                      </w:pPr>
                      <w:r>
                        <w:t xml:space="preserve">remove all vertex labels </w:t>
                      </w:r>
                    </w:p>
                    <w:p w14:paraId="29AB0842" w14:textId="77777777" w:rsidR="00CD6FDA" w:rsidRDefault="00CD6FDA" w:rsidP="00CD6FDA">
                      <w:pPr>
                        <w:ind w:left="2160" w:firstLine="720"/>
                      </w:pPr>
                      <w:r>
                        <w:t xml:space="preserve">reinitialize Q with all free vertices in V </w:t>
                      </w:r>
                    </w:p>
                    <w:p w14:paraId="216897F5" w14:textId="77777777" w:rsidR="00CD6FDA" w:rsidRDefault="00CD6FDA" w:rsidP="00CD6FDA">
                      <w:pPr>
                        <w:ind w:left="2160" w:firstLine="720"/>
                      </w:pPr>
                      <w:r>
                        <w:t xml:space="preserve">break //exit the for loop </w:t>
                      </w:r>
                    </w:p>
                    <w:p w14:paraId="449A4C86" w14:textId="77777777" w:rsidR="00CD6FDA" w:rsidRDefault="00CD6FDA" w:rsidP="00CD6FDA">
                      <w:pPr>
                        <w:ind w:left="1440" w:firstLine="720"/>
                      </w:pPr>
                      <w:r>
                        <w:t xml:space="preserve">else //u is matched </w:t>
                      </w:r>
                    </w:p>
                    <w:p w14:paraId="6E768532" w14:textId="77777777" w:rsidR="00CD6FDA" w:rsidRDefault="00CD6FDA" w:rsidP="00CD6FDA">
                      <w:pPr>
                        <w:ind w:left="2160" w:firstLine="720"/>
                      </w:pPr>
                      <w:r>
                        <w:t xml:space="preserve">if (w, u) </w:t>
                      </w:r>
                      <w:r>
                        <w:rPr>
                          <w:rFonts w:ascii="Cambria Math" w:hAnsi="Cambria Math" w:cs="Cambria Math"/>
                        </w:rPr>
                        <w:t>∈</w:t>
                      </w:r>
                      <w:r>
                        <w:t xml:space="preserve"> M and u is unlabeled </w:t>
                      </w:r>
                    </w:p>
                    <w:p w14:paraId="53E0CB2B" w14:textId="77777777" w:rsidR="00CD6FDA" w:rsidRDefault="00CD6FDA" w:rsidP="00CD6FDA">
                      <w:pPr>
                        <w:ind w:left="2880" w:firstLine="720"/>
                      </w:pPr>
                      <w:r>
                        <w:t xml:space="preserve">label u with w </w:t>
                      </w:r>
                    </w:p>
                    <w:p w14:paraId="71DF2222" w14:textId="77777777" w:rsidR="00CD6FDA" w:rsidRDefault="00CD6FDA" w:rsidP="00CD6FDA">
                      <w:pPr>
                        <w:ind w:left="2880" w:firstLine="720"/>
                      </w:pPr>
                      <w:proofErr w:type="gramStart"/>
                      <w:r>
                        <w:t>Enqueue(</w:t>
                      </w:r>
                      <w:proofErr w:type="gramEnd"/>
                      <w:r>
                        <w:t xml:space="preserve">Q, u) </w:t>
                      </w:r>
                    </w:p>
                    <w:p w14:paraId="182D79AD" w14:textId="77777777" w:rsidR="00CD6FDA" w:rsidRDefault="00CD6FDA" w:rsidP="00CD6FDA">
                      <w:pPr>
                        <w:ind w:firstLine="720"/>
                      </w:pPr>
                      <w:r>
                        <w:t xml:space="preserve">else //w </w:t>
                      </w:r>
                      <w:r>
                        <w:rPr>
                          <w:rFonts w:ascii="Cambria Math" w:hAnsi="Cambria Math" w:cs="Cambria Math"/>
                        </w:rPr>
                        <w:t>∈</w:t>
                      </w:r>
                      <w:r>
                        <w:t xml:space="preserve"> U (and matched) </w:t>
                      </w:r>
                    </w:p>
                    <w:p w14:paraId="23A19720" w14:textId="77777777" w:rsidR="00CD6FDA" w:rsidRDefault="00CD6FDA" w:rsidP="00CD6FDA">
                      <w:pPr>
                        <w:ind w:left="720" w:firstLine="720"/>
                      </w:pPr>
                      <w:r>
                        <w:t xml:space="preserve">label the mate v of w with w </w:t>
                      </w:r>
                    </w:p>
                    <w:p w14:paraId="092F5FB9" w14:textId="77777777" w:rsidR="00CD6FDA" w:rsidRDefault="00CD6FDA" w:rsidP="00CD6FDA">
                      <w:pPr>
                        <w:ind w:left="720" w:firstLine="720"/>
                      </w:pPr>
                      <w:proofErr w:type="gramStart"/>
                      <w:r>
                        <w:t>Enqueue(</w:t>
                      </w:r>
                      <w:proofErr w:type="gramEnd"/>
                      <w:r>
                        <w:t xml:space="preserve">Q, v) </w:t>
                      </w:r>
                    </w:p>
                    <w:p w14:paraId="7977FF6A" w14:textId="77777777" w:rsidR="00CD6FDA" w:rsidRDefault="00CD6FDA" w:rsidP="00CD6FDA">
                      <w:r>
                        <w:t>return M //current matching is maximum</w:t>
                      </w:r>
                    </w:p>
                  </w:txbxContent>
                </v:textbox>
                <w10:wrap type="square"/>
              </v:shape>
            </w:pict>
          </mc:Fallback>
        </mc:AlternateContent>
      </w:r>
    </w:p>
    <w:p w14:paraId="4315E130" w14:textId="396CD9E3" w:rsidR="007E235D" w:rsidRDefault="007E235D" w:rsidP="007E235D"/>
    <w:p w14:paraId="5F573CA3" w14:textId="03908683" w:rsidR="007E235D" w:rsidRDefault="00D82DCD" w:rsidP="007E235D">
      <w:r>
        <w:t>Code:</w:t>
      </w:r>
    </w:p>
    <w:p w14:paraId="0746EDC1" w14:textId="471BAB7A" w:rsidR="007E235D" w:rsidRDefault="007E235D" w:rsidP="007E235D"/>
    <w:p w14:paraId="0B8E412A" w14:textId="6B669390" w:rsidR="007E235D" w:rsidRDefault="007E235D" w:rsidP="007E235D"/>
    <w:p w14:paraId="5937FB10" w14:textId="1AD003D3" w:rsidR="007E235D" w:rsidRDefault="007E235D" w:rsidP="007E235D">
      <w:r>
        <w:rPr>
          <w:noProof/>
        </w:rPr>
        <w:lastRenderedPageBreak/>
        <mc:AlternateContent>
          <mc:Choice Requires="wps">
            <w:drawing>
              <wp:anchor distT="45720" distB="45720" distL="114300" distR="114300" simplePos="0" relativeHeight="251682816" behindDoc="0" locked="0" layoutInCell="1" allowOverlap="1" wp14:anchorId="12BFB676" wp14:editId="42F9354E">
                <wp:simplePos x="0" y="0"/>
                <wp:positionH relativeFrom="margin">
                  <wp:posOffset>-422275</wp:posOffset>
                </wp:positionH>
                <wp:positionV relativeFrom="paragraph">
                  <wp:posOffset>3175</wp:posOffset>
                </wp:positionV>
                <wp:extent cx="6191250" cy="60960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6096000"/>
                        </a:xfrm>
                        <a:prstGeom prst="rect">
                          <a:avLst/>
                        </a:prstGeom>
                        <a:solidFill>
                          <a:srgbClr val="FFFFFF"/>
                        </a:solidFill>
                        <a:ln w="9525">
                          <a:solidFill>
                            <a:srgbClr val="000000"/>
                          </a:solidFill>
                          <a:miter lim="800000"/>
                          <a:headEnd/>
                          <a:tailEnd/>
                        </a:ln>
                      </wps:spPr>
                      <wps:txbx>
                        <w:txbxContent>
                          <w:p w14:paraId="4ED1A0E3" w14:textId="0FBEE9D6"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GFG</w:t>
                            </w:r>
                            <w:r>
                              <w:rPr>
                                <w:rFonts w:ascii="Consolas" w:hAnsi="Consolas"/>
                                <w:color w:val="D4D4D4"/>
                                <w:sz w:val="21"/>
                                <w:szCs w:val="21"/>
                              </w:rPr>
                              <w:t>: </w:t>
                            </w:r>
                          </w:p>
                          <w:p w14:paraId="5B16087E"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__init__</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w:t>
                            </w:r>
                          </w:p>
                          <w:p w14:paraId="7750B66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.graph = graph  </w:t>
                            </w:r>
                          </w:p>
                          <w:p w14:paraId="6E730F3E"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.ppl = </w:t>
                            </w:r>
                            <w:r>
                              <w:rPr>
                                <w:rFonts w:ascii="Consolas" w:hAnsi="Consolas"/>
                                <w:color w:val="DCDCAA"/>
                                <w:sz w:val="21"/>
                                <w:szCs w:val="21"/>
                              </w:rPr>
                              <w:t>len</w:t>
                            </w:r>
                            <w:r>
                              <w:rPr>
                                <w:rFonts w:ascii="Consolas" w:hAnsi="Consolas"/>
                                <w:color w:val="D4D4D4"/>
                                <w:sz w:val="21"/>
                                <w:szCs w:val="21"/>
                              </w:rPr>
                              <w:t>(graph) </w:t>
                            </w:r>
                          </w:p>
                          <w:p w14:paraId="4F1CBEC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.jobs = </w:t>
                            </w:r>
                            <w:r>
                              <w:rPr>
                                <w:rFonts w:ascii="Consolas" w:hAnsi="Consolas"/>
                                <w:color w:val="DCDCAA"/>
                                <w:sz w:val="21"/>
                                <w:szCs w:val="21"/>
                              </w:rPr>
                              <w:t>len</w:t>
                            </w:r>
                            <w:r>
                              <w:rPr>
                                <w:rFonts w:ascii="Consolas" w:hAnsi="Consolas"/>
                                <w:color w:val="D4D4D4"/>
                                <w:sz w:val="21"/>
                                <w:szCs w:val="21"/>
                              </w:rPr>
                              <w:t>(graph[</w:t>
                            </w:r>
                            <w:r>
                              <w:rPr>
                                <w:rFonts w:ascii="Consolas" w:hAnsi="Consolas"/>
                                <w:color w:val="B5CEA8"/>
                                <w:sz w:val="21"/>
                                <w:szCs w:val="21"/>
                              </w:rPr>
                              <w:t>0</w:t>
                            </w:r>
                            <w:r>
                              <w:rPr>
                                <w:rFonts w:ascii="Consolas" w:hAnsi="Consolas"/>
                                <w:color w:val="D4D4D4"/>
                                <w:sz w:val="21"/>
                                <w:szCs w:val="21"/>
                              </w:rPr>
                              <w:t>]) </w:t>
                            </w:r>
                          </w:p>
                          <w:p w14:paraId="1CCF9882"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31A8040"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bpm</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w:t>
                            </w:r>
                            <w:r>
                              <w:rPr>
                                <w:rFonts w:ascii="Consolas" w:hAnsi="Consolas"/>
                                <w:color w:val="9CDCFE"/>
                                <w:sz w:val="21"/>
                                <w:szCs w:val="21"/>
                              </w:rPr>
                              <w:t>u</w:t>
                            </w:r>
                            <w:r>
                              <w:rPr>
                                <w:rFonts w:ascii="Consolas" w:hAnsi="Consolas"/>
                                <w:color w:val="D4D4D4"/>
                                <w:sz w:val="21"/>
                                <w:szCs w:val="21"/>
                              </w:rPr>
                              <w:t>, </w:t>
                            </w:r>
                            <w:r>
                              <w:rPr>
                                <w:rFonts w:ascii="Consolas" w:hAnsi="Consolas"/>
                                <w:color w:val="9CDCFE"/>
                                <w:sz w:val="21"/>
                                <w:szCs w:val="21"/>
                              </w:rPr>
                              <w:t>matchR</w:t>
                            </w:r>
                            <w:r>
                              <w:rPr>
                                <w:rFonts w:ascii="Consolas" w:hAnsi="Consolas"/>
                                <w:color w:val="D4D4D4"/>
                                <w:sz w:val="21"/>
                                <w:szCs w:val="21"/>
                              </w:rPr>
                              <w:t>, </w:t>
                            </w:r>
                            <w:r>
                              <w:rPr>
                                <w:rFonts w:ascii="Consolas" w:hAnsi="Consolas"/>
                                <w:color w:val="9CDCFE"/>
                                <w:sz w:val="21"/>
                                <w:szCs w:val="21"/>
                              </w:rPr>
                              <w:t>s</w:t>
                            </w:r>
                            <w:r>
                              <w:rPr>
                                <w:rFonts w:ascii="Consolas" w:hAnsi="Consolas"/>
                                <w:color w:val="D4D4D4"/>
                                <w:sz w:val="21"/>
                                <w:szCs w:val="21"/>
                              </w:rPr>
                              <w:t>): </w:t>
                            </w:r>
                          </w:p>
                          <w:p w14:paraId="0AB70CF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v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.jobs): </w:t>
                            </w:r>
                          </w:p>
                          <w:p w14:paraId="2B7920E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.graph[u][v] </w:t>
                            </w:r>
                            <w:r>
                              <w:rPr>
                                <w:rFonts w:ascii="Consolas" w:hAnsi="Consolas"/>
                                <w:color w:val="569CD6"/>
                                <w:sz w:val="21"/>
                                <w:szCs w:val="21"/>
                              </w:rPr>
                              <w:t>and</w:t>
                            </w:r>
                            <w:r>
                              <w:rPr>
                                <w:rFonts w:ascii="Consolas" w:hAnsi="Consolas"/>
                                <w:color w:val="D4D4D4"/>
                                <w:sz w:val="21"/>
                                <w:szCs w:val="21"/>
                              </w:rPr>
                              <w:t> s[v] == </w:t>
                            </w:r>
                            <w:r>
                              <w:rPr>
                                <w:rFonts w:ascii="Consolas" w:hAnsi="Consolas"/>
                                <w:color w:val="569CD6"/>
                                <w:sz w:val="21"/>
                                <w:szCs w:val="21"/>
                              </w:rPr>
                              <w:t>False</w:t>
                            </w:r>
                            <w:r>
                              <w:rPr>
                                <w:rFonts w:ascii="Consolas" w:hAnsi="Consolas"/>
                                <w:color w:val="D4D4D4"/>
                                <w:sz w:val="21"/>
                                <w:szCs w:val="21"/>
                              </w:rPr>
                              <w:t>:    </w:t>
                            </w:r>
                          </w:p>
                          <w:p w14:paraId="60F0B242"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s[v] = </w:t>
                            </w:r>
                            <w:r>
                              <w:rPr>
                                <w:rFonts w:ascii="Consolas" w:hAnsi="Consolas"/>
                                <w:color w:val="569CD6"/>
                                <w:sz w:val="21"/>
                                <w:szCs w:val="21"/>
                              </w:rPr>
                              <w:t>True</w:t>
                            </w:r>
                            <w:r>
                              <w:rPr>
                                <w:rFonts w:ascii="Consolas" w:hAnsi="Consolas"/>
                                <w:color w:val="D4D4D4"/>
                                <w:sz w:val="21"/>
                                <w:szCs w:val="21"/>
                              </w:rPr>
                              <w:t> </w:t>
                            </w:r>
                          </w:p>
                          <w:p w14:paraId="0CF3747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matchR[v] == -</w:t>
                            </w:r>
                            <w:r>
                              <w:rPr>
                                <w:rFonts w:ascii="Consolas" w:hAnsi="Consolas"/>
                                <w:color w:val="B5CEA8"/>
                                <w:sz w:val="21"/>
                                <w:szCs w:val="21"/>
                              </w:rPr>
                              <w:t>1</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.bpm(matchR[v], matchR, s): </w:t>
                            </w:r>
                          </w:p>
                          <w:p w14:paraId="72C858BD"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matchR[v] = u </w:t>
                            </w:r>
                          </w:p>
                          <w:p w14:paraId="0B01447F"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4AAD7D1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7CA5146D" w14:textId="77777777" w:rsidR="007E235D" w:rsidRDefault="007E235D" w:rsidP="007E235D">
                            <w:pPr>
                              <w:shd w:val="clear" w:color="auto" w:fill="1E1E1E"/>
                              <w:spacing w:line="285" w:lineRule="atLeast"/>
                              <w:rPr>
                                <w:rFonts w:ascii="Consolas" w:hAnsi="Consolas"/>
                                <w:color w:val="D4D4D4"/>
                                <w:sz w:val="21"/>
                                <w:szCs w:val="21"/>
                              </w:rPr>
                            </w:pPr>
                          </w:p>
                          <w:p w14:paraId="640D8C7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maxBPM</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w:t>
                            </w:r>
                          </w:p>
                          <w:p w14:paraId="76D2763D"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matchR = [-</w:t>
                            </w:r>
                            <w:r>
                              <w:rPr>
                                <w:rFonts w:ascii="Consolas" w:hAnsi="Consolas"/>
                                <w:color w:val="B5CEA8"/>
                                <w:sz w:val="21"/>
                                <w:szCs w:val="21"/>
                              </w:rPr>
                              <w:t>1</w:t>
                            </w:r>
                            <w:r>
                              <w:rPr>
                                <w:rFonts w:ascii="Consolas" w:hAnsi="Consolas"/>
                                <w:color w:val="D4D4D4"/>
                                <w:sz w:val="21"/>
                                <w:szCs w:val="21"/>
                              </w:rPr>
                              <w:t>] * </w:t>
                            </w:r>
                            <w:r>
                              <w:rPr>
                                <w:rFonts w:ascii="Consolas" w:hAnsi="Consolas"/>
                                <w:color w:val="569CD6"/>
                                <w:sz w:val="21"/>
                                <w:szCs w:val="21"/>
                              </w:rPr>
                              <w:t>self</w:t>
                            </w:r>
                            <w:r>
                              <w:rPr>
                                <w:rFonts w:ascii="Consolas" w:hAnsi="Consolas"/>
                                <w:color w:val="D4D4D4"/>
                                <w:sz w:val="21"/>
                                <w:szCs w:val="21"/>
                              </w:rPr>
                              <w:t>.jobs </w:t>
                            </w:r>
                          </w:p>
                          <w:p w14:paraId="030EE72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result = </w:t>
                            </w:r>
                            <w:r>
                              <w:rPr>
                                <w:rFonts w:ascii="Consolas" w:hAnsi="Consolas"/>
                                <w:color w:val="B5CEA8"/>
                                <w:sz w:val="21"/>
                                <w:szCs w:val="21"/>
                              </w:rPr>
                              <w:t>0</w:t>
                            </w:r>
                          </w:p>
                          <w:p w14:paraId="6DC70A6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i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.ppl):               </w:t>
                            </w:r>
                          </w:p>
                          <w:p w14:paraId="07E6EA9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s = [</w:t>
                            </w:r>
                            <w:r>
                              <w:rPr>
                                <w:rFonts w:ascii="Consolas" w:hAnsi="Consolas"/>
                                <w:color w:val="569CD6"/>
                                <w:sz w:val="21"/>
                                <w:szCs w:val="21"/>
                              </w:rPr>
                              <w:t>False</w:t>
                            </w:r>
                            <w:r>
                              <w:rPr>
                                <w:rFonts w:ascii="Consolas" w:hAnsi="Consolas"/>
                                <w:color w:val="D4D4D4"/>
                                <w:sz w:val="21"/>
                                <w:szCs w:val="21"/>
                              </w:rPr>
                              <w:t>] * </w:t>
                            </w:r>
                            <w:r>
                              <w:rPr>
                                <w:rFonts w:ascii="Consolas" w:hAnsi="Consolas"/>
                                <w:color w:val="569CD6"/>
                                <w:sz w:val="21"/>
                                <w:szCs w:val="21"/>
                              </w:rPr>
                              <w:t>self</w:t>
                            </w:r>
                            <w:r>
                              <w:rPr>
                                <w:rFonts w:ascii="Consolas" w:hAnsi="Consolas"/>
                                <w:color w:val="D4D4D4"/>
                                <w:sz w:val="21"/>
                                <w:szCs w:val="21"/>
                              </w:rPr>
                              <w:t>.jobs              </w:t>
                            </w:r>
                          </w:p>
                          <w:p w14:paraId="40C24CE4"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.bpm(i, matchR, s): </w:t>
                            </w:r>
                          </w:p>
                          <w:p w14:paraId="790C9CD8"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result += </w:t>
                            </w:r>
                            <w:r>
                              <w:rPr>
                                <w:rFonts w:ascii="Consolas" w:hAnsi="Consolas"/>
                                <w:color w:val="B5CEA8"/>
                                <w:sz w:val="21"/>
                                <w:szCs w:val="21"/>
                              </w:rPr>
                              <w:t>1</w:t>
                            </w:r>
                          </w:p>
                          <w:p w14:paraId="73E9F863"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result </w:t>
                            </w:r>
                          </w:p>
                          <w:p w14:paraId="71EAD9C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B1DC8B" w14:textId="630D3304"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gr =</w:t>
                            </w:r>
                            <w:r>
                              <w:rPr>
                                <w:rFonts w:ascii="Consolas" w:hAnsi="Consolas"/>
                                <w:color w:val="D4D4D4"/>
                                <w:sz w:val="21"/>
                                <w:szCs w:val="21"/>
                              </w:rPr>
                              <w:tab/>
                              <w:t xml:space="preserve">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1766A953"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587A8D0C"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7081F28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444217D5"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36992AB5"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p>
                          <w:p w14:paraId="2D0843E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122198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g = GFG(gr) </w:t>
                            </w:r>
                          </w:p>
                          <w:p w14:paraId="043A791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"Maximum Matching in Bipartite Graphs: </w:t>
                            </w:r>
                            <w:r>
                              <w:rPr>
                                <w:rFonts w:ascii="Consolas" w:hAnsi="Consolas"/>
                                <w:color w:val="569CD6"/>
                                <w:sz w:val="21"/>
                                <w:szCs w:val="21"/>
                              </w:rPr>
                              <w:t>%d</w:t>
                            </w:r>
                            <w:r>
                              <w:rPr>
                                <w:rFonts w:ascii="Consolas" w:hAnsi="Consolas"/>
                                <w:color w:val="CE9178"/>
                                <w:sz w:val="21"/>
                                <w:szCs w:val="21"/>
                              </w:rPr>
                              <w:t> "</w:t>
                            </w:r>
                            <w:r>
                              <w:rPr>
                                <w:rFonts w:ascii="Consolas" w:hAnsi="Consolas"/>
                                <w:color w:val="D4D4D4"/>
                                <w:sz w:val="21"/>
                                <w:szCs w:val="21"/>
                              </w:rPr>
                              <w:t> % g.maxBPM()) </w:t>
                            </w:r>
                          </w:p>
                          <w:p w14:paraId="5563FEEE" w14:textId="59AAFD29" w:rsidR="007E235D" w:rsidRDefault="007E23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FB676" id="_x0000_s1037" type="#_x0000_t202" style="position:absolute;margin-left:-33.25pt;margin-top:.25pt;width:487.5pt;height:48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">
                <v:textbox>
                  <w:txbxContent>
                    <w:p w14:paraId="4ED1A0E3" w14:textId="0FBEE9D6"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GFG</w:t>
                      </w:r>
                      <w:r>
                        <w:rPr>
                          <w:rFonts w:ascii="Consolas" w:hAnsi="Consolas"/>
                          <w:color w:val="D4D4D4"/>
                          <w:sz w:val="21"/>
                          <w:szCs w:val="21"/>
                        </w:rPr>
                        <w:t>: </w:t>
                      </w:r>
                    </w:p>
                    <w:p w14:paraId="5B16087E"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D4D4D4"/>
                          <w:sz w:val="21"/>
                          <w:szCs w:val="21"/>
                        </w:rPr>
                        <w:t>(</w:t>
                      </w:r>
                      <w:proofErr w:type="spellStart"/>
                      <w:proofErr w:type="gramStart"/>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graph</w:t>
                      </w:r>
                      <w:proofErr w:type="spellEnd"/>
                      <w:proofErr w:type="gramEnd"/>
                      <w:r>
                        <w:rPr>
                          <w:rFonts w:ascii="Consolas" w:hAnsi="Consolas"/>
                          <w:color w:val="D4D4D4"/>
                          <w:sz w:val="21"/>
                          <w:szCs w:val="21"/>
                        </w:rPr>
                        <w:t>): </w:t>
                      </w:r>
                    </w:p>
                    <w:p w14:paraId="7750B66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.graph</w:t>
                      </w:r>
                      <w:proofErr w:type="spellEnd"/>
                      <w:proofErr w:type="gramEnd"/>
                      <w:r>
                        <w:rPr>
                          <w:rFonts w:ascii="Consolas" w:hAnsi="Consolas"/>
                          <w:color w:val="D4D4D4"/>
                          <w:sz w:val="21"/>
                          <w:szCs w:val="21"/>
                        </w:rPr>
                        <w:t> = graph  </w:t>
                      </w:r>
                    </w:p>
                    <w:p w14:paraId="6E730F3E"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.ppl</w:t>
                      </w:r>
                      <w:proofErr w:type="spellEnd"/>
                      <w:r>
                        <w:rPr>
                          <w:rFonts w:ascii="Consolas" w:hAnsi="Consolas"/>
                          <w:color w:val="D4D4D4"/>
                          <w:sz w:val="21"/>
                          <w:szCs w:val="21"/>
                        </w:rPr>
                        <w:t> = </w:t>
                      </w:r>
                      <w:proofErr w:type="spellStart"/>
                      <w:r>
                        <w:rPr>
                          <w:rFonts w:ascii="Consolas" w:hAnsi="Consolas"/>
                          <w:color w:val="DCDCAA"/>
                          <w:sz w:val="21"/>
                          <w:szCs w:val="21"/>
                        </w:rPr>
                        <w:t>len</w:t>
                      </w:r>
                      <w:proofErr w:type="spellEnd"/>
                      <w:r>
                        <w:rPr>
                          <w:rFonts w:ascii="Consolas" w:hAnsi="Consolas"/>
                          <w:color w:val="D4D4D4"/>
                          <w:sz w:val="21"/>
                          <w:szCs w:val="21"/>
                        </w:rPr>
                        <w:t>(graph) </w:t>
                      </w:r>
                    </w:p>
                    <w:p w14:paraId="4F1CBEC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.jobs = </w:t>
                      </w:r>
                      <w:proofErr w:type="spellStart"/>
                      <w:r>
                        <w:rPr>
                          <w:rFonts w:ascii="Consolas" w:hAnsi="Consolas"/>
                          <w:color w:val="DCDCAA"/>
                          <w:sz w:val="21"/>
                          <w:szCs w:val="21"/>
                        </w:rPr>
                        <w:t>len</w:t>
                      </w:r>
                      <w:proofErr w:type="spellEnd"/>
                      <w:r>
                        <w:rPr>
                          <w:rFonts w:ascii="Consolas" w:hAnsi="Consolas"/>
                          <w:color w:val="D4D4D4"/>
                          <w:sz w:val="21"/>
                          <w:szCs w:val="21"/>
                        </w:rPr>
                        <w:t>(</w:t>
                      </w:r>
                      <w:proofErr w:type="gramStart"/>
                      <w:r>
                        <w:rPr>
                          <w:rFonts w:ascii="Consolas" w:hAnsi="Consolas"/>
                          <w:color w:val="D4D4D4"/>
                          <w:sz w:val="21"/>
                          <w:szCs w:val="21"/>
                        </w:rPr>
                        <w:t>graph[</w:t>
                      </w:r>
                      <w:proofErr w:type="gramEnd"/>
                      <w:r>
                        <w:rPr>
                          <w:rFonts w:ascii="Consolas" w:hAnsi="Consolas"/>
                          <w:color w:val="B5CEA8"/>
                          <w:sz w:val="21"/>
                          <w:szCs w:val="21"/>
                        </w:rPr>
                        <w:t>0</w:t>
                      </w:r>
                      <w:r>
                        <w:rPr>
                          <w:rFonts w:ascii="Consolas" w:hAnsi="Consolas"/>
                          <w:color w:val="D4D4D4"/>
                          <w:sz w:val="21"/>
                          <w:szCs w:val="21"/>
                        </w:rPr>
                        <w:t>]) </w:t>
                      </w:r>
                    </w:p>
                    <w:p w14:paraId="1CCF9882"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31A8040"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proofErr w:type="gramStart"/>
                      <w:r>
                        <w:rPr>
                          <w:rFonts w:ascii="Consolas" w:hAnsi="Consolas"/>
                          <w:color w:val="DCDCAA"/>
                          <w:sz w:val="21"/>
                          <w:szCs w:val="21"/>
                        </w:rPr>
                        <w:t>bpm</w:t>
                      </w:r>
                      <w:r>
                        <w:rPr>
                          <w:rFonts w:ascii="Consolas" w:hAnsi="Consolas"/>
                          <w:color w:val="D4D4D4"/>
                          <w:sz w:val="21"/>
                          <w:szCs w:val="21"/>
                        </w:rPr>
                        <w:t>(</w:t>
                      </w:r>
                      <w:proofErr w:type="gramEnd"/>
                      <w:r>
                        <w:rPr>
                          <w:rFonts w:ascii="Consolas" w:hAnsi="Consolas"/>
                          <w:color w:val="9CDCFE"/>
                          <w:sz w:val="21"/>
                          <w:szCs w:val="21"/>
                        </w:rPr>
                        <w:t>self</w:t>
                      </w:r>
                      <w:r>
                        <w:rPr>
                          <w:rFonts w:ascii="Consolas" w:hAnsi="Consolas"/>
                          <w:color w:val="D4D4D4"/>
                          <w:sz w:val="21"/>
                          <w:szCs w:val="21"/>
                        </w:rPr>
                        <w:t>, </w:t>
                      </w:r>
                      <w:r>
                        <w:rPr>
                          <w:rFonts w:ascii="Consolas" w:hAnsi="Consolas"/>
                          <w:color w:val="9CDCFE"/>
                          <w:sz w:val="21"/>
                          <w:szCs w:val="21"/>
                        </w:rPr>
                        <w:t>u</w:t>
                      </w:r>
                      <w:r>
                        <w:rPr>
                          <w:rFonts w:ascii="Consolas" w:hAnsi="Consolas"/>
                          <w:color w:val="D4D4D4"/>
                          <w:sz w:val="21"/>
                          <w:szCs w:val="21"/>
                        </w:rPr>
                        <w:t>, </w:t>
                      </w:r>
                      <w:proofErr w:type="spellStart"/>
                      <w:r>
                        <w:rPr>
                          <w:rFonts w:ascii="Consolas" w:hAnsi="Consolas"/>
                          <w:color w:val="9CDCFE"/>
                          <w:sz w:val="21"/>
                          <w:szCs w:val="21"/>
                        </w:rPr>
                        <w:t>matchR</w:t>
                      </w:r>
                      <w:proofErr w:type="spellEnd"/>
                      <w:r>
                        <w:rPr>
                          <w:rFonts w:ascii="Consolas" w:hAnsi="Consolas"/>
                          <w:color w:val="D4D4D4"/>
                          <w:sz w:val="21"/>
                          <w:szCs w:val="21"/>
                        </w:rPr>
                        <w:t>, </w:t>
                      </w:r>
                      <w:r>
                        <w:rPr>
                          <w:rFonts w:ascii="Consolas" w:hAnsi="Consolas"/>
                          <w:color w:val="9CDCFE"/>
                          <w:sz w:val="21"/>
                          <w:szCs w:val="21"/>
                        </w:rPr>
                        <w:t>s</w:t>
                      </w:r>
                      <w:r>
                        <w:rPr>
                          <w:rFonts w:ascii="Consolas" w:hAnsi="Consolas"/>
                          <w:color w:val="D4D4D4"/>
                          <w:sz w:val="21"/>
                          <w:szCs w:val="21"/>
                        </w:rPr>
                        <w:t>): </w:t>
                      </w:r>
                    </w:p>
                    <w:p w14:paraId="0AB70CF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v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.jobs): </w:t>
                      </w:r>
                    </w:p>
                    <w:p w14:paraId="2B7920E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.graph</w:t>
                      </w:r>
                      <w:proofErr w:type="spellEnd"/>
                      <w:proofErr w:type="gramEnd"/>
                      <w:r>
                        <w:rPr>
                          <w:rFonts w:ascii="Consolas" w:hAnsi="Consolas"/>
                          <w:color w:val="D4D4D4"/>
                          <w:sz w:val="21"/>
                          <w:szCs w:val="21"/>
                        </w:rPr>
                        <w:t>[u][v] </w:t>
                      </w:r>
                      <w:r>
                        <w:rPr>
                          <w:rFonts w:ascii="Consolas" w:hAnsi="Consolas"/>
                          <w:color w:val="569CD6"/>
                          <w:sz w:val="21"/>
                          <w:szCs w:val="21"/>
                        </w:rPr>
                        <w:t>and</w:t>
                      </w:r>
                      <w:r>
                        <w:rPr>
                          <w:rFonts w:ascii="Consolas" w:hAnsi="Consolas"/>
                          <w:color w:val="D4D4D4"/>
                          <w:sz w:val="21"/>
                          <w:szCs w:val="21"/>
                        </w:rPr>
                        <w:t> s[v] == </w:t>
                      </w:r>
                      <w:r>
                        <w:rPr>
                          <w:rFonts w:ascii="Consolas" w:hAnsi="Consolas"/>
                          <w:color w:val="569CD6"/>
                          <w:sz w:val="21"/>
                          <w:szCs w:val="21"/>
                        </w:rPr>
                        <w:t>False</w:t>
                      </w:r>
                      <w:r>
                        <w:rPr>
                          <w:rFonts w:ascii="Consolas" w:hAnsi="Consolas"/>
                          <w:color w:val="D4D4D4"/>
                          <w:sz w:val="21"/>
                          <w:szCs w:val="21"/>
                        </w:rPr>
                        <w:t>:    </w:t>
                      </w:r>
                    </w:p>
                    <w:p w14:paraId="60F0B242"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s[v] = </w:t>
                      </w:r>
                      <w:r>
                        <w:rPr>
                          <w:rFonts w:ascii="Consolas" w:hAnsi="Consolas"/>
                          <w:color w:val="569CD6"/>
                          <w:sz w:val="21"/>
                          <w:szCs w:val="21"/>
                        </w:rPr>
                        <w:t>True</w:t>
                      </w:r>
                      <w:r>
                        <w:rPr>
                          <w:rFonts w:ascii="Consolas" w:hAnsi="Consolas"/>
                          <w:color w:val="D4D4D4"/>
                          <w:sz w:val="21"/>
                          <w:szCs w:val="21"/>
                        </w:rPr>
                        <w:t> </w:t>
                      </w:r>
                    </w:p>
                    <w:p w14:paraId="0CF3747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matchR[v] == -</w:t>
                      </w:r>
                      <w:r>
                        <w:rPr>
                          <w:rFonts w:ascii="Consolas" w:hAnsi="Consolas"/>
                          <w:color w:val="B5CEA8"/>
                          <w:sz w:val="21"/>
                          <w:szCs w:val="21"/>
                        </w:rPr>
                        <w:t>1</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w:t>
                      </w:r>
                      <w:r>
                        <w:rPr>
                          <w:rFonts w:ascii="Consolas" w:hAnsi="Consolas"/>
                          <w:color w:val="569CD6"/>
                          <w:sz w:val="21"/>
                          <w:szCs w:val="21"/>
                        </w:rPr>
                        <w:t>self</w:t>
                      </w:r>
                      <w:r>
                        <w:rPr>
                          <w:rFonts w:ascii="Consolas" w:hAnsi="Consolas"/>
                          <w:color w:val="D4D4D4"/>
                          <w:sz w:val="21"/>
                          <w:szCs w:val="21"/>
                        </w:rPr>
                        <w:t>.bpm(matchR[v], matchR, s): </w:t>
                      </w:r>
                    </w:p>
                    <w:p w14:paraId="72C858BD"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matchR</w:t>
                      </w:r>
                      <w:proofErr w:type="spellEnd"/>
                      <w:r>
                        <w:rPr>
                          <w:rFonts w:ascii="Consolas" w:hAnsi="Consolas"/>
                          <w:color w:val="D4D4D4"/>
                          <w:sz w:val="21"/>
                          <w:szCs w:val="21"/>
                        </w:rPr>
                        <w:t>[v] = u </w:t>
                      </w:r>
                    </w:p>
                    <w:p w14:paraId="0B01447F"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4AAD7D1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7CA5146D" w14:textId="77777777" w:rsidR="007E235D" w:rsidRDefault="007E235D" w:rsidP="007E235D">
                      <w:pPr>
                        <w:shd w:val="clear" w:color="auto" w:fill="1E1E1E"/>
                        <w:spacing w:line="285" w:lineRule="atLeast"/>
                        <w:rPr>
                          <w:rFonts w:ascii="Consolas" w:hAnsi="Consolas"/>
                          <w:color w:val="D4D4D4"/>
                          <w:sz w:val="21"/>
                          <w:szCs w:val="21"/>
                        </w:rPr>
                      </w:pPr>
                    </w:p>
                    <w:p w14:paraId="640D8C7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maxBPM</w:t>
                      </w:r>
                      <w:proofErr w:type="spellEnd"/>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w:t>
                      </w:r>
                    </w:p>
                    <w:p w14:paraId="76D2763D"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matchR</w:t>
                      </w:r>
                      <w:proofErr w:type="spellEnd"/>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 * </w:t>
                      </w:r>
                      <w:r>
                        <w:rPr>
                          <w:rFonts w:ascii="Consolas" w:hAnsi="Consolas"/>
                          <w:color w:val="569CD6"/>
                          <w:sz w:val="21"/>
                          <w:szCs w:val="21"/>
                        </w:rPr>
                        <w:t>self</w:t>
                      </w:r>
                      <w:r>
                        <w:rPr>
                          <w:rFonts w:ascii="Consolas" w:hAnsi="Consolas"/>
                          <w:color w:val="D4D4D4"/>
                          <w:sz w:val="21"/>
                          <w:szCs w:val="21"/>
                        </w:rPr>
                        <w:t>.jobs </w:t>
                      </w:r>
                    </w:p>
                    <w:p w14:paraId="030EE72B"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result = </w:t>
                      </w:r>
                      <w:r>
                        <w:rPr>
                          <w:rFonts w:ascii="Consolas" w:hAnsi="Consolas"/>
                          <w:color w:val="B5CEA8"/>
                          <w:sz w:val="21"/>
                          <w:szCs w:val="21"/>
                        </w:rPr>
                        <w:t>0</w:t>
                      </w:r>
                    </w:p>
                    <w:p w14:paraId="6DC70A6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D4D4D4"/>
                          <w:sz w:val="21"/>
                          <w:szCs w:val="21"/>
                        </w:rPr>
                        <w:t>.ppl</w:t>
                      </w:r>
                      <w:proofErr w:type="spellEnd"/>
                      <w:r>
                        <w:rPr>
                          <w:rFonts w:ascii="Consolas" w:hAnsi="Consolas"/>
                          <w:color w:val="D4D4D4"/>
                          <w:sz w:val="21"/>
                          <w:szCs w:val="21"/>
                        </w:rPr>
                        <w:t>):               </w:t>
                      </w:r>
                    </w:p>
                    <w:p w14:paraId="07E6EA9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s = [</w:t>
                      </w:r>
                      <w:r>
                        <w:rPr>
                          <w:rFonts w:ascii="Consolas" w:hAnsi="Consolas"/>
                          <w:color w:val="569CD6"/>
                          <w:sz w:val="21"/>
                          <w:szCs w:val="21"/>
                        </w:rPr>
                        <w:t>False</w:t>
                      </w:r>
                      <w:r>
                        <w:rPr>
                          <w:rFonts w:ascii="Consolas" w:hAnsi="Consolas"/>
                          <w:color w:val="D4D4D4"/>
                          <w:sz w:val="21"/>
                          <w:szCs w:val="21"/>
                        </w:rPr>
                        <w:t>] * </w:t>
                      </w:r>
                      <w:r>
                        <w:rPr>
                          <w:rFonts w:ascii="Consolas" w:hAnsi="Consolas"/>
                          <w:color w:val="569CD6"/>
                          <w:sz w:val="21"/>
                          <w:szCs w:val="21"/>
                        </w:rPr>
                        <w:t>self</w:t>
                      </w:r>
                      <w:r>
                        <w:rPr>
                          <w:rFonts w:ascii="Consolas" w:hAnsi="Consolas"/>
                          <w:color w:val="D4D4D4"/>
                          <w:sz w:val="21"/>
                          <w:szCs w:val="21"/>
                        </w:rPr>
                        <w:t>.jobs              </w:t>
                      </w:r>
                    </w:p>
                    <w:p w14:paraId="40C24CE4"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.bpm</w:t>
                      </w:r>
                      <w:proofErr w:type="spellEnd"/>
                      <w:r>
                        <w:rPr>
                          <w:rFonts w:ascii="Consolas" w:hAnsi="Consolas"/>
                          <w:color w:val="D4D4D4"/>
                          <w:sz w:val="21"/>
                          <w:szCs w:val="21"/>
                        </w:rPr>
                        <w:t>(</w:t>
                      </w:r>
                      <w:proofErr w:type="spellStart"/>
                      <w:proofErr w:type="gramEnd"/>
                      <w:r>
                        <w:rPr>
                          <w:rFonts w:ascii="Consolas" w:hAnsi="Consolas"/>
                          <w:color w:val="D4D4D4"/>
                          <w:sz w:val="21"/>
                          <w:szCs w:val="21"/>
                        </w:rPr>
                        <w:t>i</w:t>
                      </w:r>
                      <w:proofErr w:type="spellEnd"/>
                      <w:r>
                        <w:rPr>
                          <w:rFonts w:ascii="Consolas" w:hAnsi="Consolas"/>
                          <w:color w:val="D4D4D4"/>
                          <w:sz w:val="21"/>
                          <w:szCs w:val="21"/>
                        </w:rPr>
                        <w:t>, </w:t>
                      </w:r>
                      <w:proofErr w:type="spellStart"/>
                      <w:r>
                        <w:rPr>
                          <w:rFonts w:ascii="Consolas" w:hAnsi="Consolas"/>
                          <w:color w:val="D4D4D4"/>
                          <w:sz w:val="21"/>
                          <w:szCs w:val="21"/>
                        </w:rPr>
                        <w:t>matchR</w:t>
                      </w:r>
                      <w:proofErr w:type="spellEnd"/>
                      <w:r>
                        <w:rPr>
                          <w:rFonts w:ascii="Consolas" w:hAnsi="Consolas"/>
                          <w:color w:val="D4D4D4"/>
                          <w:sz w:val="21"/>
                          <w:szCs w:val="21"/>
                        </w:rPr>
                        <w:t>, s): </w:t>
                      </w:r>
                    </w:p>
                    <w:p w14:paraId="790C9CD8"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result += </w:t>
                      </w:r>
                      <w:r>
                        <w:rPr>
                          <w:rFonts w:ascii="Consolas" w:hAnsi="Consolas"/>
                          <w:color w:val="B5CEA8"/>
                          <w:sz w:val="21"/>
                          <w:szCs w:val="21"/>
                        </w:rPr>
                        <w:t>1</w:t>
                      </w:r>
                    </w:p>
                    <w:p w14:paraId="73E9F863"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result </w:t>
                      </w:r>
                    </w:p>
                    <w:p w14:paraId="71EAD9C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B1DC8B" w14:textId="630D3304"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gr =</w:t>
                      </w:r>
                      <w:r>
                        <w:rPr>
                          <w:rFonts w:ascii="Consolas" w:hAnsi="Consolas"/>
                          <w:color w:val="D4D4D4"/>
                          <w:sz w:val="21"/>
                          <w:szCs w:val="21"/>
                        </w:rPr>
                        <w:tab/>
                        <w:t xml:space="preserve"> </w:t>
                      </w:r>
                      <w:proofErr w:type="gramStart"/>
                      <w:r>
                        <w:rPr>
                          <w:rFonts w:ascii="Consolas" w:hAnsi="Consolas"/>
                          <w:color w:val="D4D4D4"/>
                          <w:sz w:val="21"/>
                          <w:szCs w:val="21"/>
                        </w:rPr>
                        <w:t xml:space="preserve">   </w:t>
                      </w:r>
                      <w:r>
                        <w:rPr>
                          <w:rFonts w:ascii="Consolas" w:hAnsi="Consolas"/>
                          <w:color w:val="D4D4D4"/>
                          <w:sz w:val="21"/>
                          <w:szCs w:val="21"/>
                        </w:rPr>
                        <w:t>[</w:t>
                      </w:r>
                      <w:proofErr w:type="gramEnd"/>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1766A953"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587A8D0C"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7081F287"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444217D5"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36992AB5"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p>
                    <w:p w14:paraId="2D0843E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1221989"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4D4D4"/>
                          <w:sz w:val="21"/>
                          <w:szCs w:val="21"/>
                        </w:rPr>
                        <w:t>g = </w:t>
                      </w:r>
                      <w:proofErr w:type="gramStart"/>
                      <w:r>
                        <w:rPr>
                          <w:rFonts w:ascii="Consolas" w:hAnsi="Consolas"/>
                          <w:color w:val="D4D4D4"/>
                          <w:sz w:val="21"/>
                          <w:szCs w:val="21"/>
                        </w:rPr>
                        <w:t>GFG(</w:t>
                      </w:r>
                      <w:proofErr w:type="gramEnd"/>
                      <w:r>
                        <w:rPr>
                          <w:rFonts w:ascii="Consolas" w:hAnsi="Consolas"/>
                          <w:color w:val="D4D4D4"/>
                          <w:sz w:val="21"/>
                          <w:szCs w:val="21"/>
                        </w:rPr>
                        <w:t>gr) </w:t>
                      </w:r>
                    </w:p>
                    <w:p w14:paraId="043A7916" w14:textId="77777777" w:rsidR="007E235D" w:rsidRDefault="007E235D" w:rsidP="007E235D">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 (</w:t>
                      </w:r>
                      <w:r>
                        <w:rPr>
                          <w:rFonts w:ascii="Consolas" w:hAnsi="Consolas"/>
                          <w:color w:val="CE9178"/>
                          <w:sz w:val="21"/>
                          <w:szCs w:val="21"/>
                        </w:rPr>
                        <w:t>"Maximum Matching in Bipartite Graphs: </w:t>
                      </w:r>
                      <w:r>
                        <w:rPr>
                          <w:rFonts w:ascii="Consolas" w:hAnsi="Consolas"/>
                          <w:color w:val="569CD6"/>
                          <w:sz w:val="21"/>
                          <w:szCs w:val="21"/>
                        </w:rPr>
                        <w:t>%d</w:t>
                      </w:r>
                      <w:r>
                        <w:rPr>
                          <w:rFonts w:ascii="Consolas" w:hAnsi="Consolas"/>
                          <w:color w:val="CE9178"/>
                          <w:sz w:val="21"/>
                          <w:szCs w:val="21"/>
                        </w:rPr>
                        <w:t> "</w:t>
                      </w:r>
                      <w:r>
                        <w:rPr>
                          <w:rFonts w:ascii="Consolas" w:hAnsi="Consolas"/>
                          <w:color w:val="D4D4D4"/>
                          <w:sz w:val="21"/>
                          <w:szCs w:val="21"/>
                        </w:rPr>
                        <w:t> % </w:t>
                      </w:r>
                      <w:proofErr w:type="gramStart"/>
                      <w:r>
                        <w:rPr>
                          <w:rFonts w:ascii="Consolas" w:hAnsi="Consolas"/>
                          <w:color w:val="D4D4D4"/>
                          <w:sz w:val="21"/>
                          <w:szCs w:val="21"/>
                        </w:rPr>
                        <w:t>g.maxBPM</w:t>
                      </w:r>
                      <w:proofErr w:type="gramEnd"/>
                      <w:r>
                        <w:rPr>
                          <w:rFonts w:ascii="Consolas" w:hAnsi="Consolas"/>
                          <w:color w:val="D4D4D4"/>
                          <w:sz w:val="21"/>
                          <w:szCs w:val="21"/>
                        </w:rPr>
                        <w:t>()) </w:t>
                      </w:r>
                    </w:p>
                    <w:p w14:paraId="5563FEEE" w14:textId="59AAFD29" w:rsidR="007E235D" w:rsidRDefault="007E235D"/>
                  </w:txbxContent>
                </v:textbox>
                <w10:wrap type="square" anchorx="margin"/>
              </v:shape>
            </w:pict>
          </mc:Fallback>
        </mc:AlternateContent>
      </w:r>
    </w:p>
    <w:p w14:paraId="5D51E00A" w14:textId="290CCDDB" w:rsidR="007E235D" w:rsidRDefault="007E235D" w:rsidP="007E235D"/>
    <w:p w14:paraId="6B420573" w14:textId="5ED80423" w:rsidR="007E235D" w:rsidRDefault="007E235D" w:rsidP="007E235D"/>
    <w:p w14:paraId="20239A31" w14:textId="10DF1DB9" w:rsidR="007E235D" w:rsidRDefault="007E235D" w:rsidP="007E235D"/>
    <w:p w14:paraId="5A840677" w14:textId="15F8EF48" w:rsidR="007E235D" w:rsidRDefault="007E235D" w:rsidP="007E235D"/>
    <w:p w14:paraId="0A004DCA" w14:textId="48B4ED70" w:rsidR="007E235D" w:rsidRDefault="007E235D" w:rsidP="007E235D"/>
    <w:p w14:paraId="6005BE39" w14:textId="575F770F" w:rsidR="007E235D" w:rsidRDefault="007E235D" w:rsidP="007E235D"/>
    <w:p w14:paraId="5B30852F" w14:textId="50E117F4" w:rsidR="00646167" w:rsidRPr="0089761A" w:rsidRDefault="003B4834" w:rsidP="003B4834">
      <w:pPr>
        <w:pStyle w:val="Heading2"/>
        <w:spacing w:line="360" w:lineRule="auto"/>
        <w:rPr>
          <w:rFonts w:ascii="Times New Roman" w:hAnsi="Times New Roman" w:cs="Times New Roman"/>
          <w:color w:val="auto"/>
          <w:sz w:val="28"/>
          <w:szCs w:val="28"/>
        </w:rPr>
      </w:pPr>
      <w:bookmarkStart w:id="34" w:name="_Toc56375103"/>
      <w:r>
        <w:rPr>
          <w:rFonts w:ascii="Times New Roman" w:hAnsi="Times New Roman" w:cs="Times New Roman"/>
          <w:color w:val="auto"/>
          <w:sz w:val="28"/>
          <w:szCs w:val="28"/>
        </w:rPr>
        <w:lastRenderedPageBreak/>
        <w:t>2.3</w:t>
      </w:r>
      <w:r w:rsidR="00646167" w:rsidRPr="0089761A">
        <w:rPr>
          <w:rFonts w:ascii="Times New Roman" w:hAnsi="Times New Roman" w:cs="Times New Roman"/>
          <w:color w:val="auto"/>
          <w:sz w:val="28"/>
          <w:szCs w:val="28"/>
        </w:rPr>
        <w:t xml:space="preserve"> STABLE MARRIAGE PROBLEM</w:t>
      </w:r>
      <w:bookmarkEnd w:id="34"/>
    </w:p>
    <w:p w14:paraId="12193329" w14:textId="7FAFA51C" w:rsidR="00646167" w:rsidRPr="0089761A" w:rsidRDefault="00646167" w:rsidP="0089761A">
      <w:pPr>
        <w:pStyle w:val="Heading3"/>
        <w:spacing w:line="360" w:lineRule="auto"/>
        <w:rPr>
          <w:rFonts w:ascii="Times New Roman" w:hAnsi="Times New Roman" w:cs="Times New Roman"/>
          <w:color w:val="auto"/>
          <w:sz w:val="28"/>
          <w:szCs w:val="28"/>
        </w:rPr>
      </w:pPr>
      <w:bookmarkStart w:id="35" w:name="_Toc56375104"/>
      <w:r w:rsidRPr="0089761A">
        <w:rPr>
          <w:rFonts w:ascii="Times New Roman" w:hAnsi="Times New Roman" w:cs="Times New Roman"/>
          <w:color w:val="auto"/>
          <w:sz w:val="28"/>
          <w:szCs w:val="28"/>
        </w:rPr>
        <w:t>2.</w:t>
      </w:r>
      <w:r w:rsidR="003B4834">
        <w:rPr>
          <w:rFonts w:ascii="Times New Roman" w:hAnsi="Times New Roman" w:cs="Times New Roman"/>
          <w:color w:val="auto"/>
          <w:sz w:val="28"/>
          <w:szCs w:val="28"/>
        </w:rPr>
        <w:t>3</w:t>
      </w:r>
      <w:r w:rsidRPr="0089761A">
        <w:rPr>
          <w:rFonts w:ascii="Times New Roman" w:hAnsi="Times New Roman" w:cs="Times New Roman"/>
          <w:color w:val="auto"/>
          <w:sz w:val="28"/>
          <w:szCs w:val="28"/>
        </w:rPr>
        <w:t>.1 Vấn đề</w:t>
      </w:r>
      <w:bookmarkEnd w:id="35"/>
    </w:p>
    <w:p w14:paraId="23D2080E" w14:textId="77777777" w:rsidR="00646167" w:rsidRPr="0089761A" w:rsidRDefault="00646167" w:rsidP="0089761A">
      <w:pPr>
        <w:spacing w:line="360" w:lineRule="auto"/>
        <w:ind w:firstLine="360"/>
        <w:jc w:val="both"/>
        <w:rPr>
          <w:sz w:val="26"/>
          <w:szCs w:val="26"/>
        </w:rPr>
      </w:pPr>
      <w:r w:rsidRPr="0089761A">
        <w:rPr>
          <w:sz w:val="26"/>
          <w:szCs w:val="26"/>
        </w:rPr>
        <w:t>Trong xã hội hiện nay, việc một bạn nam thích một bạn nữ trong khi đang trong mối quan hệ với một bạn nữ khác, các nhân viên đang làm trong một công ty này bổng đòi nghỉ việc, nhảy việc, chuyển sang công tác tại các công ty khác vì vô vàn lý do như không thích hợp với công việc hiện tại, chán nản, … . Các vấn đề như ghen tuông, rạn nứt tình cảm, chia tay, … ngày một nhiều.</w:t>
      </w:r>
    </w:p>
    <w:p w14:paraId="4B8BD621" w14:textId="77777777" w:rsidR="00646167" w:rsidRPr="0089761A" w:rsidRDefault="00646167" w:rsidP="0089761A">
      <w:pPr>
        <w:spacing w:line="360" w:lineRule="auto"/>
        <w:ind w:firstLine="360"/>
        <w:jc w:val="both"/>
        <w:rPr>
          <w:sz w:val="26"/>
          <w:szCs w:val="26"/>
        </w:rPr>
      </w:pPr>
      <w:r w:rsidRPr="0089761A">
        <w:rPr>
          <w:sz w:val="26"/>
          <w:szCs w:val="26"/>
        </w:rPr>
        <w:t>Hầu hết, mọi công ty, các nhà tuyển dụng khi tuyển chọn nhân viên đều ra các quy chế thử việc, các cuộc phỏng vấn khắc khe đảm bảo họ có thể lựa chọn nhân viên hợp lý. Để hình dung rõ bài toán, ta cùng xét qua trường hợp như sau:</w:t>
      </w:r>
    </w:p>
    <w:p w14:paraId="4EA2900C"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Anh Nguyễn Văn Vở vừa có được hợp đồng lao động (thử việc) từ công ty A.</w:t>
      </w:r>
    </w:p>
    <w:p w14:paraId="4D7CF0F4"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Sau một thời gian thử việc, anh Vở lại nhận được cuộc gọi từ công ty B mà trước đây anh đã hộp hồ sơ xin việc, công ty B đưa ra hợp đồng với số lương gấp đôi công ty A, điều kiện, môi trường làm việc cũng tốt hơn. Và anh Vở quyết định hủy hợp đồng với công ty A và chuyển sang công ty B công tác.</w:t>
      </w:r>
    </w:p>
    <w:p w14:paraId="4D349D40"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Công ty A mất đi một ứng cử viên, vài tháng sau công ty có dự án cần hoàn thành sớm. Công ty quyết định đưa ra một hợp đồng với các ứng cử viên đang trong quá trình xét duyệt. Cuối cùng công ty chọn đựa một ứng cử viên từ công ty C vì việc làm của công ty C không phù hợp với ứng cử viên đó, mà ứng cử viên này lại có tìm năng. Mọi việc trở nên phức tạp, khó kiểm soát.</w:t>
      </w:r>
    </w:p>
    <w:p w14:paraId="76818D91"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Một nhân viên của công ty C là Tí, Tí có hồ sở tốt. Nghe về chuyện của Vở, Tí biết có đủ sức có thể làm cho công ty B và quyết định ứng tuyển vào công ty B. Hồ sơ mà Tí nộp vào quá phù hợp với công ty B và là hồ sơ mà công ty B đang tìm kiếm.  Và công ty B quyết định sa thải một nhân viên khác cũng đang trong quá trình thử việc và Tí được nhận.</w:t>
      </w:r>
    </w:p>
    <w:p w14:paraId="6320F467" w14:textId="7A0E1A02" w:rsidR="00646167" w:rsidRPr="0089761A" w:rsidRDefault="00646167" w:rsidP="0089761A">
      <w:pPr>
        <w:spacing w:line="360" w:lineRule="auto"/>
        <w:ind w:firstLine="360"/>
        <w:jc w:val="both"/>
        <w:rPr>
          <w:sz w:val="26"/>
          <w:szCs w:val="26"/>
        </w:rPr>
      </w:pPr>
      <w:r w:rsidRPr="0089761A">
        <w:rPr>
          <w:sz w:val="26"/>
          <w:szCs w:val="26"/>
        </w:rPr>
        <w:lastRenderedPageBreak/>
        <w:t>Trong bất kỳ trường hợp nào tương tự, cả nhân viên, các nhà tuyển dụng đều không thấy thoải mái, mọi việc luôn trong tình trạng hỗn loạn, mất kiểm soát. Vấn đề không chỉ gây trở ngại cho nhân viên, các nhà tuyển dụng mà còn làm hao hụt, lãng phí về kinh tế.</w:t>
      </w:r>
    </w:p>
    <w:p w14:paraId="0A08AC80" w14:textId="08D8B085" w:rsidR="00646167" w:rsidRPr="0089761A" w:rsidRDefault="00646167" w:rsidP="0089761A">
      <w:pPr>
        <w:pStyle w:val="Heading3"/>
        <w:spacing w:line="360" w:lineRule="auto"/>
        <w:rPr>
          <w:rFonts w:ascii="Times New Roman" w:hAnsi="Times New Roman" w:cs="Times New Roman"/>
          <w:color w:val="auto"/>
          <w:sz w:val="28"/>
          <w:szCs w:val="28"/>
        </w:rPr>
      </w:pPr>
      <w:bookmarkStart w:id="36" w:name="_Toc56375105"/>
      <w:r w:rsidRPr="0089761A">
        <w:rPr>
          <w:rFonts w:ascii="Times New Roman" w:hAnsi="Times New Roman" w:cs="Times New Roman"/>
          <w:color w:val="auto"/>
          <w:sz w:val="28"/>
          <w:szCs w:val="28"/>
        </w:rPr>
        <w:t>2.</w:t>
      </w:r>
      <w:r w:rsidR="003B4834">
        <w:rPr>
          <w:rFonts w:ascii="Times New Roman" w:hAnsi="Times New Roman" w:cs="Times New Roman"/>
          <w:color w:val="auto"/>
          <w:sz w:val="28"/>
          <w:szCs w:val="28"/>
        </w:rPr>
        <w:t>3</w:t>
      </w:r>
      <w:r w:rsidRPr="0089761A">
        <w:rPr>
          <w:rFonts w:ascii="Times New Roman" w:hAnsi="Times New Roman" w:cs="Times New Roman"/>
          <w:color w:val="auto"/>
          <w:sz w:val="28"/>
          <w:szCs w:val="28"/>
        </w:rPr>
        <w:t>.2 Bài toán “Hôn nhân bền vững – Stable marriage problem”</w:t>
      </w:r>
      <w:bookmarkEnd w:id="36"/>
    </w:p>
    <w:p w14:paraId="6363ECBB" w14:textId="77777777" w:rsidR="00646167" w:rsidRPr="0089761A" w:rsidRDefault="00646167" w:rsidP="0089761A">
      <w:pPr>
        <w:spacing w:line="360" w:lineRule="auto"/>
      </w:pPr>
    </w:p>
    <w:p w14:paraId="66B7BB64" w14:textId="77777777" w:rsidR="00646167" w:rsidRPr="0089761A" w:rsidRDefault="00646167" w:rsidP="0089761A">
      <w:pPr>
        <w:spacing w:line="360" w:lineRule="auto"/>
        <w:ind w:firstLine="360"/>
        <w:jc w:val="both"/>
        <w:rPr>
          <w:sz w:val="26"/>
          <w:szCs w:val="26"/>
        </w:rPr>
      </w:pPr>
      <w:r w:rsidRPr="0089761A">
        <w:rPr>
          <w:sz w:val="26"/>
          <w:szCs w:val="26"/>
        </w:rPr>
        <w:t>Vậy làm sao để giảm quyết vấn đề trên? Ta cùng tìm hiểu về bài toán Hôn nhân bền vững – Stable marriage problem.</w:t>
      </w:r>
    </w:p>
    <w:p w14:paraId="319CC8D7" w14:textId="77777777" w:rsidR="00646167" w:rsidRPr="0089761A" w:rsidRDefault="00646167" w:rsidP="0089761A">
      <w:pPr>
        <w:spacing w:line="360" w:lineRule="auto"/>
        <w:ind w:firstLine="360"/>
        <w:jc w:val="both"/>
        <w:rPr>
          <w:sz w:val="26"/>
          <w:szCs w:val="26"/>
        </w:rPr>
      </w:pPr>
      <w:r w:rsidRPr="0089761A">
        <w:rPr>
          <w:sz w:val="26"/>
          <w:szCs w:val="26"/>
        </w:rPr>
        <w:t>Giả sử có n cặp nam nữ, như lẻ thường, khi các cặp nam nữ quen nhau, điều tất yếu là cả hai phải phù hợp với nhau dựa trên sở thích, tính cách, quan điểm cá nhân. Mỗi người có những yêu cầu đặt ra cho người bạn của mình, mà không thể đề ra hành loạt yêu cầu và bắt người khác tự xem xét mà điều chỉnh được. Tuy vậy, có thể nói chung là những yêu cầu đánh giá đó có thể đưa về một dạng thông tin có ích hơn, một danh sách xếp hạng xem ai phù hợp hơn chẳng hạn.</w:t>
      </w:r>
    </w:p>
    <w:p w14:paraId="66D1ADF4" w14:textId="77777777" w:rsidR="00646167" w:rsidRPr="0089761A" w:rsidRDefault="00646167" w:rsidP="0089761A">
      <w:pPr>
        <w:spacing w:line="360" w:lineRule="auto"/>
        <w:ind w:firstLine="360"/>
        <w:jc w:val="both"/>
        <w:rPr>
          <w:sz w:val="26"/>
          <w:szCs w:val="26"/>
        </w:rPr>
      </w:pPr>
      <w:r w:rsidRPr="0089761A">
        <w:rPr>
          <w:sz w:val="26"/>
          <w:szCs w:val="26"/>
        </w:rPr>
        <w:t>Trong mọi mối quan hệ, bền vững chỉ là khái niệm tương đối, không hoàn chỉnh vì trong thực tế, nam nữ không thể nào giống nhau về mọi thứ - tính cách, sở thích, quan điểm cá nhân – và trong cuộc sống đời thường vẫn xảy ra những tranh chấp, cãi vả không lớn thì nhỏ. Ở đây, ta chỉ tính toán làm sao để mỗi người lựa chọn cho mình bạn khác giới phù hợp nhất trong số các bạn khác giới.</w:t>
      </w:r>
    </w:p>
    <w:p w14:paraId="150B5F48" w14:textId="3616E03B" w:rsidR="00646167" w:rsidRPr="0089761A" w:rsidRDefault="00646167" w:rsidP="0089761A">
      <w:pPr>
        <w:spacing w:line="360" w:lineRule="auto"/>
        <w:ind w:firstLine="360"/>
        <w:jc w:val="both"/>
        <w:rPr>
          <w:sz w:val="26"/>
          <w:szCs w:val="26"/>
        </w:rPr>
      </w:pPr>
      <w:r w:rsidRPr="0089761A">
        <w:rPr>
          <w:sz w:val="26"/>
          <w:szCs w:val="26"/>
        </w:rPr>
        <w:t>Để giải quyết cho bài toán này, ta cùng tìm hiểu về thuật toán do hai nhà kinh tế học nổi tiếng David Gale và Lloyd Shapley đề ra. Thuật toán được gọi là Thuật toán chấp nhận trì hoãn – Deferred Acceptance Algorithm và còn được gọi một cách dễ nhớ là thuật toán Gale và Shapley.</w:t>
      </w:r>
    </w:p>
    <w:p w14:paraId="26A50104" w14:textId="0D1466DB" w:rsidR="00646167" w:rsidRPr="0089761A" w:rsidRDefault="00646167" w:rsidP="0089761A">
      <w:pPr>
        <w:pStyle w:val="Heading3"/>
        <w:spacing w:line="360" w:lineRule="auto"/>
        <w:rPr>
          <w:rFonts w:ascii="Times New Roman" w:hAnsi="Times New Roman" w:cs="Times New Roman"/>
          <w:color w:val="auto"/>
          <w:sz w:val="28"/>
          <w:szCs w:val="28"/>
        </w:rPr>
      </w:pPr>
      <w:bookmarkStart w:id="37" w:name="_Toc56375106"/>
      <w:r w:rsidRPr="0089761A">
        <w:rPr>
          <w:rFonts w:ascii="Times New Roman" w:hAnsi="Times New Roman" w:cs="Times New Roman"/>
          <w:color w:val="auto"/>
          <w:sz w:val="28"/>
          <w:szCs w:val="28"/>
        </w:rPr>
        <w:t>2.</w:t>
      </w:r>
      <w:r w:rsidR="003B4834">
        <w:rPr>
          <w:rFonts w:ascii="Times New Roman" w:hAnsi="Times New Roman" w:cs="Times New Roman"/>
          <w:color w:val="auto"/>
          <w:sz w:val="28"/>
          <w:szCs w:val="28"/>
        </w:rPr>
        <w:t>3</w:t>
      </w:r>
      <w:r w:rsidRPr="0089761A">
        <w:rPr>
          <w:rFonts w:ascii="Times New Roman" w:hAnsi="Times New Roman" w:cs="Times New Roman"/>
          <w:color w:val="auto"/>
          <w:sz w:val="28"/>
          <w:szCs w:val="28"/>
        </w:rPr>
        <w:t>.3 Thuật toán chấp nhận trì hoãn – Defferred Acceptance Algorithm (Gale và Shapley)</w:t>
      </w:r>
      <w:bookmarkEnd w:id="37"/>
    </w:p>
    <w:p w14:paraId="40112060" w14:textId="6C13D00C" w:rsidR="00646167" w:rsidRPr="0089761A" w:rsidRDefault="00646167" w:rsidP="0089761A">
      <w:pPr>
        <w:spacing w:line="360" w:lineRule="auto"/>
        <w:jc w:val="both"/>
        <w:rPr>
          <w:b/>
          <w:bCs/>
          <w:sz w:val="28"/>
          <w:szCs w:val="28"/>
        </w:rPr>
      </w:pPr>
    </w:p>
    <w:p w14:paraId="196E5BB4" w14:textId="77777777" w:rsidR="00646167" w:rsidRPr="0089761A" w:rsidRDefault="00646167" w:rsidP="0089761A">
      <w:pPr>
        <w:spacing w:line="360" w:lineRule="auto"/>
        <w:ind w:firstLine="360"/>
        <w:jc w:val="both"/>
        <w:rPr>
          <w:sz w:val="26"/>
          <w:szCs w:val="26"/>
        </w:rPr>
      </w:pPr>
      <w:r w:rsidRPr="0089761A">
        <w:rPr>
          <w:sz w:val="26"/>
          <w:szCs w:val="26"/>
        </w:rPr>
        <w:lastRenderedPageBreak/>
        <w:t>Tại sao lại gọi là Thuật toán chấp nhận trì hoãn. Vì khi nghiên cứu thuật toán này, các nhà nghiên cứu đã xây dựng dựa trên ý tưởng: để lựa chọn được người phù hợp nhất với mình, các bạn nam sẽ phải lần lượt đi tỏ tình với từng bạn nữ đang trong danh sách ưa thích của mình, với thứ tự ưa thích giảm dần. Còn về phía các bạn nữ, khi nhận được lời tỏ tình, các bạn không trả lời ngay lập tức mà tiếp tục nhận các lời tỏ tình từ các bạn nam khác cùng để lựa chọn cho mình người phù hợp nhất (trì hoãn).</w:t>
      </w:r>
    </w:p>
    <w:p w14:paraId="39C0D3FE" w14:textId="77777777" w:rsidR="00646167" w:rsidRPr="0089761A" w:rsidRDefault="00646167" w:rsidP="0089761A">
      <w:pPr>
        <w:spacing w:line="360" w:lineRule="auto"/>
        <w:ind w:firstLine="360"/>
        <w:jc w:val="both"/>
        <w:rPr>
          <w:sz w:val="26"/>
          <w:szCs w:val="26"/>
        </w:rPr>
      </w:pPr>
      <w:r w:rsidRPr="0089761A">
        <w:rPr>
          <w:sz w:val="26"/>
          <w:szCs w:val="26"/>
        </w:rPr>
        <w:t>Môt tả của thuật toán như sau:</w:t>
      </w:r>
    </w:p>
    <w:p w14:paraId="35919BAE"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Input: danh sách các bạn nam với các danh sách xếp hạng các ban nữ theo thứ tự ưu tiên – biểu diễn dưới dạng ma trận kề.</w:t>
      </w:r>
    </w:p>
    <w:p w14:paraId="2E0E24F9"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Output: Các cặp nam nữ bền vững.</w:t>
      </w:r>
    </w:p>
    <w:p w14:paraId="6FAD3839" w14:textId="77777777" w:rsidR="00646167" w:rsidRPr="0089761A" w:rsidRDefault="00646167" w:rsidP="0089761A">
      <w:pPr>
        <w:pStyle w:val="ListParagraph"/>
        <w:numPr>
          <w:ilvl w:val="1"/>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Bước 1: Khởi tạo dang sách xếp hạng các bạn nữ khác giới của các bạn nam, và tất cả đều đang trong tình trạng độc thân.</w:t>
      </w:r>
    </w:p>
    <w:p w14:paraId="6352E5C1" w14:textId="77777777" w:rsidR="00646167" w:rsidRPr="0089761A" w:rsidRDefault="00646167" w:rsidP="0089761A">
      <w:pPr>
        <w:pStyle w:val="ListParagraph"/>
        <w:numPr>
          <w:ilvl w:val="1"/>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Bước 2: Các bạn nam lần lượt tỏ tình với cô các cô gái theo tứ tự đầu danh sách tới cuối danh sách ưa thích của mình. Các bạn nữ khi nhận được lời tỏ tình chỉ tạm chấp nhận và tiếp tục nhận các lời tỏ tình khác, các bạn nữ sẽ kiểm tra lại danh sách các bạn nam, xếp hạng và lựa chọn bạn nam nào ưa thích nhất.</w:t>
      </w:r>
    </w:p>
    <w:p w14:paraId="7E451179" w14:textId="77777777" w:rsidR="00646167" w:rsidRPr="0089761A" w:rsidRDefault="00646167" w:rsidP="0089761A">
      <w:pPr>
        <w:pStyle w:val="ListParagraph"/>
        <w:numPr>
          <w:ilvl w:val="1"/>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Bước 3: Tiếp tục lặp lại bước 2 cho đến khi các bạn nam đã gửi lời tỏ tình của mình cho các bạn nữ.</w:t>
      </w:r>
    </w:p>
    <w:p w14:paraId="3ABC5288" w14:textId="77777777" w:rsidR="00646167" w:rsidRPr="0089761A" w:rsidRDefault="00646167" w:rsidP="0089761A">
      <w:pPr>
        <w:spacing w:line="360" w:lineRule="auto"/>
        <w:rPr>
          <w:sz w:val="26"/>
          <w:szCs w:val="26"/>
        </w:rPr>
      </w:pPr>
      <w:r w:rsidRPr="0089761A">
        <w:rPr>
          <w:sz w:val="26"/>
          <w:szCs w:val="26"/>
        </w:rPr>
        <w:br w:type="page"/>
      </w:r>
    </w:p>
    <w:p w14:paraId="4F216002" w14:textId="6887E1BE" w:rsidR="00646167" w:rsidRPr="0089761A" w:rsidRDefault="00646167" w:rsidP="0089761A">
      <w:pPr>
        <w:spacing w:line="360" w:lineRule="auto"/>
        <w:jc w:val="both"/>
        <w:rPr>
          <w:b/>
          <w:bCs/>
          <w:sz w:val="28"/>
          <w:szCs w:val="28"/>
        </w:rPr>
      </w:pPr>
      <w:r w:rsidRPr="0089761A">
        <w:rPr>
          <w:sz w:val="26"/>
          <w:szCs w:val="26"/>
        </w:rPr>
        <w:lastRenderedPageBreak/>
        <w:t>Mã giả:</w:t>
      </w:r>
    </w:p>
    <w:p w14:paraId="26FC4509" w14:textId="3FEC24D8" w:rsidR="00646167" w:rsidRPr="0089761A" w:rsidRDefault="0089761A" w:rsidP="0089761A">
      <w:pPr>
        <w:spacing w:line="360" w:lineRule="auto"/>
        <w:jc w:val="both"/>
        <w:rPr>
          <w:sz w:val="26"/>
          <w:szCs w:val="26"/>
        </w:rPr>
      </w:pPr>
      <w:r w:rsidRPr="0089761A">
        <w:rPr>
          <w:noProof/>
          <w:sz w:val="26"/>
          <w:szCs w:val="26"/>
        </w:rPr>
        <mc:AlternateContent>
          <mc:Choice Requires="wps">
            <w:drawing>
              <wp:anchor distT="45720" distB="45720" distL="114300" distR="114300" simplePos="0" relativeHeight="251676672" behindDoc="0" locked="0" layoutInCell="1" allowOverlap="1" wp14:anchorId="39179625" wp14:editId="614E3EBE">
                <wp:simplePos x="0" y="0"/>
                <wp:positionH relativeFrom="margin">
                  <wp:align>right</wp:align>
                </wp:positionH>
                <wp:positionV relativeFrom="paragraph">
                  <wp:posOffset>297180</wp:posOffset>
                </wp:positionV>
                <wp:extent cx="5924550" cy="2453640"/>
                <wp:effectExtent l="0" t="0" r="19050" b="2286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453640"/>
                        </a:xfrm>
                        <a:prstGeom prst="rect">
                          <a:avLst/>
                        </a:prstGeom>
                        <a:solidFill>
                          <a:srgbClr val="FFFFFF"/>
                        </a:solidFill>
                        <a:ln w="9525">
                          <a:solidFill>
                            <a:srgbClr val="000000"/>
                          </a:solidFill>
                          <a:miter lim="800000"/>
                          <a:headEnd/>
                          <a:tailEnd/>
                        </a:ln>
                      </wps:spPr>
                      <wps:txbx>
                        <w:txbxContent>
                          <w:p w14:paraId="2E1BABA7" w14:textId="77777777" w:rsidR="00646167" w:rsidRDefault="00646167" w:rsidP="00646167">
                            <w:pPr>
                              <w:ind w:firstLine="360"/>
                              <w:jc w:val="both"/>
                              <w:rPr>
                                <w:sz w:val="26"/>
                                <w:szCs w:val="26"/>
                              </w:rPr>
                            </w:pPr>
                            <w:r>
                              <w:rPr>
                                <w:sz w:val="26"/>
                                <w:szCs w:val="26"/>
                              </w:rPr>
                              <w:t>DefAcceptance( boys, girls ):</w:t>
                            </w:r>
                          </w:p>
                          <w:p w14:paraId="7694F098" w14:textId="77777777" w:rsidR="00646167" w:rsidRDefault="00646167" w:rsidP="00646167">
                            <w:pPr>
                              <w:ind w:firstLine="360"/>
                              <w:jc w:val="both"/>
                              <w:rPr>
                                <w:sz w:val="26"/>
                                <w:szCs w:val="26"/>
                              </w:rPr>
                            </w:pPr>
                            <w:r>
                              <w:rPr>
                                <w:sz w:val="26"/>
                                <w:szCs w:val="26"/>
                              </w:rPr>
                              <w:tab/>
                              <w:t xml:space="preserve">boys </w:t>
                            </w:r>
                            <w:r w:rsidRPr="00D053CD">
                              <w:rPr>
                                <w:sz w:val="26"/>
                                <w:szCs w:val="26"/>
                              </w:rPr>
                              <w:sym w:font="Wingdings" w:char="F0DF"/>
                            </w:r>
                            <w:r>
                              <w:rPr>
                                <w:sz w:val="26"/>
                                <w:szCs w:val="26"/>
                              </w:rPr>
                              <w:t xml:space="preserve"> -1 //Khởi tạo trạng thái độc thân cho các bạn nam</w:t>
                            </w:r>
                          </w:p>
                          <w:p w14:paraId="4ADEE9A2" w14:textId="77777777" w:rsidR="00646167" w:rsidRDefault="00646167" w:rsidP="00646167">
                            <w:pPr>
                              <w:ind w:firstLine="360"/>
                              <w:jc w:val="both"/>
                              <w:rPr>
                                <w:sz w:val="26"/>
                                <w:szCs w:val="26"/>
                              </w:rPr>
                            </w:pPr>
                            <w:r>
                              <w:rPr>
                                <w:sz w:val="26"/>
                                <w:szCs w:val="26"/>
                              </w:rPr>
                              <w:tab/>
                              <w:t xml:space="preserve">girls </w:t>
                            </w:r>
                            <w:r w:rsidRPr="00D053CD">
                              <w:rPr>
                                <w:sz w:val="26"/>
                                <w:szCs w:val="26"/>
                              </w:rPr>
                              <w:sym w:font="Wingdings" w:char="F0DF"/>
                            </w:r>
                            <w:r>
                              <w:rPr>
                                <w:sz w:val="26"/>
                                <w:szCs w:val="26"/>
                              </w:rPr>
                              <w:t xml:space="preserve"> -1 //Khởi tạo trạng thái độc thân cho các bạn nữ</w:t>
                            </w:r>
                          </w:p>
                          <w:p w14:paraId="64B5D3C6" w14:textId="77777777" w:rsidR="00646167" w:rsidRDefault="00646167" w:rsidP="00646167">
                            <w:pPr>
                              <w:ind w:firstLine="360"/>
                              <w:jc w:val="both"/>
                              <w:rPr>
                                <w:sz w:val="26"/>
                                <w:szCs w:val="26"/>
                              </w:rPr>
                            </w:pPr>
                            <w:r>
                              <w:rPr>
                                <w:sz w:val="26"/>
                                <w:szCs w:val="26"/>
                              </w:rPr>
                              <w:tab/>
                              <w:t>While (boy == -1): // Vẫn còn nam độc thân nhưng chưa tỏ tình</w:t>
                            </w:r>
                          </w:p>
                          <w:p w14:paraId="2E8A50A9" w14:textId="77777777" w:rsidR="00646167" w:rsidRDefault="00646167" w:rsidP="00646167">
                            <w:pPr>
                              <w:ind w:firstLine="360"/>
                              <w:jc w:val="both"/>
                              <w:rPr>
                                <w:sz w:val="26"/>
                                <w:szCs w:val="26"/>
                              </w:rPr>
                            </w:pPr>
                            <w:r>
                              <w:rPr>
                                <w:sz w:val="26"/>
                                <w:szCs w:val="26"/>
                              </w:rPr>
                              <w:tab/>
                            </w:r>
                            <w:r>
                              <w:rPr>
                                <w:sz w:val="26"/>
                                <w:szCs w:val="26"/>
                              </w:rPr>
                              <w:tab/>
                              <w:t>girl == girl có độ ưa thích cao nhất mà boy chưa tỏ tình</w:t>
                            </w:r>
                          </w:p>
                          <w:p w14:paraId="0B45354B" w14:textId="77777777" w:rsidR="00646167" w:rsidRDefault="00646167" w:rsidP="00646167">
                            <w:pPr>
                              <w:ind w:firstLine="360"/>
                              <w:jc w:val="both"/>
                              <w:rPr>
                                <w:sz w:val="26"/>
                                <w:szCs w:val="26"/>
                              </w:rPr>
                            </w:pPr>
                            <w:r>
                              <w:rPr>
                                <w:sz w:val="26"/>
                                <w:szCs w:val="26"/>
                              </w:rPr>
                              <w:tab/>
                            </w:r>
                            <w:r>
                              <w:rPr>
                                <w:sz w:val="26"/>
                                <w:szCs w:val="26"/>
                              </w:rPr>
                              <w:tab/>
                              <w:t>if (girl == -1): //Nếu girl độc thân</w:t>
                            </w:r>
                          </w:p>
                          <w:p w14:paraId="791A462D"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t>marriage(boy, girl)</w:t>
                            </w:r>
                          </w:p>
                          <w:p w14:paraId="00031494" w14:textId="77777777" w:rsidR="00646167" w:rsidRDefault="00646167" w:rsidP="00646167">
                            <w:pPr>
                              <w:ind w:firstLine="360"/>
                              <w:jc w:val="both"/>
                              <w:rPr>
                                <w:sz w:val="26"/>
                                <w:szCs w:val="26"/>
                              </w:rPr>
                            </w:pPr>
                            <w:r>
                              <w:rPr>
                                <w:sz w:val="26"/>
                                <w:szCs w:val="26"/>
                              </w:rPr>
                              <w:tab/>
                            </w:r>
                            <w:r>
                              <w:rPr>
                                <w:sz w:val="26"/>
                                <w:szCs w:val="26"/>
                              </w:rPr>
                              <w:tab/>
                              <w:t>else:</w:t>
                            </w:r>
                          </w:p>
                          <w:p w14:paraId="1139185B"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t>if (girl thích boy hơn boy’ đang trong danh sách ưa thích của bạn nữ):</w:t>
                            </w:r>
                          </w:p>
                          <w:p w14:paraId="56682371"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r>
                            <w:r>
                              <w:rPr>
                                <w:sz w:val="26"/>
                                <w:szCs w:val="26"/>
                              </w:rPr>
                              <w:tab/>
                              <w:t>marriage(boy, girl)</w:t>
                            </w:r>
                          </w:p>
                          <w:p w14:paraId="7424792E"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r>
                            <w:r>
                              <w:rPr>
                                <w:sz w:val="26"/>
                                <w:szCs w:val="26"/>
                              </w:rPr>
                              <w:tab/>
                              <w:t xml:space="preserve">boy’ </w:t>
                            </w:r>
                            <w:r w:rsidRPr="00D053CD">
                              <w:rPr>
                                <w:sz w:val="26"/>
                                <w:szCs w:val="26"/>
                              </w:rPr>
                              <w:sym w:font="Wingdings" w:char="F0DF"/>
                            </w:r>
                            <w:r>
                              <w:rPr>
                                <w:sz w:val="26"/>
                                <w:szCs w:val="26"/>
                              </w:rPr>
                              <w:t xml:space="preserve"> -1 // gán lại trạng thái độc thân cho boy’</w:t>
                            </w:r>
                          </w:p>
                          <w:p w14:paraId="3649DB0A" w14:textId="77777777" w:rsidR="00646167" w:rsidRDefault="00646167" w:rsidP="006461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179625" id="_x0000_s1038" type="#_x0000_t202" style="position:absolute;left:0;text-align:left;margin-left:415.3pt;margin-top:23.4pt;width:466.5pt;height:193.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">
                <v:textbox>
                  <w:txbxContent>
                    <w:p w14:paraId="2E1BABA7" w14:textId="77777777" w:rsidR="00646167" w:rsidRDefault="00646167" w:rsidP="00646167">
                      <w:pPr>
                        <w:ind w:firstLine="360"/>
                        <w:jc w:val="both"/>
                        <w:rPr>
                          <w:sz w:val="26"/>
                          <w:szCs w:val="26"/>
                        </w:rPr>
                      </w:pPr>
                      <w:r>
                        <w:rPr>
                          <w:sz w:val="26"/>
                          <w:szCs w:val="26"/>
                        </w:rPr>
                        <w:t>DefAcceptance( boys, girls ):</w:t>
                      </w:r>
                    </w:p>
                    <w:p w14:paraId="7694F098" w14:textId="77777777" w:rsidR="00646167" w:rsidRDefault="00646167" w:rsidP="00646167">
                      <w:pPr>
                        <w:ind w:firstLine="360"/>
                        <w:jc w:val="both"/>
                        <w:rPr>
                          <w:sz w:val="26"/>
                          <w:szCs w:val="26"/>
                        </w:rPr>
                      </w:pPr>
                      <w:r>
                        <w:rPr>
                          <w:sz w:val="26"/>
                          <w:szCs w:val="26"/>
                        </w:rPr>
                        <w:tab/>
                        <w:t xml:space="preserve">boys </w:t>
                      </w:r>
                      <w:r w:rsidRPr="00D053CD">
                        <w:rPr>
                          <w:sz w:val="26"/>
                          <w:szCs w:val="26"/>
                        </w:rPr>
                        <w:sym w:font="Wingdings" w:char="F0DF"/>
                      </w:r>
                      <w:r>
                        <w:rPr>
                          <w:sz w:val="26"/>
                          <w:szCs w:val="26"/>
                        </w:rPr>
                        <w:t xml:space="preserve"> -1 //Khởi tạo trạng thái độc thân cho các bạn nam</w:t>
                      </w:r>
                    </w:p>
                    <w:p w14:paraId="4ADEE9A2" w14:textId="77777777" w:rsidR="00646167" w:rsidRDefault="00646167" w:rsidP="00646167">
                      <w:pPr>
                        <w:ind w:firstLine="360"/>
                        <w:jc w:val="both"/>
                        <w:rPr>
                          <w:sz w:val="26"/>
                          <w:szCs w:val="26"/>
                        </w:rPr>
                      </w:pPr>
                      <w:r>
                        <w:rPr>
                          <w:sz w:val="26"/>
                          <w:szCs w:val="26"/>
                        </w:rPr>
                        <w:tab/>
                        <w:t xml:space="preserve">girls </w:t>
                      </w:r>
                      <w:r w:rsidRPr="00D053CD">
                        <w:rPr>
                          <w:sz w:val="26"/>
                          <w:szCs w:val="26"/>
                        </w:rPr>
                        <w:sym w:font="Wingdings" w:char="F0DF"/>
                      </w:r>
                      <w:r>
                        <w:rPr>
                          <w:sz w:val="26"/>
                          <w:szCs w:val="26"/>
                        </w:rPr>
                        <w:t xml:space="preserve"> -1 //Khởi tạo trạng thái độc thân cho các bạn nữ</w:t>
                      </w:r>
                    </w:p>
                    <w:p w14:paraId="64B5D3C6" w14:textId="77777777" w:rsidR="00646167" w:rsidRDefault="00646167" w:rsidP="00646167">
                      <w:pPr>
                        <w:ind w:firstLine="360"/>
                        <w:jc w:val="both"/>
                        <w:rPr>
                          <w:sz w:val="26"/>
                          <w:szCs w:val="26"/>
                        </w:rPr>
                      </w:pPr>
                      <w:r>
                        <w:rPr>
                          <w:sz w:val="26"/>
                          <w:szCs w:val="26"/>
                        </w:rPr>
                        <w:tab/>
                        <w:t>While (boy == -1): // Vẫn còn nam độc thân nhưng chưa tỏ tình</w:t>
                      </w:r>
                    </w:p>
                    <w:p w14:paraId="2E8A50A9" w14:textId="77777777" w:rsidR="00646167" w:rsidRDefault="00646167" w:rsidP="00646167">
                      <w:pPr>
                        <w:ind w:firstLine="360"/>
                        <w:jc w:val="both"/>
                        <w:rPr>
                          <w:sz w:val="26"/>
                          <w:szCs w:val="26"/>
                        </w:rPr>
                      </w:pPr>
                      <w:r>
                        <w:rPr>
                          <w:sz w:val="26"/>
                          <w:szCs w:val="26"/>
                        </w:rPr>
                        <w:tab/>
                      </w:r>
                      <w:r>
                        <w:rPr>
                          <w:sz w:val="26"/>
                          <w:szCs w:val="26"/>
                        </w:rPr>
                        <w:tab/>
                        <w:t>girl == girl có độ ưa thích cao nhất mà boy chưa tỏ tình</w:t>
                      </w:r>
                    </w:p>
                    <w:p w14:paraId="0B45354B" w14:textId="77777777" w:rsidR="00646167" w:rsidRDefault="00646167" w:rsidP="00646167">
                      <w:pPr>
                        <w:ind w:firstLine="360"/>
                        <w:jc w:val="both"/>
                        <w:rPr>
                          <w:sz w:val="26"/>
                          <w:szCs w:val="26"/>
                        </w:rPr>
                      </w:pPr>
                      <w:r>
                        <w:rPr>
                          <w:sz w:val="26"/>
                          <w:szCs w:val="26"/>
                        </w:rPr>
                        <w:tab/>
                      </w:r>
                      <w:r>
                        <w:rPr>
                          <w:sz w:val="26"/>
                          <w:szCs w:val="26"/>
                        </w:rPr>
                        <w:tab/>
                        <w:t>if (girl == -1): //Nếu girl độc thân</w:t>
                      </w:r>
                    </w:p>
                    <w:p w14:paraId="791A462D"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t>marriage(boy, girl)</w:t>
                      </w:r>
                    </w:p>
                    <w:p w14:paraId="00031494" w14:textId="77777777" w:rsidR="00646167" w:rsidRDefault="00646167" w:rsidP="00646167">
                      <w:pPr>
                        <w:ind w:firstLine="360"/>
                        <w:jc w:val="both"/>
                        <w:rPr>
                          <w:sz w:val="26"/>
                          <w:szCs w:val="26"/>
                        </w:rPr>
                      </w:pPr>
                      <w:r>
                        <w:rPr>
                          <w:sz w:val="26"/>
                          <w:szCs w:val="26"/>
                        </w:rPr>
                        <w:tab/>
                      </w:r>
                      <w:r>
                        <w:rPr>
                          <w:sz w:val="26"/>
                          <w:szCs w:val="26"/>
                        </w:rPr>
                        <w:tab/>
                        <w:t>else:</w:t>
                      </w:r>
                    </w:p>
                    <w:p w14:paraId="1139185B"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t>if (girl thích boy hơn boy’ đang trong danh sách ưa thích của bạn nữ):</w:t>
                      </w:r>
                    </w:p>
                    <w:p w14:paraId="56682371"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r>
                      <w:r>
                        <w:rPr>
                          <w:sz w:val="26"/>
                          <w:szCs w:val="26"/>
                        </w:rPr>
                        <w:tab/>
                        <w:t>marriage(boy, girl)</w:t>
                      </w:r>
                    </w:p>
                    <w:p w14:paraId="7424792E" w14:textId="77777777" w:rsidR="00646167" w:rsidRDefault="00646167" w:rsidP="00646167">
                      <w:pPr>
                        <w:ind w:firstLine="360"/>
                        <w:jc w:val="both"/>
                        <w:rPr>
                          <w:sz w:val="26"/>
                          <w:szCs w:val="26"/>
                        </w:rPr>
                      </w:pPr>
                      <w:r>
                        <w:rPr>
                          <w:sz w:val="26"/>
                          <w:szCs w:val="26"/>
                        </w:rPr>
                        <w:tab/>
                      </w:r>
                      <w:r>
                        <w:rPr>
                          <w:sz w:val="26"/>
                          <w:szCs w:val="26"/>
                        </w:rPr>
                        <w:tab/>
                      </w:r>
                      <w:r>
                        <w:rPr>
                          <w:sz w:val="26"/>
                          <w:szCs w:val="26"/>
                        </w:rPr>
                        <w:tab/>
                      </w:r>
                      <w:r>
                        <w:rPr>
                          <w:sz w:val="26"/>
                          <w:szCs w:val="26"/>
                        </w:rPr>
                        <w:tab/>
                        <w:t xml:space="preserve">boy’ </w:t>
                      </w:r>
                      <w:r w:rsidRPr="00D053CD">
                        <w:rPr>
                          <w:sz w:val="26"/>
                          <w:szCs w:val="26"/>
                        </w:rPr>
                        <w:sym w:font="Wingdings" w:char="F0DF"/>
                      </w:r>
                      <w:r>
                        <w:rPr>
                          <w:sz w:val="26"/>
                          <w:szCs w:val="26"/>
                        </w:rPr>
                        <w:t xml:space="preserve"> -1 // gán lại trạng thái độc thân cho boy’</w:t>
                      </w:r>
                    </w:p>
                    <w:p w14:paraId="3649DB0A" w14:textId="77777777" w:rsidR="00646167" w:rsidRDefault="00646167" w:rsidP="00646167"/>
                  </w:txbxContent>
                </v:textbox>
                <w10:wrap type="topAndBottom" anchorx="margin"/>
              </v:shape>
            </w:pict>
          </mc:Fallback>
        </mc:AlternateContent>
      </w:r>
      <w:r w:rsidR="002C2944" w:rsidRPr="0089761A">
        <w:rPr>
          <w:sz w:val="26"/>
          <w:szCs w:val="26"/>
        </w:rPr>
        <w:br/>
      </w:r>
    </w:p>
    <w:p w14:paraId="7320C6B4" w14:textId="2EDB1D35" w:rsidR="00646167" w:rsidRPr="0089761A" w:rsidRDefault="00646167" w:rsidP="0089761A">
      <w:pPr>
        <w:spacing w:line="360" w:lineRule="auto"/>
        <w:jc w:val="both"/>
        <w:rPr>
          <w:sz w:val="26"/>
          <w:szCs w:val="26"/>
        </w:rPr>
      </w:pPr>
      <w:r w:rsidRPr="0089761A">
        <w:rPr>
          <w:sz w:val="26"/>
          <w:szCs w:val="26"/>
        </w:rPr>
        <w:t>Code Demo:</w:t>
      </w:r>
    </w:p>
    <w:p w14:paraId="4B73D7B6" w14:textId="77777777" w:rsidR="00646167" w:rsidRPr="0089761A" w:rsidRDefault="00646167" w:rsidP="0089761A">
      <w:pPr>
        <w:spacing w:line="360" w:lineRule="auto"/>
        <w:ind w:firstLine="360"/>
        <w:jc w:val="both"/>
        <w:rPr>
          <w:sz w:val="26"/>
          <w:szCs w:val="26"/>
        </w:rPr>
      </w:pPr>
      <w:r w:rsidRPr="0089761A">
        <w:rPr>
          <w:sz w:val="26"/>
          <w:szCs w:val="26"/>
        </w:rPr>
        <w:t>Cho sách danh ưa thích các bạn nữ của các bạn nam và danh sách ưa thích các bạn nam của các bạn nữ với mức độ ưu tiên lớn nhất là 0, mức độ ưu tiên giảm dần theo chiều tăng của các con số (3 là độ ưu tiên nhỏ nhất).</w:t>
      </w:r>
    </w:p>
    <w:p w14:paraId="36273650" w14:textId="77777777" w:rsidR="00646167" w:rsidRPr="0089761A" w:rsidRDefault="00646167" w:rsidP="0089761A">
      <w:pPr>
        <w:shd w:val="clear" w:color="auto" w:fill="282A36"/>
        <w:spacing w:line="360" w:lineRule="auto"/>
        <w:rPr>
          <w:color w:val="F8F8F2"/>
        </w:rPr>
      </w:pPr>
      <w:r w:rsidRPr="0089761A">
        <w:rPr>
          <w:color w:val="FF79C6"/>
        </w:rPr>
        <w:t>def</w:t>
      </w:r>
      <w:r w:rsidRPr="0089761A">
        <w:rPr>
          <w:color w:val="F8F8F2"/>
        </w:rPr>
        <w:t> </w:t>
      </w:r>
      <w:r w:rsidRPr="0089761A">
        <w:rPr>
          <w:color w:val="50FA7B"/>
        </w:rPr>
        <w:t>main</w:t>
      </w:r>
      <w:r w:rsidRPr="0089761A">
        <w:rPr>
          <w:color w:val="F8F8F2"/>
        </w:rPr>
        <w:t>():</w:t>
      </w:r>
    </w:p>
    <w:p w14:paraId="195B62B2" w14:textId="77777777" w:rsidR="00646167" w:rsidRPr="0089761A" w:rsidRDefault="00646167" w:rsidP="0089761A">
      <w:pPr>
        <w:shd w:val="clear" w:color="auto" w:fill="282A36"/>
        <w:spacing w:line="360" w:lineRule="auto"/>
        <w:rPr>
          <w:color w:val="F8F8F2"/>
        </w:rPr>
      </w:pPr>
      <w:r w:rsidRPr="0089761A">
        <w:rPr>
          <w:color w:val="F8F8F2"/>
        </w:rPr>
        <w:t>    boys_favl </w:t>
      </w:r>
      <w:r w:rsidRPr="0089761A">
        <w:rPr>
          <w:color w:val="FF79C6"/>
        </w:rPr>
        <w:t>=</w:t>
      </w:r>
      <w:r w:rsidRPr="0089761A">
        <w:rPr>
          <w:color w:val="F8F8F2"/>
        </w:rPr>
        <w:t> [[</w:t>
      </w:r>
      <w:r w:rsidRPr="0089761A">
        <w:rPr>
          <w:color w:val="BD93F9"/>
        </w:rPr>
        <w:t>1</w:t>
      </w:r>
      <w:r w:rsidRPr="0089761A">
        <w:rPr>
          <w:color w:val="F8F8F2"/>
        </w:rPr>
        <w:t>,</w:t>
      </w:r>
      <w:r w:rsidRPr="0089761A">
        <w:rPr>
          <w:color w:val="BD93F9"/>
        </w:rPr>
        <w:t>0</w:t>
      </w:r>
      <w:r w:rsidRPr="0089761A">
        <w:rPr>
          <w:color w:val="F8F8F2"/>
        </w:rPr>
        <w:t>,</w:t>
      </w:r>
      <w:r w:rsidRPr="0089761A">
        <w:rPr>
          <w:color w:val="BD93F9"/>
        </w:rPr>
        <w:t>2</w:t>
      </w:r>
      <w:r w:rsidRPr="0089761A">
        <w:rPr>
          <w:color w:val="F8F8F2"/>
        </w:rPr>
        <w:t>,</w:t>
      </w:r>
      <w:r w:rsidRPr="0089761A">
        <w:rPr>
          <w:color w:val="BD93F9"/>
        </w:rPr>
        <w:t>3</w:t>
      </w:r>
      <w:r w:rsidRPr="0089761A">
        <w:rPr>
          <w:color w:val="F8F8F2"/>
        </w:rPr>
        <w:t>],</w:t>
      </w:r>
    </w:p>
    <w:p w14:paraId="61E61304"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3</w:t>
      </w:r>
      <w:r w:rsidRPr="0089761A">
        <w:rPr>
          <w:color w:val="F8F8F2"/>
        </w:rPr>
        <w:t>,</w:t>
      </w:r>
      <w:r w:rsidRPr="0089761A">
        <w:rPr>
          <w:color w:val="BD93F9"/>
        </w:rPr>
        <w:t>0</w:t>
      </w:r>
      <w:r w:rsidRPr="0089761A">
        <w:rPr>
          <w:color w:val="F8F8F2"/>
        </w:rPr>
        <w:t>,</w:t>
      </w:r>
      <w:r w:rsidRPr="0089761A">
        <w:rPr>
          <w:color w:val="BD93F9"/>
        </w:rPr>
        <w:t>1</w:t>
      </w:r>
      <w:r w:rsidRPr="0089761A">
        <w:rPr>
          <w:color w:val="F8F8F2"/>
        </w:rPr>
        <w:t>,</w:t>
      </w:r>
      <w:r w:rsidRPr="0089761A">
        <w:rPr>
          <w:color w:val="BD93F9"/>
        </w:rPr>
        <w:t>2</w:t>
      </w:r>
      <w:r w:rsidRPr="0089761A">
        <w:rPr>
          <w:color w:val="F8F8F2"/>
        </w:rPr>
        <w:t>],</w:t>
      </w:r>
    </w:p>
    <w:p w14:paraId="52745DD0"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0</w:t>
      </w:r>
      <w:r w:rsidRPr="0089761A">
        <w:rPr>
          <w:color w:val="F8F8F2"/>
        </w:rPr>
        <w:t>,</w:t>
      </w:r>
      <w:r w:rsidRPr="0089761A">
        <w:rPr>
          <w:color w:val="BD93F9"/>
        </w:rPr>
        <w:t>2</w:t>
      </w:r>
      <w:r w:rsidRPr="0089761A">
        <w:rPr>
          <w:color w:val="F8F8F2"/>
        </w:rPr>
        <w:t>,</w:t>
      </w:r>
      <w:r w:rsidRPr="0089761A">
        <w:rPr>
          <w:color w:val="BD93F9"/>
        </w:rPr>
        <w:t>1</w:t>
      </w:r>
      <w:r w:rsidRPr="0089761A">
        <w:rPr>
          <w:color w:val="F8F8F2"/>
        </w:rPr>
        <w:t>,</w:t>
      </w:r>
      <w:r w:rsidRPr="0089761A">
        <w:rPr>
          <w:color w:val="BD93F9"/>
        </w:rPr>
        <w:t>3</w:t>
      </w:r>
      <w:r w:rsidRPr="0089761A">
        <w:rPr>
          <w:color w:val="F8F8F2"/>
        </w:rPr>
        <w:t>],</w:t>
      </w:r>
    </w:p>
    <w:p w14:paraId="553FDAD7"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1</w:t>
      </w:r>
      <w:r w:rsidRPr="0089761A">
        <w:rPr>
          <w:color w:val="F8F8F2"/>
        </w:rPr>
        <w:t>,</w:t>
      </w:r>
      <w:r w:rsidRPr="0089761A">
        <w:rPr>
          <w:color w:val="BD93F9"/>
        </w:rPr>
        <w:t>2</w:t>
      </w:r>
      <w:r w:rsidRPr="0089761A">
        <w:rPr>
          <w:color w:val="F8F8F2"/>
        </w:rPr>
        <w:t>,</w:t>
      </w:r>
      <w:r w:rsidRPr="0089761A">
        <w:rPr>
          <w:color w:val="BD93F9"/>
        </w:rPr>
        <w:t>0</w:t>
      </w:r>
      <w:r w:rsidRPr="0089761A">
        <w:rPr>
          <w:color w:val="F8F8F2"/>
        </w:rPr>
        <w:t>,</w:t>
      </w:r>
      <w:r w:rsidRPr="0089761A">
        <w:rPr>
          <w:color w:val="BD93F9"/>
        </w:rPr>
        <w:t>3</w:t>
      </w:r>
      <w:r w:rsidRPr="0089761A">
        <w:rPr>
          <w:color w:val="F8F8F2"/>
        </w:rPr>
        <w:t>]]</w:t>
      </w:r>
    </w:p>
    <w:p w14:paraId="0DBB41A0" w14:textId="77777777" w:rsidR="00646167" w:rsidRPr="0089761A" w:rsidRDefault="00646167" w:rsidP="0089761A">
      <w:pPr>
        <w:shd w:val="clear" w:color="auto" w:fill="282A36"/>
        <w:spacing w:line="360" w:lineRule="auto"/>
        <w:rPr>
          <w:color w:val="F8F8F2"/>
        </w:rPr>
      </w:pPr>
      <w:r w:rsidRPr="0089761A">
        <w:rPr>
          <w:color w:val="F8F8F2"/>
        </w:rPr>
        <w:t>    girlls_favl </w:t>
      </w:r>
      <w:r w:rsidRPr="0089761A">
        <w:rPr>
          <w:color w:val="FF79C6"/>
        </w:rPr>
        <w:t>=</w:t>
      </w:r>
      <w:r w:rsidRPr="0089761A">
        <w:rPr>
          <w:color w:val="F8F8F2"/>
        </w:rPr>
        <w:t> [[</w:t>
      </w:r>
      <w:r w:rsidRPr="0089761A">
        <w:rPr>
          <w:color w:val="BD93F9"/>
        </w:rPr>
        <w:t>0</w:t>
      </w:r>
      <w:r w:rsidRPr="0089761A">
        <w:rPr>
          <w:color w:val="F8F8F2"/>
        </w:rPr>
        <w:t>,</w:t>
      </w:r>
      <w:r w:rsidRPr="0089761A">
        <w:rPr>
          <w:color w:val="BD93F9"/>
        </w:rPr>
        <w:t>2</w:t>
      </w:r>
      <w:r w:rsidRPr="0089761A">
        <w:rPr>
          <w:color w:val="F8F8F2"/>
        </w:rPr>
        <w:t>,</w:t>
      </w:r>
      <w:r w:rsidRPr="0089761A">
        <w:rPr>
          <w:color w:val="BD93F9"/>
        </w:rPr>
        <w:t>1</w:t>
      </w:r>
      <w:r w:rsidRPr="0089761A">
        <w:rPr>
          <w:color w:val="F8F8F2"/>
        </w:rPr>
        <w:t>,</w:t>
      </w:r>
      <w:r w:rsidRPr="0089761A">
        <w:rPr>
          <w:color w:val="BD93F9"/>
        </w:rPr>
        <w:t>3</w:t>
      </w:r>
      <w:r w:rsidRPr="0089761A">
        <w:rPr>
          <w:color w:val="F8F8F2"/>
        </w:rPr>
        <w:t>],</w:t>
      </w:r>
    </w:p>
    <w:p w14:paraId="63D15098"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2</w:t>
      </w:r>
      <w:r w:rsidRPr="0089761A">
        <w:rPr>
          <w:color w:val="F8F8F2"/>
        </w:rPr>
        <w:t>,</w:t>
      </w:r>
      <w:r w:rsidRPr="0089761A">
        <w:rPr>
          <w:color w:val="BD93F9"/>
        </w:rPr>
        <w:t>3</w:t>
      </w:r>
      <w:r w:rsidRPr="0089761A">
        <w:rPr>
          <w:color w:val="F8F8F2"/>
        </w:rPr>
        <w:t>,</w:t>
      </w:r>
      <w:r w:rsidRPr="0089761A">
        <w:rPr>
          <w:color w:val="BD93F9"/>
        </w:rPr>
        <w:t>0</w:t>
      </w:r>
      <w:r w:rsidRPr="0089761A">
        <w:rPr>
          <w:color w:val="F8F8F2"/>
        </w:rPr>
        <w:t>,</w:t>
      </w:r>
      <w:r w:rsidRPr="0089761A">
        <w:rPr>
          <w:color w:val="BD93F9"/>
        </w:rPr>
        <w:t>1</w:t>
      </w:r>
      <w:r w:rsidRPr="0089761A">
        <w:rPr>
          <w:color w:val="F8F8F2"/>
        </w:rPr>
        <w:t>],</w:t>
      </w:r>
    </w:p>
    <w:p w14:paraId="700DBD45"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3</w:t>
      </w:r>
      <w:r w:rsidRPr="0089761A">
        <w:rPr>
          <w:color w:val="F8F8F2"/>
        </w:rPr>
        <w:t>,</w:t>
      </w:r>
      <w:r w:rsidRPr="0089761A">
        <w:rPr>
          <w:color w:val="BD93F9"/>
        </w:rPr>
        <w:t>1</w:t>
      </w:r>
      <w:r w:rsidRPr="0089761A">
        <w:rPr>
          <w:color w:val="F8F8F2"/>
        </w:rPr>
        <w:t>,</w:t>
      </w:r>
      <w:r w:rsidRPr="0089761A">
        <w:rPr>
          <w:color w:val="BD93F9"/>
        </w:rPr>
        <w:t>2</w:t>
      </w:r>
      <w:r w:rsidRPr="0089761A">
        <w:rPr>
          <w:color w:val="F8F8F2"/>
        </w:rPr>
        <w:t>,</w:t>
      </w:r>
      <w:r w:rsidRPr="0089761A">
        <w:rPr>
          <w:color w:val="BD93F9"/>
        </w:rPr>
        <w:t>0</w:t>
      </w:r>
      <w:r w:rsidRPr="0089761A">
        <w:rPr>
          <w:color w:val="F8F8F2"/>
        </w:rPr>
        <w:t>],</w:t>
      </w:r>
    </w:p>
    <w:p w14:paraId="5A22E90A"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BD93F9"/>
        </w:rPr>
        <w:t>2</w:t>
      </w:r>
      <w:r w:rsidRPr="0089761A">
        <w:rPr>
          <w:color w:val="F8F8F2"/>
        </w:rPr>
        <w:t>,</w:t>
      </w:r>
      <w:r w:rsidRPr="0089761A">
        <w:rPr>
          <w:color w:val="BD93F9"/>
        </w:rPr>
        <w:t>1</w:t>
      </w:r>
      <w:r w:rsidRPr="0089761A">
        <w:rPr>
          <w:color w:val="F8F8F2"/>
        </w:rPr>
        <w:t>,</w:t>
      </w:r>
      <w:r w:rsidRPr="0089761A">
        <w:rPr>
          <w:color w:val="BD93F9"/>
        </w:rPr>
        <w:t>0</w:t>
      </w:r>
      <w:r w:rsidRPr="0089761A">
        <w:rPr>
          <w:color w:val="F8F8F2"/>
        </w:rPr>
        <w:t>,</w:t>
      </w:r>
      <w:r w:rsidRPr="0089761A">
        <w:rPr>
          <w:color w:val="BD93F9"/>
        </w:rPr>
        <w:t>3</w:t>
      </w:r>
      <w:r w:rsidRPr="0089761A">
        <w:rPr>
          <w:color w:val="F8F8F2"/>
        </w:rPr>
        <w:t>]]</w:t>
      </w:r>
    </w:p>
    <w:p w14:paraId="085310E8" w14:textId="77777777" w:rsidR="00646167" w:rsidRPr="0089761A" w:rsidRDefault="00646167" w:rsidP="0089761A">
      <w:pPr>
        <w:shd w:val="clear" w:color="auto" w:fill="282A36"/>
        <w:spacing w:line="360" w:lineRule="auto"/>
        <w:rPr>
          <w:color w:val="F8F8F2"/>
        </w:rPr>
      </w:pPr>
    </w:p>
    <w:p w14:paraId="75BC59D0"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#Kết quả trả về danh sách gồm các cặp nam nữ</w:t>
      </w:r>
    </w:p>
    <w:p w14:paraId="55CE6FFB"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8BE9FD"/>
        </w:rPr>
        <w:t>print</w:t>
      </w:r>
      <w:r w:rsidRPr="0089761A">
        <w:rPr>
          <w:color w:val="F8F8F2"/>
        </w:rPr>
        <w:t>(</w:t>
      </w:r>
      <w:r w:rsidRPr="0089761A">
        <w:rPr>
          <w:color w:val="50FA7B"/>
        </w:rPr>
        <w:t>DefAcceptance</w:t>
      </w:r>
      <w:r w:rsidRPr="0089761A">
        <w:rPr>
          <w:color w:val="F8F8F2"/>
        </w:rPr>
        <w:t>(boys_favl, girlls_favl))</w:t>
      </w:r>
    </w:p>
    <w:p w14:paraId="6BAACDEB" w14:textId="77777777" w:rsidR="00646167" w:rsidRPr="0089761A" w:rsidRDefault="00646167" w:rsidP="0089761A">
      <w:pPr>
        <w:shd w:val="clear" w:color="auto" w:fill="282A36"/>
        <w:spacing w:line="360" w:lineRule="auto"/>
        <w:rPr>
          <w:color w:val="F8F8F2"/>
        </w:rPr>
      </w:pPr>
    </w:p>
    <w:p w14:paraId="12AA9321" w14:textId="77777777" w:rsidR="00646167" w:rsidRPr="0089761A" w:rsidRDefault="00646167" w:rsidP="0089761A">
      <w:pPr>
        <w:shd w:val="clear" w:color="auto" w:fill="282A36"/>
        <w:spacing w:line="360" w:lineRule="auto"/>
        <w:rPr>
          <w:color w:val="F8F8F2"/>
        </w:rPr>
      </w:pPr>
      <w:r w:rsidRPr="0089761A">
        <w:rPr>
          <w:color w:val="50FA7B"/>
        </w:rPr>
        <w:t>main</w:t>
      </w:r>
      <w:r w:rsidRPr="0089761A">
        <w:rPr>
          <w:color w:val="F8F8F2"/>
        </w:rPr>
        <w:t>()</w:t>
      </w:r>
    </w:p>
    <w:p w14:paraId="34DB1C0D" w14:textId="77777777" w:rsidR="00646167" w:rsidRPr="0089761A" w:rsidRDefault="00646167" w:rsidP="0089761A">
      <w:pPr>
        <w:spacing w:line="360" w:lineRule="auto"/>
        <w:ind w:firstLine="360"/>
        <w:jc w:val="both"/>
        <w:rPr>
          <w:sz w:val="26"/>
          <w:szCs w:val="26"/>
        </w:rPr>
      </w:pPr>
    </w:p>
    <w:p w14:paraId="54CFE800" w14:textId="3B1E803E" w:rsidR="00646167" w:rsidRPr="0089761A" w:rsidRDefault="00646167" w:rsidP="0089761A">
      <w:pPr>
        <w:spacing w:after="200" w:line="360" w:lineRule="auto"/>
        <w:rPr>
          <w:sz w:val="26"/>
          <w:szCs w:val="26"/>
        </w:rPr>
      </w:pPr>
      <w:r w:rsidRPr="0089761A">
        <w:rPr>
          <w:sz w:val="26"/>
          <w:szCs w:val="26"/>
        </w:rPr>
        <w:t>Hàm DefAcceptance nhận vào input danh hai danh sách đã cho</w:t>
      </w:r>
    </w:p>
    <w:p w14:paraId="47043A91" w14:textId="77777777" w:rsidR="00646167" w:rsidRPr="0089761A" w:rsidRDefault="00646167" w:rsidP="0089761A">
      <w:pPr>
        <w:shd w:val="clear" w:color="auto" w:fill="282A36"/>
        <w:spacing w:line="360" w:lineRule="auto"/>
        <w:rPr>
          <w:color w:val="F8F8F2"/>
        </w:rPr>
      </w:pPr>
      <w:r w:rsidRPr="0089761A">
        <w:rPr>
          <w:color w:val="FF79C6"/>
        </w:rPr>
        <w:t>def</w:t>
      </w:r>
      <w:r w:rsidRPr="0089761A">
        <w:rPr>
          <w:color w:val="F8F8F2"/>
        </w:rPr>
        <w:t> </w:t>
      </w:r>
      <w:r w:rsidRPr="0089761A">
        <w:rPr>
          <w:color w:val="50FA7B"/>
        </w:rPr>
        <w:t>DefAcceptance</w:t>
      </w:r>
      <w:r w:rsidRPr="0089761A">
        <w:rPr>
          <w:color w:val="F8F8F2"/>
        </w:rPr>
        <w:t>(</w:t>
      </w:r>
      <w:r w:rsidRPr="0089761A">
        <w:rPr>
          <w:i/>
          <w:iCs/>
          <w:color w:val="FFB86C"/>
        </w:rPr>
        <w:t>boys_favl</w:t>
      </w:r>
      <w:r w:rsidRPr="0089761A">
        <w:rPr>
          <w:color w:val="F8F8F2"/>
        </w:rPr>
        <w:t>, </w:t>
      </w:r>
      <w:r w:rsidRPr="0089761A">
        <w:rPr>
          <w:i/>
          <w:iCs/>
          <w:color w:val="FFB86C"/>
        </w:rPr>
        <w:t>girls_favl</w:t>
      </w:r>
      <w:r w:rsidRPr="0089761A">
        <w:rPr>
          <w:color w:val="F8F8F2"/>
        </w:rPr>
        <w:t>):</w:t>
      </w:r>
    </w:p>
    <w:p w14:paraId="08479C1A" w14:textId="77777777" w:rsidR="00646167" w:rsidRPr="0089761A" w:rsidRDefault="00646167" w:rsidP="0089761A">
      <w:pPr>
        <w:spacing w:line="360" w:lineRule="auto"/>
        <w:ind w:firstLine="360"/>
        <w:jc w:val="both"/>
        <w:rPr>
          <w:sz w:val="26"/>
          <w:szCs w:val="26"/>
        </w:rPr>
      </w:pPr>
    </w:p>
    <w:p w14:paraId="3E3C599A" w14:textId="77777777" w:rsidR="00646167" w:rsidRPr="0089761A" w:rsidRDefault="00646167" w:rsidP="0089761A">
      <w:pPr>
        <w:spacing w:line="360" w:lineRule="auto"/>
        <w:ind w:firstLine="360"/>
        <w:jc w:val="both"/>
        <w:rPr>
          <w:sz w:val="26"/>
          <w:szCs w:val="26"/>
        </w:rPr>
      </w:pPr>
      <w:r w:rsidRPr="0089761A">
        <w:rPr>
          <w:sz w:val="26"/>
          <w:szCs w:val="26"/>
        </w:rPr>
        <w:t>Khai báo biến couple_n là số lượng các cặp đôi (số lượng các bạn nữ và các bạn nữ là như nhau), danh sách các bạn nam single_boy (Gán bằng -1 nếu trong tình trạng độc thân).</w:t>
      </w:r>
    </w:p>
    <w:p w14:paraId="2C463FB7" w14:textId="77777777" w:rsidR="00646167" w:rsidRPr="0089761A" w:rsidRDefault="00646167" w:rsidP="0089761A">
      <w:pPr>
        <w:spacing w:line="360" w:lineRule="auto"/>
        <w:ind w:firstLine="360"/>
        <w:jc w:val="both"/>
        <w:rPr>
          <w:sz w:val="26"/>
          <w:szCs w:val="26"/>
        </w:rPr>
      </w:pPr>
      <w:r w:rsidRPr="0089761A">
        <w:rPr>
          <w:sz w:val="26"/>
          <w:szCs w:val="26"/>
        </w:rPr>
        <w:t>Danh sách hẹn hò của các bạn nữ:</w:t>
      </w:r>
    </w:p>
    <w:p w14:paraId="1E070FFF"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Gán là -1 nếu đang độc thân</w:t>
      </w:r>
    </w:p>
    <w:p w14:paraId="0FFD6C2D" w14:textId="77777777" w:rsidR="00646167" w:rsidRPr="0089761A" w:rsidRDefault="00646167" w:rsidP="0089761A">
      <w:pPr>
        <w:pStyle w:val="ListParagraph"/>
        <w:numPr>
          <w:ilvl w:val="0"/>
          <w:numId w:val="27"/>
        </w:numPr>
        <w:spacing w:line="360" w:lineRule="auto"/>
        <w:jc w:val="both"/>
        <w:rPr>
          <w:rFonts w:ascii="Times New Roman" w:hAnsi="Times New Roman" w:cs="Times New Roman"/>
          <w:sz w:val="26"/>
          <w:szCs w:val="26"/>
        </w:rPr>
      </w:pPr>
      <w:r w:rsidRPr="0089761A">
        <w:rPr>
          <w:rFonts w:ascii="Times New Roman" w:hAnsi="Times New Roman" w:cs="Times New Roman"/>
          <w:sz w:val="26"/>
          <w:szCs w:val="26"/>
        </w:rPr>
        <w:t>Nếu đang hẹn hò với bạn nam nào -&gt; gán bạn nam đó vào</w:t>
      </w:r>
    </w:p>
    <w:p w14:paraId="082BB937" w14:textId="77777777" w:rsidR="00646167" w:rsidRPr="0089761A" w:rsidRDefault="00646167" w:rsidP="0089761A">
      <w:pPr>
        <w:shd w:val="clear" w:color="auto" w:fill="282A36"/>
        <w:spacing w:line="360" w:lineRule="auto"/>
        <w:rPr>
          <w:color w:val="F8F8F2"/>
        </w:rPr>
      </w:pPr>
      <w:r w:rsidRPr="0089761A">
        <w:rPr>
          <w:color w:val="F8F8F2"/>
        </w:rPr>
        <w:t>    couple_n </w:t>
      </w:r>
      <w:r w:rsidRPr="0089761A">
        <w:rPr>
          <w:color w:val="FF79C6"/>
        </w:rPr>
        <w:t>=</w:t>
      </w:r>
      <w:r w:rsidRPr="0089761A">
        <w:rPr>
          <w:color w:val="F8F8F2"/>
        </w:rPr>
        <w:t> </w:t>
      </w:r>
      <w:r w:rsidRPr="0089761A">
        <w:rPr>
          <w:color w:val="8BE9FD"/>
        </w:rPr>
        <w:t>len</w:t>
      </w:r>
      <w:r w:rsidRPr="0089761A">
        <w:rPr>
          <w:color w:val="F8F8F2"/>
        </w:rPr>
        <w:t>(boys_favl)</w:t>
      </w:r>
    </w:p>
    <w:p w14:paraId="106D35AB" w14:textId="77777777" w:rsidR="00646167" w:rsidRPr="0089761A" w:rsidRDefault="00646167" w:rsidP="0089761A">
      <w:pPr>
        <w:shd w:val="clear" w:color="auto" w:fill="282A36"/>
        <w:spacing w:line="360" w:lineRule="auto"/>
        <w:rPr>
          <w:color w:val="F8F8F2"/>
        </w:rPr>
      </w:pPr>
      <w:r w:rsidRPr="0089761A">
        <w:rPr>
          <w:color w:val="F8F8F2"/>
        </w:rPr>
        <w:t>    loved_list </w:t>
      </w:r>
      <w:r w:rsidRPr="0089761A">
        <w:rPr>
          <w:color w:val="FF79C6"/>
        </w:rPr>
        <w:t>=</w:t>
      </w:r>
      <w:r w:rsidRPr="0089761A">
        <w:rPr>
          <w:color w:val="F8F8F2"/>
        </w:rPr>
        <w:t> [</w:t>
      </w:r>
      <w:r w:rsidRPr="0089761A">
        <w:rPr>
          <w:color w:val="FF79C6"/>
        </w:rPr>
        <w:t>-</w:t>
      </w:r>
      <w:r w:rsidRPr="0089761A">
        <w:rPr>
          <w:color w:val="BD93F9"/>
        </w:rPr>
        <w:t>1</w:t>
      </w:r>
      <w:r w:rsidRPr="0089761A">
        <w:rPr>
          <w:color w:val="F8F8F2"/>
        </w:rPr>
        <w:t>] </w:t>
      </w:r>
      <w:r w:rsidRPr="0089761A">
        <w:rPr>
          <w:color w:val="FF79C6"/>
        </w:rPr>
        <w:t>*</w:t>
      </w:r>
      <w:r w:rsidRPr="0089761A">
        <w:rPr>
          <w:color w:val="F8F8F2"/>
        </w:rPr>
        <w:t> couple_n</w:t>
      </w:r>
    </w:p>
    <w:p w14:paraId="48B0ADEC" w14:textId="77777777" w:rsidR="00646167" w:rsidRPr="0089761A" w:rsidRDefault="00646167" w:rsidP="0089761A">
      <w:pPr>
        <w:shd w:val="clear" w:color="auto" w:fill="282A36"/>
        <w:spacing w:line="360" w:lineRule="auto"/>
        <w:rPr>
          <w:color w:val="F8F8F2"/>
        </w:rPr>
      </w:pPr>
      <w:r w:rsidRPr="0089761A">
        <w:rPr>
          <w:color w:val="F8F8F2"/>
        </w:rPr>
        <w:t>    [i </w:t>
      </w:r>
      <w:r w:rsidRPr="0089761A">
        <w:rPr>
          <w:color w:val="FF79C6"/>
        </w:rPr>
        <w:t>for</w:t>
      </w:r>
      <w:r w:rsidRPr="0089761A">
        <w:rPr>
          <w:color w:val="F8F8F2"/>
        </w:rPr>
        <w:t> i </w:t>
      </w:r>
      <w:r w:rsidRPr="0089761A">
        <w:rPr>
          <w:color w:val="FF79C6"/>
        </w:rPr>
        <w:t>in</w:t>
      </w:r>
      <w:r w:rsidRPr="0089761A">
        <w:rPr>
          <w:color w:val="F8F8F2"/>
        </w:rPr>
        <w:t> </w:t>
      </w:r>
      <w:r w:rsidRPr="0089761A">
        <w:rPr>
          <w:color w:val="8BE9FD"/>
        </w:rPr>
        <w:t>range</w:t>
      </w:r>
      <w:r w:rsidRPr="0089761A">
        <w:rPr>
          <w:color w:val="F8F8F2"/>
        </w:rPr>
        <w:t>(couple_n)]</w:t>
      </w:r>
    </w:p>
    <w:p w14:paraId="3D0D178B" w14:textId="77777777" w:rsidR="00646167" w:rsidRPr="0089761A" w:rsidRDefault="00646167" w:rsidP="0089761A">
      <w:pPr>
        <w:spacing w:line="360" w:lineRule="auto"/>
        <w:ind w:firstLine="360"/>
        <w:jc w:val="both"/>
        <w:rPr>
          <w:sz w:val="26"/>
          <w:szCs w:val="26"/>
        </w:rPr>
      </w:pPr>
    </w:p>
    <w:p w14:paraId="3A4CFD0C" w14:textId="77777777" w:rsidR="00646167" w:rsidRPr="0089761A" w:rsidRDefault="00646167" w:rsidP="0089761A">
      <w:pPr>
        <w:spacing w:line="360" w:lineRule="auto"/>
        <w:ind w:firstLine="360"/>
        <w:jc w:val="both"/>
        <w:rPr>
          <w:sz w:val="26"/>
          <w:szCs w:val="26"/>
        </w:rPr>
      </w:pPr>
      <w:r w:rsidRPr="0089761A">
        <w:rPr>
          <w:sz w:val="26"/>
          <w:szCs w:val="26"/>
        </w:rPr>
        <w:t>Khởi tạo danh sách lưu thứ tự hạng girl thích boy</w:t>
      </w:r>
    </w:p>
    <w:p w14:paraId="36948F20" w14:textId="77777777" w:rsidR="00646167" w:rsidRPr="0089761A" w:rsidRDefault="00646167" w:rsidP="0089761A">
      <w:pPr>
        <w:shd w:val="clear" w:color="auto" w:fill="282A36"/>
        <w:spacing w:line="360" w:lineRule="auto"/>
        <w:rPr>
          <w:color w:val="F8F8F2"/>
        </w:rPr>
      </w:pPr>
      <w:r w:rsidRPr="0089761A">
        <w:rPr>
          <w:color w:val="F8F8F2"/>
        </w:rPr>
        <w:t>    fav_ranking_list </w:t>
      </w:r>
      <w:r w:rsidRPr="0089761A">
        <w:rPr>
          <w:color w:val="FF79C6"/>
        </w:rPr>
        <w:t>=</w:t>
      </w:r>
      <w:r w:rsidRPr="0089761A">
        <w:rPr>
          <w:color w:val="F8F8F2"/>
        </w:rPr>
        <w:t> [[</w:t>
      </w:r>
      <w:r w:rsidRPr="0089761A">
        <w:rPr>
          <w:color w:val="BD93F9"/>
        </w:rPr>
        <w:t>0</w:t>
      </w:r>
      <w:r w:rsidRPr="0089761A">
        <w:rPr>
          <w:color w:val="F8F8F2"/>
        </w:rPr>
        <w:t>]</w:t>
      </w:r>
      <w:r w:rsidRPr="0089761A">
        <w:rPr>
          <w:color w:val="FF79C6"/>
        </w:rPr>
        <w:t>*</w:t>
      </w:r>
      <w:r w:rsidRPr="0089761A">
        <w:rPr>
          <w:color w:val="F8F8F2"/>
        </w:rPr>
        <w:t>couple_n]</w:t>
      </w:r>
      <w:r w:rsidRPr="0089761A">
        <w:rPr>
          <w:color w:val="FF79C6"/>
        </w:rPr>
        <w:t>*</w:t>
      </w:r>
      <w:r w:rsidRPr="0089761A">
        <w:rPr>
          <w:color w:val="F8F8F2"/>
        </w:rPr>
        <w:t>couple_n</w:t>
      </w:r>
    </w:p>
    <w:p w14:paraId="7C438953" w14:textId="77777777" w:rsidR="00646167" w:rsidRPr="0089761A" w:rsidRDefault="00646167" w:rsidP="0089761A">
      <w:pPr>
        <w:shd w:val="clear" w:color="auto" w:fill="282A36"/>
        <w:spacing w:line="360" w:lineRule="auto"/>
        <w:rPr>
          <w:color w:val="F8F8F2"/>
        </w:rPr>
      </w:pPr>
    </w:p>
    <w:p w14:paraId="45F83907"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for</w:t>
      </w:r>
      <w:r w:rsidRPr="0089761A">
        <w:rPr>
          <w:color w:val="F8F8F2"/>
        </w:rPr>
        <w:t> i </w:t>
      </w:r>
      <w:r w:rsidRPr="0089761A">
        <w:rPr>
          <w:color w:val="FF79C6"/>
        </w:rPr>
        <w:t>in</w:t>
      </w:r>
      <w:r w:rsidRPr="0089761A">
        <w:rPr>
          <w:color w:val="F8F8F2"/>
        </w:rPr>
        <w:t> </w:t>
      </w:r>
      <w:r w:rsidRPr="0089761A">
        <w:rPr>
          <w:color w:val="8BE9FD"/>
        </w:rPr>
        <w:t>range</w:t>
      </w:r>
      <w:r w:rsidRPr="0089761A">
        <w:rPr>
          <w:color w:val="F8F8F2"/>
        </w:rPr>
        <w:t>(couple_n):</w:t>
      </w:r>
    </w:p>
    <w:p w14:paraId="5EB08F64"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for</w:t>
      </w:r>
      <w:r w:rsidRPr="0089761A">
        <w:rPr>
          <w:color w:val="F8F8F2"/>
        </w:rPr>
        <w:t> j </w:t>
      </w:r>
      <w:r w:rsidRPr="0089761A">
        <w:rPr>
          <w:color w:val="FF79C6"/>
        </w:rPr>
        <w:t>in</w:t>
      </w:r>
      <w:r w:rsidRPr="0089761A">
        <w:rPr>
          <w:color w:val="F8F8F2"/>
        </w:rPr>
        <w:t> </w:t>
      </w:r>
      <w:r w:rsidRPr="0089761A">
        <w:rPr>
          <w:color w:val="8BE9FD"/>
        </w:rPr>
        <w:t>range</w:t>
      </w:r>
      <w:r w:rsidRPr="0089761A">
        <w:rPr>
          <w:color w:val="F8F8F2"/>
        </w:rPr>
        <w:t>(couple_n):</w:t>
      </w:r>
    </w:p>
    <w:p w14:paraId="3679E4F7" w14:textId="77777777" w:rsidR="00646167" w:rsidRPr="0089761A" w:rsidRDefault="00646167" w:rsidP="0089761A">
      <w:pPr>
        <w:shd w:val="clear" w:color="auto" w:fill="282A36"/>
        <w:spacing w:line="360" w:lineRule="auto"/>
        <w:rPr>
          <w:color w:val="F8F8F2"/>
        </w:rPr>
      </w:pPr>
      <w:r w:rsidRPr="0089761A">
        <w:rPr>
          <w:color w:val="F8F8F2"/>
        </w:rPr>
        <w:t>            fav_ranking_list[i][girls_favl[i][j]] </w:t>
      </w:r>
      <w:r w:rsidRPr="0089761A">
        <w:rPr>
          <w:color w:val="FF79C6"/>
        </w:rPr>
        <w:t>=</w:t>
      </w:r>
      <w:r w:rsidRPr="0089761A">
        <w:rPr>
          <w:color w:val="F8F8F2"/>
        </w:rPr>
        <w:t> j</w:t>
      </w:r>
    </w:p>
    <w:p w14:paraId="7D51B84F" w14:textId="77777777" w:rsidR="00646167" w:rsidRPr="0089761A" w:rsidRDefault="00646167" w:rsidP="0089761A">
      <w:pPr>
        <w:spacing w:line="360" w:lineRule="auto"/>
        <w:ind w:firstLine="360"/>
        <w:jc w:val="both"/>
        <w:rPr>
          <w:sz w:val="26"/>
          <w:szCs w:val="26"/>
        </w:rPr>
      </w:pPr>
      <w:r w:rsidRPr="0089761A">
        <w:rPr>
          <w:sz w:val="26"/>
          <w:szCs w:val="26"/>
        </w:rPr>
        <w:t>Quá trình các boy đi tỏ tình:</w:t>
      </w:r>
    </w:p>
    <w:p w14:paraId="4318B412" w14:textId="77777777" w:rsidR="00646167" w:rsidRPr="0089761A" w:rsidRDefault="00646167" w:rsidP="0089761A">
      <w:pPr>
        <w:shd w:val="clear" w:color="auto" w:fill="282A36"/>
        <w:spacing w:line="360" w:lineRule="auto"/>
        <w:rPr>
          <w:color w:val="F8F8F2"/>
        </w:rPr>
      </w:pPr>
      <w:r w:rsidRPr="0089761A">
        <w:rPr>
          <w:color w:val="6272A4"/>
        </w:rPr>
        <w:t># Trong khi danh sách độc thân các bạn nam vẫn còn tồn tại nhưng chưa đi tỏ tình</w:t>
      </w:r>
    </w:p>
    <w:p w14:paraId="25C0FCAB"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--&gt; Đi tỏ tình</w:t>
      </w:r>
    </w:p>
    <w:p w14:paraId="77A9F5B3"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while</w:t>
      </w:r>
      <w:r w:rsidRPr="0089761A">
        <w:rPr>
          <w:color w:val="F8F8F2"/>
        </w:rPr>
        <w:t> single_boy:</w:t>
      </w:r>
    </w:p>
    <w:p w14:paraId="4E43BC1A" w14:textId="77777777" w:rsidR="00646167" w:rsidRPr="0089761A" w:rsidRDefault="00646167" w:rsidP="0089761A">
      <w:pPr>
        <w:shd w:val="clear" w:color="auto" w:fill="282A36"/>
        <w:spacing w:line="360" w:lineRule="auto"/>
        <w:rPr>
          <w:color w:val="F8F8F2"/>
        </w:rPr>
      </w:pPr>
      <w:r w:rsidRPr="0089761A">
        <w:rPr>
          <w:color w:val="F8F8F2"/>
        </w:rPr>
        <w:t>        boy </w:t>
      </w:r>
      <w:r w:rsidRPr="0089761A">
        <w:rPr>
          <w:color w:val="FF79C6"/>
        </w:rPr>
        <w:t>=</w:t>
      </w:r>
      <w:r w:rsidRPr="0089761A">
        <w:rPr>
          <w:color w:val="F8F8F2"/>
        </w:rPr>
        <w:t> single_boy[</w:t>
      </w:r>
      <w:r w:rsidRPr="0089761A">
        <w:rPr>
          <w:color w:val="BD93F9"/>
        </w:rPr>
        <w:t>0</w:t>
      </w:r>
      <w:r w:rsidRPr="0089761A">
        <w:rPr>
          <w:color w:val="F8F8F2"/>
        </w:rPr>
        <w:t>]</w:t>
      </w:r>
    </w:p>
    <w:p w14:paraId="179416D3" w14:textId="77777777" w:rsidR="00646167" w:rsidRPr="0089761A" w:rsidRDefault="00646167" w:rsidP="0089761A">
      <w:pPr>
        <w:shd w:val="clear" w:color="auto" w:fill="282A36"/>
        <w:spacing w:line="360" w:lineRule="auto"/>
        <w:rPr>
          <w:color w:val="F8F8F2"/>
        </w:rPr>
      </w:pPr>
      <w:r w:rsidRPr="0089761A">
        <w:rPr>
          <w:color w:val="F8F8F2"/>
        </w:rPr>
        <w:lastRenderedPageBreak/>
        <w:t>        girl </w:t>
      </w:r>
      <w:r w:rsidRPr="0089761A">
        <w:rPr>
          <w:color w:val="FF79C6"/>
        </w:rPr>
        <w:t>=</w:t>
      </w:r>
      <w:r w:rsidRPr="0089761A">
        <w:rPr>
          <w:color w:val="F8F8F2"/>
        </w:rPr>
        <w:t> boys_favl[boy].</w:t>
      </w:r>
      <w:r w:rsidRPr="0089761A">
        <w:rPr>
          <w:color w:val="50FA7B"/>
        </w:rPr>
        <w:t>pop</w:t>
      </w:r>
      <w:r w:rsidRPr="0089761A">
        <w:rPr>
          <w:color w:val="F8F8F2"/>
        </w:rPr>
        <w:t>(</w:t>
      </w:r>
      <w:r w:rsidRPr="0089761A">
        <w:rPr>
          <w:color w:val="BD93F9"/>
        </w:rPr>
        <w:t>0</w:t>
      </w:r>
      <w:r w:rsidRPr="0089761A">
        <w:rPr>
          <w:color w:val="F8F8F2"/>
        </w:rPr>
        <w:t>)</w:t>
      </w:r>
    </w:p>
    <w:p w14:paraId="273C6D47" w14:textId="77777777" w:rsidR="00646167" w:rsidRPr="0089761A" w:rsidRDefault="00646167" w:rsidP="0089761A">
      <w:pPr>
        <w:shd w:val="clear" w:color="auto" w:fill="282A36"/>
        <w:spacing w:line="360" w:lineRule="auto"/>
        <w:rPr>
          <w:color w:val="F8F8F2"/>
        </w:rPr>
      </w:pPr>
    </w:p>
    <w:p w14:paraId="5439015A"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#Nếu girl đang đọc thân ( == -1) --&gt; gán bạn nam hiện tại cho d</w:t>
      </w:r>
    </w:p>
    <w:p w14:paraId="29F5BB41"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if</w:t>
      </w:r>
      <w:r w:rsidRPr="0089761A">
        <w:rPr>
          <w:color w:val="F8F8F2"/>
        </w:rPr>
        <w:t> loved_list[girl] </w:t>
      </w:r>
      <w:r w:rsidRPr="0089761A">
        <w:rPr>
          <w:color w:val="FF79C6"/>
        </w:rPr>
        <w:t>==</w:t>
      </w:r>
      <w:r w:rsidRPr="0089761A">
        <w:rPr>
          <w:color w:val="F8F8F2"/>
        </w:rPr>
        <w:t> </w:t>
      </w:r>
      <w:r w:rsidRPr="0089761A">
        <w:rPr>
          <w:color w:val="FF79C6"/>
        </w:rPr>
        <w:t>-</w:t>
      </w:r>
      <w:r w:rsidRPr="0089761A">
        <w:rPr>
          <w:color w:val="BD93F9"/>
        </w:rPr>
        <w:t>1</w:t>
      </w:r>
      <w:r w:rsidRPr="0089761A">
        <w:rPr>
          <w:color w:val="F8F8F2"/>
        </w:rPr>
        <w:t>:</w:t>
      </w:r>
    </w:p>
    <w:p w14:paraId="531D731F" w14:textId="77777777" w:rsidR="00646167" w:rsidRPr="0089761A" w:rsidRDefault="00646167" w:rsidP="0089761A">
      <w:pPr>
        <w:shd w:val="clear" w:color="auto" w:fill="282A36"/>
        <w:spacing w:line="360" w:lineRule="auto"/>
        <w:rPr>
          <w:color w:val="F8F8F2"/>
        </w:rPr>
      </w:pPr>
      <w:r w:rsidRPr="0089761A">
        <w:rPr>
          <w:color w:val="F8F8F2"/>
        </w:rPr>
        <w:t>            loved_list[girl] </w:t>
      </w:r>
      <w:r w:rsidRPr="0089761A">
        <w:rPr>
          <w:color w:val="FF79C6"/>
        </w:rPr>
        <w:t>=</w:t>
      </w:r>
      <w:r w:rsidRPr="0089761A">
        <w:rPr>
          <w:color w:val="F8F8F2"/>
        </w:rPr>
        <w:t> boy</w:t>
      </w:r>
    </w:p>
    <w:p w14:paraId="2BD6432E" w14:textId="77777777" w:rsidR="00646167" w:rsidRPr="0089761A" w:rsidRDefault="00646167" w:rsidP="0089761A">
      <w:pPr>
        <w:shd w:val="clear" w:color="auto" w:fill="282A36"/>
        <w:spacing w:line="360" w:lineRule="auto"/>
        <w:rPr>
          <w:color w:val="F8F8F2"/>
        </w:rPr>
      </w:pPr>
      <w:r w:rsidRPr="0089761A">
        <w:rPr>
          <w:color w:val="F8F8F2"/>
        </w:rPr>
        <w:t>            single_boy.</w:t>
      </w:r>
      <w:r w:rsidRPr="0089761A">
        <w:rPr>
          <w:color w:val="50FA7B"/>
        </w:rPr>
        <w:t>pop</w:t>
      </w:r>
      <w:r w:rsidRPr="0089761A">
        <w:rPr>
          <w:color w:val="F8F8F2"/>
        </w:rPr>
        <w:t>(</w:t>
      </w:r>
      <w:r w:rsidRPr="0089761A">
        <w:rPr>
          <w:color w:val="BD93F9"/>
        </w:rPr>
        <w:t>0</w:t>
      </w:r>
      <w:r w:rsidRPr="0089761A">
        <w:rPr>
          <w:color w:val="F8F8F2"/>
        </w:rPr>
        <w:t>)</w:t>
      </w:r>
    </w:p>
    <w:p w14:paraId="55DC0A29"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Ngược lại - girl đang hẹn hò với loved_list[girl]</w:t>
      </w:r>
    </w:p>
    <w:p w14:paraId="757EA78D"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else</w:t>
      </w:r>
      <w:r w:rsidRPr="0089761A">
        <w:rPr>
          <w:color w:val="F8F8F2"/>
        </w:rPr>
        <w:t>:</w:t>
      </w:r>
    </w:p>
    <w:p w14:paraId="16EEB234"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Xét mức độ ưa thích của bạn nữ</w:t>
      </w:r>
    </w:p>
    <w:p w14:paraId="5E37309B"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Nếu boy có độ ưa thích cao hơn loved_list[girl] --&gt; hẹn hò với boy</w:t>
      </w:r>
    </w:p>
    <w:p w14:paraId="0650A199"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Ngược lại, bỏ qua lời tỏ tình và tiếp tục hẹn hò.</w:t>
      </w:r>
    </w:p>
    <w:p w14:paraId="5E5424A6"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if</w:t>
      </w:r>
      <w:r w:rsidRPr="0089761A">
        <w:rPr>
          <w:color w:val="F8F8F2"/>
        </w:rPr>
        <w:t> fav_ranking_list[girl][boy] </w:t>
      </w:r>
      <w:r w:rsidRPr="0089761A">
        <w:rPr>
          <w:color w:val="FF79C6"/>
        </w:rPr>
        <w:t>&lt;</w:t>
      </w:r>
      <w:r w:rsidRPr="0089761A">
        <w:rPr>
          <w:color w:val="F8F8F2"/>
        </w:rPr>
        <w:t> fav_ranking_list[girl][loved_list[girl]]:</w:t>
      </w:r>
    </w:p>
    <w:p w14:paraId="5D0EEBBD" w14:textId="77777777" w:rsidR="00646167" w:rsidRPr="0089761A" w:rsidRDefault="00646167" w:rsidP="0089761A">
      <w:pPr>
        <w:shd w:val="clear" w:color="auto" w:fill="282A36"/>
        <w:spacing w:line="360" w:lineRule="auto"/>
        <w:rPr>
          <w:color w:val="F8F8F2"/>
        </w:rPr>
      </w:pPr>
      <w:r w:rsidRPr="0089761A">
        <w:rPr>
          <w:color w:val="F8F8F2"/>
        </w:rPr>
        <w:t>                single_boy.</w:t>
      </w:r>
      <w:r w:rsidRPr="0089761A">
        <w:rPr>
          <w:color w:val="50FA7B"/>
        </w:rPr>
        <w:t>pop</w:t>
      </w:r>
      <w:r w:rsidRPr="0089761A">
        <w:rPr>
          <w:color w:val="F8F8F2"/>
        </w:rPr>
        <w:t>(</w:t>
      </w:r>
      <w:r w:rsidRPr="0089761A">
        <w:rPr>
          <w:color w:val="BD93F9"/>
        </w:rPr>
        <w:t>0</w:t>
      </w:r>
      <w:r w:rsidRPr="0089761A">
        <w:rPr>
          <w:color w:val="F8F8F2"/>
        </w:rPr>
        <w:t>)</w:t>
      </w:r>
    </w:p>
    <w:p w14:paraId="2076A008" w14:textId="77777777" w:rsidR="00646167" w:rsidRPr="0089761A" w:rsidRDefault="00646167" w:rsidP="0089761A">
      <w:pPr>
        <w:shd w:val="clear" w:color="auto" w:fill="282A36"/>
        <w:spacing w:line="360" w:lineRule="auto"/>
        <w:rPr>
          <w:color w:val="F8F8F2"/>
        </w:rPr>
      </w:pPr>
      <w:r w:rsidRPr="0089761A">
        <w:rPr>
          <w:color w:val="F8F8F2"/>
        </w:rPr>
        <w:t>                single_boy.</w:t>
      </w:r>
      <w:r w:rsidRPr="0089761A">
        <w:rPr>
          <w:color w:val="50FA7B"/>
        </w:rPr>
        <w:t>append</w:t>
      </w:r>
      <w:r w:rsidRPr="0089761A">
        <w:rPr>
          <w:color w:val="F8F8F2"/>
        </w:rPr>
        <w:t>(loved_list[girl])</w:t>
      </w:r>
    </w:p>
    <w:p w14:paraId="01E61BBE" w14:textId="77777777" w:rsidR="00646167" w:rsidRPr="0089761A" w:rsidRDefault="00646167" w:rsidP="0089761A">
      <w:pPr>
        <w:shd w:val="clear" w:color="auto" w:fill="282A36"/>
        <w:spacing w:line="360" w:lineRule="auto"/>
        <w:rPr>
          <w:color w:val="F8F8F2"/>
        </w:rPr>
      </w:pPr>
      <w:r w:rsidRPr="0089761A">
        <w:rPr>
          <w:color w:val="F8F8F2"/>
        </w:rPr>
        <w:t>                loved_list[girl] </w:t>
      </w:r>
      <w:r w:rsidRPr="0089761A">
        <w:rPr>
          <w:color w:val="FF79C6"/>
        </w:rPr>
        <w:t>=</w:t>
      </w:r>
      <w:r w:rsidRPr="0089761A">
        <w:rPr>
          <w:color w:val="F8F8F2"/>
        </w:rPr>
        <w:t> boy</w:t>
      </w:r>
    </w:p>
    <w:p w14:paraId="73C2EA6A" w14:textId="77777777" w:rsidR="00646167" w:rsidRPr="0089761A" w:rsidRDefault="00646167" w:rsidP="0089761A">
      <w:pPr>
        <w:spacing w:line="360" w:lineRule="auto"/>
        <w:ind w:firstLine="360"/>
        <w:jc w:val="both"/>
        <w:rPr>
          <w:sz w:val="26"/>
          <w:szCs w:val="26"/>
        </w:rPr>
      </w:pPr>
      <w:r w:rsidRPr="0089761A">
        <w:rPr>
          <w:sz w:val="26"/>
          <w:szCs w:val="26"/>
        </w:rPr>
        <w:t>Trả về danh sách các cặp đôi:</w:t>
      </w:r>
    </w:p>
    <w:p w14:paraId="17A7CCAA"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6272A4"/>
        </w:rPr>
        <w:t># Danh sách các cặp đôi sau quá trình tỏ tình.</w:t>
      </w:r>
    </w:p>
    <w:p w14:paraId="1B634C62" w14:textId="77777777" w:rsidR="00646167" w:rsidRPr="0089761A" w:rsidRDefault="00646167" w:rsidP="0089761A">
      <w:pPr>
        <w:shd w:val="clear" w:color="auto" w:fill="282A36"/>
        <w:spacing w:line="360" w:lineRule="auto"/>
        <w:rPr>
          <w:color w:val="F8F8F2"/>
        </w:rPr>
      </w:pPr>
      <w:r w:rsidRPr="0089761A">
        <w:rPr>
          <w:color w:val="F8F8F2"/>
        </w:rPr>
        <w:t>    couples </w:t>
      </w:r>
      <w:r w:rsidRPr="0089761A">
        <w:rPr>
          <w:color w:val="FF79C6"/>
        </w:rPr>
        <w:t>=</w:t>
      </w:r>
      <w:r w:rsidRPr="0089761A">
        <w:rPr>
          <w:color w:val="F8F8F2"/>
        </w:rPr>
        <w:t> [(loved_list[i], i) </w:t>
      </w:r>
      <w:r w:rsidRPr="0089761A">
        <w:rPr>
          <w:color w:val="FF79C6"/>
        </w:rPr>
        <w:t>for</w:t>
      </w:r>
      <w:r w:rsidRPr="0089761A">
        <w:rPr>
          <w:color w:val="F8F8F2"/>
        </w:rPr>
        <w:t> i </w:t>
      </w:r>
      <w:r w:rsidRPr="0089761A">
        <w:rPr>
          <w:color w:val="FF79C6"/>
        </w:rPr>
        <w:t>in</w:t>
      </w:r>
      <w:r w:rsidRPr="0089761A">
        <w:rPr>
          <w:color w:val="F8F8F2"/>
        </w:rPr>
        <w:t> </w:t>
      </w:r>
      <w:r w:rsidRPr="0089761A">
        <w:rPr>
          <w:color w:val="8BE9FD"/>
        </w:rPr>
        <w:t>range</w:t>
      </w:r>
      <w:r w:rsidRPr="0089761A">
        <w:rPr>
          <w:color w:val="F8F8F2"/>
        </w:rPr>
        <w:t>(couple_n)]</w:t>
      </w:r>
    </w:p>
    <w:p w14:paraId="4B760F09" w14:textId="77777777" w:rsidR="00646167" w:rsidRPr="0089761A" w:rsidRDefault="00646167" w:rsidP="0089761A">
      <w:pPr>
        <w:shd w:val="clear" w:color="auto" w:fill="282A36"/>
        <w:spacing w:line="360" w:lineRule="auto"/>
        <w:rPr>
          <w:color w:val="F8F8F2"/>
        </w:rPr>
      </w:pPr>
    </w:p>
    <w:p w14:paraId="0B2BB865" w14:textId="77777777" w:rsidR="00646167" w:rsidRPr="0089761A" w:rsidRDefault="00646167" w:rsidP="0089761A">
      <w:pPr>
        <w:shd w:val="clear" w:color="auto" w:fill="282A36"/>
        <w:spacing w:line="360" w:lineRule="auto"/>
        <w:rPr>
          <w:color w:val="F8F8F2"/>
        </w:rPr>
      </w:pPr>
      <w:r w:rsidRPr="0089761A">
        <w:rPr>
          <w:color w:val="F8F8F2"/>
        </w:rPr>
        <w:t>    </w:t>
      </w:r>
      <w:r w:rsidRPr="0089761A">
        <w:rPr>
          <w:color w:val="FF79C6"/>
        </w:rPr>
        <w:t>return</w:t>
      </w:r>
      <w:r w:rsidRPr="0089761A">
        <w:rPr>
          <w:color w:val="F8F8F2"/>
        </w:rPr>
        <w:t> couples</w:t>
      </w:r>
    </w:p>
    <w:p w14:paraId="274DB24A" w14:textId="77777777" w:rsidR="00646167" w:rsidRPr="0089761A" w:rsidRDefault="00646167" w:rsidP="0089761A">
      <w:pPr>
        <w:spacing w:line="360" w:lineRule="auto"/>
        <w:jc w:val="both"/>
        <w:rPr>
          <w:sz w:val="26"/>
          <w:szCs w:val="26"/>
        </w:rPr>
      </w:pPr>
    </w:p>
    <w:p w14:paraId="6ABD922D" w14:textId="695CCA73" w:rsidR="00646167" w:rsidRPr="003B4834" w:rsidRDefault="00646167" w:rsidP="003B4834">
      <w:pPr>
        <w:pStyle w:val="ListParagraph"/>
        <w:numPr>
          <w:ilvl w:val="2"/>
          <w:numId w:val="30"/>
        </w:numPr>
        <w:spacing w:line="360" w:lineRule="auto"/>
        <w:jc w:val="both"/>
        <w:outlineLvl w:val="2"/>
        <w:rPr>
          <w:b/>
          <w:bCs/>
          <w:sz w:val="28"/>
          <w:szCs w:val="28"/>
        </w:rPr>
      </w:pPr>
      <w:bookmarkStart w:id="38" w:name="_Toc56375107"/>
      <w:r w:rsidRPr="003B4834">
        <w:rPr>
          <w:b/>
          <w:bCs/>
          <w:sz w:val="28"/>
          <w:szCs w:val="28"/>
        </w:rPr>
        <w:t>Kết luận và ứng dụng của thuật toán</w:t>
      </w:r>
      <w:bookmarkEnd w:id="38"/>
    </w:p>
    <w:p w14:paraId="059DCBA0" w14:textId="77777777" w:rsidR="00646167" w:rsidRPr="0089761A" w:rsidRDefault="00646167" w:rsidP="0089761A">
      <w:pPr>
        <w:spacing w:line="360" w:lineRule="auto"/>
        <w:ind w:firstLine="360"/>
        <w:jc w:val="both"/>
        <w:rPr>
          <w:sz w:val="26"/>
          <w:szCs w:val="26"/>
        </w:rPr>
      </w:pPr>
      <w:r w:rsidRPr="0089761A">
        <w:rPr>
          <w:sz w:val="26"/>
          <w:szCs w:val="26"/>
        </w:rPr>
        <w:t>Thuật toán trì hoãn là thuật toán giúp giả quyết vấn đề các cặp đôi, các cuộc hôn nhân bền vững. Kết quả trả về của thuật toán luôn là các một tập các cặp đôi bền vững.</w:t>
      </w:r>
    </w:p>
    <w:p w14:paraId="11997598" w14:textId="77777777" w:rsidR="00646167" w:rsidRPr="0089761A" w:rsidRDefault="00646167" w:rsidP="0089761A">
      <w:pPr>
        <w:spacing w:line="360" w:lineRule="auto"/>
        <w:ind w:firstLine="360"/>
        <w:jc w:val="both"/>
        <w:rPr>
          <w:sz w:val="26"/>
          <w:szCs w:val="26"/>
        </w:rPr>
      </w:pPr>
      <w:r w:rsidRPr="0089761A">
        <w:rPr>
          <w:sz w:val="26"/>
          <w:szCs w:val="26"/>
        </w:rPr>
        <w:t xml:space="preserve">Ngoài việc ghép cặp cho các bạn nam nữ thành các cặp đôi bền vững, thuật toán này được ủng hộ và ứng dụng rỗng rãi trong nhiều lĩnh vực tương tự như: y tế, giáo dục, viễn thông, kinh tế, … </w:t>
      </w:r>
    </w:p>
    <w:p w14:paraId="70EADCEE" w14:textId="2F8C99C6" w:rsidR="00BB2B2A" w:rsidRPr="006117BE" w:rsidRDefault="00BB2B2A" w:rsidP="006117BE">
      <w:pPr>
        <w:tabs>
          <w:tab w:val="center" w:pos="6379"/>
        </w:tabs>
        <w:spacing w:after="200" w:line="360" w:lineRule="auto"/>
        <w:rPr>
          <w:b/>
          <w:sz w:val="32"/>
          <w:szCs w:val="32"/>
        </w:rPr>
      </w:pPr>
    </w:p>
    <w:sectPr w:rsidR="00BB2B2A" w:rsidRPr="006117BE" w:rsidSect="00DB7595">
      <w:headerReference w:type="default" r:id="rId4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04BC7" w14:textId="77777777" w:rsidR="00D17C5F" w:rsidRDefault="00D17C5F" w:rsidP="00453AB1">
      <w:r>
        <w:separator/>
      </w:r>
    </w:p>
  </w:endnote>
  <w:endnote w:type="continuationSeparator" w:id="0">
    <w:p w14:paraId="3D69C24D" w14:textId="77777777" w:rsidR="00D17C5F" w:rsidRDefault="00D17C5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2CDE9" w14:textId="77777777" w:rsidR="00D17C5F" w:rsidRDefault="00D17C5F" w:rsidP="00453AB1">
      <w:r>
        <w:separator/>
      </w:r>
    </w:p>
  </w:footnote>
  <w:footnote w:type="continuationSeparator" w:id="0">
    <w:p w14:paraId="06BF91CB" w14:textId="77777777" w:rsidR="00D17C5F" w:rsidRDefault="00D17C5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EDCF0" w14:textId="77777777" w:rsidR="000F3538" w:rsidRDefault="000F3538">
    <w:pPr>
      <w:pStyle w:val="Header"/>
      <w:jc w:val="center"/>
    </w:pPr>
  </w:p>
  <w:p w14:paraId="315EC99E" w14:textId="77777777" w:rsidR="000F3538" w:rsidRDefault="000F353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F3B9F" w14:textId="77777777" w:rsidR="005128AE" w:rsidRDefault="005128AE">
    <w:pPr>
      <w:pStyle w:val="Header"/>
      <w:jc w:val="center"/>
    </w:pPr>
  </w:p>
  <w:p w14:paraId="2E0EEFF2" w14:textId="77777777" w:rsidR="005128AE" w:rsidRDefault="005128A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433A001" w14:textId="319CDECA" w:rsidR="000F3538" w:rsidRDefault="000F3538">
        <w:pPr>
          <w:pStyle w:val="Header"/>
          <w:jc w:val="center"/>
        </w:pPr>
        <w:r>
          <w:fldChar w:fldCharType="begin"/>
        </w:r>
        <w:r>
          <w:instrText xml:space="preserve"> PAGE   \* MERGEFORMAT </w:instrText>
        </w:r>
        <w:r>
          <w:fldChar w:fldCharType="separate"/>
        </w:r>
        <w:r w:rsidR="00FE2087">
          <w:rPr>
            <w:noProof/>
          </w:rPr>
          <w:t>v</w:t>
        </w:r>
        <w:r>
          <w:rPr>
            <w:noProof/>
          </w:rPr>
          <w:fldChar w:fldCharType="end"/>
        </w:r>
      </w:p>
    </w:sdtContent>
  </w:sdt>
  <w:p w14:paraId="1B8E06CE" w14:textId="77777777" w:rsidR="000F3538" w:rsidRDefault="000F353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9C000C4" w14:textId="3C8695F7" w:rsidR="000F3538" w:rsidRDefault="000F3538">
        <w:pPr>
          <w:pStyle w:val="Header"/>
          <w:jc w:val="center"/>
        </w:pPr>
        <w:r>
          <w:fldChar w:fldCharType="begin"/>
        </w:r>
        <w:r>
          <w:instrText xml:space="preserve"> PAGE   \* MERGEFORMAT </w:instrText>
        </w:r>
        <w:r>
          <w:fldChar w:fldCharType="separate"/>
        </w:r>
        <w:r w:rsidR="00FE2087">
          <w:rPr>
            <w:noProof/>
          </w:rPr>
          <w:t>14</w:t>
        </w:r>
        <w:r>
          <w:rPr>
            <w:noProof/>
          </w:rPr>
          <w:fldChar w:fldCharType="end"/>
        </w:r>
      </w:p>
    </w:sdtContent>
  </w:sdt>
  <w:p w14:paraId="05EA47E2" w14:textId="77777777" w:rsidR="000F3538" w:rsidRDefault="000F353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93E2D"/>
    <w:multiLevelType w:val="hybridMultilevel"/>
    <w:tmpl w:val="2BF810A0"/>
    <w:lvl w:ilvl="0" w:tplc="E684FD9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0E01CB"/>
    <w:multiLevelType w:val="hybridMultilevel"/>
    <w:tmpl w:val="0B16D00C"/>
    <w:lvl w:ilvl="0" w:tplc="44D4F6F8">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A6764"/>
    <w:multiLevelType w:val="hybridMultilevel"/>
    <w:tmpl w:val="AD868C9A"/>
    <w:lvl w:ilvl="0" w:tplc="019869BC">
      <w:start w:val="1"/>
      <w:numFmt w:val="bullet"/>
      <w:lvlText w:val="-"/>
      <w:lvlJc w:val="left"/>
      <w:pPr>
        <w:ind w:left="3780" w:hanging="360"/>
      </w:pPr>
      <w:rPr>
        <w:rFonts w:ascii="Times New Roman" w:eastAsiaTheme="minorHAnsi" w:hAnsi="Times New Roman" w:cs="Times New Roman"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start w:val="1"/>
      <w:numFmt w:val="bullet"/>
      <w:lvlText w:val=""/>
      <w:lvlJc w:val="left"/>
      <w:pPr>
        <w:ind w:left="5940" w:hanging="360"/>
      </w:pPr>
      <w:rPr>
        <w:rFonts w:ascii="Symbol" w:hAnsi="Symbol" w:hint="default"/>
      </w:rPr>
    </w:lvl>
    <w:lvl w:ilvl="4" w:tplc="04090003">
      <w:start w:val="1"/>
      <w:numFmt w:val="bullet"/>
      <w:lvlText w:val="o"/>
      <w:lvlJc w:val="left"/>
      <w:pPr>
        <w:ind w:left="6660" w:hanging="360"/>
      </w:pPr>
      <w:rPr>
        <w:rFonts w:ascii="Courier New" w:hAnsi="Courier New" w:cs="Courier New" w:hint="default"/>
      </w:rPr>
    </w:lvl>
    <w:lvl w:ilvl="5" w:tplc="04090005">
      <w:start w:val="1"/>
      <w:numFmt w:val="bullet"/>
      <w:lvlText w:val=""/>
      <w:lvlJc w:val="left"/>
      <w:pPr>
        <w:ind w:left="7380" w:hanging="360"/>
      </w:pPr>
      <w:rPr>
        <w:rFonts w:ascii="Wingdings" w:hAnsi="Wingdings" w:hint="default"/>
      </w:rPr>
    </w:lvl>
    <w:lvl w:ilvl="6" w:tplc="04090001">
      <w:start w:val="1"/>
      <w:numFmt w:val="bullet"/>
      <w:lvlText w:val=""/>
      <w:lvlJc w:val="left"/>
      <w:pPr>
        <w:ind w:left="8100" w:hanging="360"/>
      </w:pPr>
      <w:rPr>
        <w:rFonts w:ascii="Symbol" w:hAnsi="Symbol" w:hint="default"/>
      </w:rPr>
    </w:lvl>
    <w:lvl w:ilvl="7" w:tplc="04090003">
      <w:start w:val="1"/>
      <w:numFmt w:val="bullet"/>
      <w:lvlText w:val="o"/>
      <w:lvlJc w:val="left"/>
      <w:pPr>
        <w:ind w:left="8820" w:hanging="360"/>
      </w:pPr>
      <w:rPr>
        <w:rFonts w:ascii="Courier New" w:hAnsi="Courier New" w:cs="Courier New" w:hint="default"/>
      </w:rPr>
    </w:lvl>
    <w:lvl w:ilvl="8" w:tplc="04090005">
      <w:start w:val="1"/>
      <w:numFmt w:val="bullet"/>
      <w:lvlText w:val=""/>
      <w:lvlJc w:val="left"/>
      <w:pPr>
        <w:ind w:left="954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F5650"/>
    <w:multiLevelType w:val="multilevel"/>
    <w:tmpl w:val="131C7046"/>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CF6272"/>
    <w:multiLevelType w:val="multilevel"/>
    <w:tmpl w:val="1A628004"/>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E533C1"/>
    <w:multiLevelType w:val="hybridMultilevel"/>
    <w:tmpl w:val="6E4E45CE"/>
    <w:lvl w:ilvl="0" w:tplc="0D7CBC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677DE"/>
    <w:multiLevelType w:val="hybridMultilevel"/>
    <w:tmpl w:val="EB5CB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065A7"/>
    <w:multiLevelType w:val="multilevel"/>
    <w:tmpl w:val="AF1A142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338B9"/>
    <w:multiLevelType w:val="multilevel"/>
    <w:tmpl w:val="7ABCE9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CC7675B"/>
    <w:multiLevelType w:val="multilevel"/>
    <w:tmpl w:val="7FE26C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F720E36"/>
    <w:multiLevelType w:val="multilevel"/>
    <w:tmpl w:val="9BD0285E"/>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CC6539"/>
    <w:multiLevelType w:val="hybridMultilevel"/>
    <w:tmpl w:val="E502FCF4"/>
    <w:lvl w:ilvl="0" w:tplc="F692E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C64CD0"/>
    <w:multiLevelType w:val="hybridMultilevel"/>
    <w:tmpl w:val="29728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EC7BEF"/>
    <w:multiLevelType w:val="hybridMultilevel"/>
    <w:tmpl w:val="7DCEB6E0"/>
    <w:lvl w:ilvl="0" w:tplc="8DC2D21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2E6AA2"/>
    <w:multiLevelType w:val="multilevel"/>
    <w:tmpl w:val="24EE2764"/>
    <w:lvl w:ilvl="0">
      <w:start w:val="1"/>
      <w:numFmt w:val="decimal"/>
      <w:lvlText w:val="%1"/>
      <w:lvlJc w:val="left"/>
      <w:pPr>
        <w:ind w:left="770" w:hanging="770"/>
      </w:pPr>
      <w:rPr>
        <w:rFonts w:hint="default"/>
      </w:rPr>
    </w:lvl>
    <w:lvl w:ilvl="1">
      <w:start w:val="1"/>
      <w:numFmt w:val="decimal"/>
      <w:lvlText w:val="%1.%2"/>
      <w:lvlJc w:val="left"/>
      <w:pPr>
        <w:ind w:left="1130" w:hanging="770"/>
      </w:pPr>
      <w:rPr>
        <w:rFonts w:hint="default"/>
      </w:rPr>
    </w:lvl>
    <w:lvl w:ilvl="2">
      <w:start w:val="2"/>
      <w:numFmt w:val="decimal"/>
      <w:lvlText w:val="%1.%2.%3"/>
      <w:lvlJc w:val="left"/>
      <w:pPr>
        <w:ind w:left="1490" w:hanging="77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D568FF"/>
    <w:multiLevelType w:val="hybridMultilevel"/>
    <w:tmpl w:val="3606DC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EB07E6"/>
    <w:multiLevelType w:val="multilevel"/>
    <w:tmpl w:val="0A48C4B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1B6B2E"/>
    <w:multiLevelType w:val="hybridMultilevel"/>
    <w:tmpl w:val="968C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BF37EE"/>
    <w:multiLevelType w:val="multilevel"/>
    <w:tmpl w:val="DFF0BF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6"/>
  </w:num>
  <w:num w:numId="3">
    <w:abstractNumId w:val="25"/>
  </w:num>
  <w:num w:numId="4">
    <w:abstractNumId w:val="28"/>
  </w:num>
  <w:num w:numId="5">
    <w:abstractNumId w:val="0"/>
  </w:num>
  <w:num w:numId="6">
    <w:abstractNumId w:val="6"/>
  </w:num>
  <w:num w:numId="7">
    <w:abstractNumId w:val="18"/>
  </w:num>
  <w:num w:numId="8">
    <w:abstractNumId w:val="26"/>
  </w:num>
  <w:num w:numId="9">
    <w:abstractNumId w:val="2"/>
  </w:num>
  <w:num w:numId="10">
    <w:abstractNumId w:val="12"/>
  </w:num>
  <w:num w:numId="11">
    <w:abstractNumId w:val="27"/>
  </w:num>
  <w:num w:numId="12">
    <w:abstractNumId w:val="29"/>
  </w:num>
  <w:num w:numId="13">
    <w:abstractNumId w:val="20"/>
  </w:num>
  <w:num w:numId="14">
    <w:abstractNumId w:val="10"/>
  </w:num>
  <w:num w:numId="15">
    <w:abstractNumId w:val="22"/>
  </w:num>
  <w:num w:numId="16">
    <w:abstractNumId w:val="23"/>
  </w:num>
  <w:num w:numId="17">
    <w:abstractNumId w:val="3"/>
  </w:num>
  <w:num w:numId="18">
    <w:abstractNumId w:val="14"/>
  </w:num>
  <w:num w:numId="19">
    <w:abstractNumId w:val="19"/>
  </w:num>
  <w:num w:numId="20">
    <w:abstractNumId w:val="15"/>
  </w:num>
  <w:num w:numId="21">
    <w:abstractNumId w:val="21"/>
  </w:num>
  <w:num w:numId="22">
    <w:abstractNumId w:val="13"/>
  </w:num>
  <w:num w:numId="23">
    <w:abstractNumId w:val="4"/>
  </w:num>
  <w:num w:numId="24">
    <w:abstractNumId w:val="11"/>
  </w:num>
  <w:num w:numId="25">
    <w:abstractNumId w:val="9"/>
  </w:num>
  <w:num w:numId="26">
    <w:abstractNumId w:val="5"/>
  </w:num>
  <w:num w:numId="27">
    <w:abstractNumId w:val="17"/>
  </w:num>
  <w:num w:numId="28">
    <w:abstractNumId w:val="24"/>
  </w:num>
  <w:num w:numId="29">
    <w:abstractNumId w:val="7"/>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B1F"/>
    <w:rsid w:val="00000359"/>
    <w:rsid w:val="00000FCE"/>
    <w:rsid w:val="000016B0"/>
    <w:rsid w:val="00002020"/>
    <w:rsid w:val="00006B2C"/>
    <w:rsid w:val="0000769E"/>
    <w:rsid w:val="000155C5"/>
    <w:rsid w:val="000236D5"/>
    <w:rsid w:val="00024496"/>
    <w:rsid w:val="00025A85"/>
    <w:rsid w:val="00026237"/>
    <w:rsid w:val="00032A40"/>
    <w:rsid w:val="00043344"/>
    <w:rsid w:val="000454FE"/>
    <w:rsid w:val="0006350C"/>
    <w:rsid w:val="00072C16"/>
    <w:rsid w:val="00074BB2"/>
    <w:rsid w:val="000904D6"/>
    <w:rsid w:val="0009076C"/>
    <w:rsid w:val="00091196"/>
    <w:rsid w:val="000C1B44"/>
    <w:rsid w:val="000C4E57"/>
    <w:rsid w:val="000D3558"/>
    <w:rsid w:val="000D45D4"/>
    <w:rsid w:val="000F257D"/>
    <w:rsid w:val="000F3538"/>
    <w:rsid w:val="00107185"/>
    <w:rsid w:val="00112D9C"/>
    <w:rsid w:val="00114FBF"/>
    <w:rsid w:val="00126DC0"/>
    <w:rsid w:val="00137133"/>
    <w:rsid w:val="00166A23"/>
    <w:rsid w:val="00170392"/>
    <w:rsid w:val="00174708"/>
    <w:rsid w:val="001A3F96"/>
    <w:rsid w:val="001C5B61"/>
    <w:rsid w:val="001C75A4"/>
    <w:rsid w:val="001F597F"/>
    <w:rsid w:val="00207DC2"/>
    <w:rsid w:val="0021345F"/>
    <w:rsid w:val="0021642A"/>
    <w:rsid w:val="002302DF"/>
    <w:rsid w:val="00235129"/>
    <w:rsid w:val="00252F26"/>
    <w:rsid w:val="002574FB"/>
    <w:rsid w:val="00260B6E"/>
    <w:rsid w:val="0026311A"/>
    <w:rsid w:val="00285D47"/>
    <w:rsid w:val="00291721"/>
    <w:rsid w:val="00293533"/>
    <w:rsid w:val="002A30C8"/>
    <w:rsid w:val="002B5239"/>
    <w:rsid w:val="002B57DE"/>
    <w:rsid w:val="002B73F6"/>
    <w:rsid w:val="002C2944"/>
    <w:rsid w:val="002D1542"/>
    <w:rsid w:val="002D4629"/>
    <w:rsid w:val="002D68FF"/>
    <w:rsid w:val="002D796D"/>
    <w:rsid w:val="002E3681"/>
    <w:rsid w:val="002E3B3E"/>
    <w:rsid w:val="00300104"/>
    <w:rsid w:val="00303DFA"/>
    <w:rsid w:val="003108BF"/>
    <w:rsid w:val="003218FF"/>
    <w:rsid w:val="00344315"/>
    <w:rsid w:val="003666C7"/>
    <w:rsid w:val="0038203B"/>
    <w:rsid w:val="003842BA"/>
    <w:rsid w:val="003936CC"/>
    <w:rsid w:val="00393FD4"/>
    <w:rsid w:val="003A7793"/>
    <w:rsid w:val="003B4834"/>
    <w:rsid w:val="003C32FC"/>
    <w:rsid w:val="003D091F"/>
    <w:rsid w:val="003D1E7D"/>
    <w:rsid w:val="003E55C9"/>
    <w:rsid w:val="003F1E57"/>
    <w:rsid w:val="004022BF"/>
    <w:rsid w:val="00404A61"/>
    <w:rsid w:val="0040574A"/>
    <w:rsid w:val="00416E25"/>
    <w:rsid w:val="00430864"/>
    <w:rsid w:val="00453AB1"/>
    <w:rsid w:val="00454E99"/>
    <w:rsid w:val="00461177"/>
    <w:rsid w:val="004619BF"/>
    <w:rsid w:val="004676EE"/>
    <w:rsid w:val="00477D40"/>
    <w:rsid w:val="00480E02"/>
    <w:rsid w:val="00481ECF"/>
    <w:rsid w:val="00482963"/>
    <w:rsid w:val="00484E1D"/>
    <w:rsid w:val="004A7C39"/>
    <w:rsid w:val="004B1004"/>
    <w:rsid w:val="004D3523"/>
    <w:rsid w:val="004D6711"/>
    <w:rsid w:val="004E2D6D"/>
    <w:rsid w:val="004E3C16"/>
    <w:rsid w:val="004E7B60"/>
    <w:rsid w:val="004F06E2"/>
    <w:rsid w:val="004F4E41"/>
    <w:rsid w:val="004F7467"/>
    <w:rsid w:val="00503074"/>
    <w:rsid w:val="00506D14"/>
    <w:rsid w:val="005128AE"/>
    <w:rsid w:val="00523324"/>
    <w:rsid w:val="00533B87"/>
    <w:rsid w:val="005354B0"/>
    <w:rsid w:val="0054525F"/>
    <w:rsid w:val="00565EAA"/>
    <w:rsid w:val="00576438"/>
    <w:rsid w:val="0058338E"/>
    <w:rsid w:val="00593511"/>
    <w:rsid w:val="00594A25"/>
    <w:rsid w:val="005B4D59"/>
    <w:rsid w:val="005B5A16"/>
    <w:rsid w:val="005B5DE8"/>
    <w:rsid w:val="005C06B2"/>
    <w:rsid w:val="005C61C7"/>
    <w:rsid w:val="005D0183"/>
    <w:rsid w:val="005D3882"/>
    <w:rsid w:val="005D5C20"/>
    <w:rsid w:val="005E5864"/>
    <w:rsid w:val="005E5A4A"/>
    <w:rsid w:val="00603CA5"/>
    <w:rsid w:val="006117BE"/>
    <w:rsid w:val="00622A3F"/>
    <w:rsid w:val="0064189C"/>
    <w:rsid w:val="00645D72"/>
    <w:rsid w:val="00646167"/>
    <w:rsid w:val="00650D6A"/>
    <w:rsid w:val="00661DE6"/>
    <w:rsid w:val="00683C6E"/>
    <w:rsid w:val="006853D4"/>
    <w:rsid w:val="00685987"/>
    <w:rsid w:val="006A6CE0"/>
    <w:rsid w:val="006A7E1F"/>
    <w:rsid w:val="006C7E3F"/>
    <w:rsid w:val="006E1DB7"/>
    <w:rsid w:val="006E5B94"/>
    <w:rsid w:val="006E6D1C"/>
    <w:rsid w:val="006F76A3"/>
    <w:rsid w:val="0070482F"/>
    <w:rsid w:val="00712A2C"/>
    <w:rsid w:val="00721ECC"/>
    <w:rsid w:val="0072203F"/>
    <w:rsid w:val="0072409F"/>
    <w:rsid w:val="00737340"/>
    <w:rsid w:val="00744F88"/>
    <w:rsid w:val="00791EED"/>
    <w:rsid w:val="00793F1B"/>
    <w:rsid w:val="007B1A23"/>
    <w:rsid w:val="007B383A"/>
    <w:rsid w:val="007B7FF5"/>
    <w:rsid w:val="007C04B5"/>
    <w:rsid w:val="007C4F7E"/>
    <w:rsid w:val="007E235D"/>
    <w:rsid w:val="007E6AB9"/>
    <w:rsid w:val="007E7FF7"/>
    <w:rsid w:val="007F4B03"/>
    <w:rsid w:val="008032F9"/>
    <w:rsid w:val="0081674C"/>
    <w:rsid w:val="00817ECD"/>
    <w:rsid w:val="008222E3"/>
    <w:rsid w:val="00827883"/>
    <w:rsid w:val="00835FC9"/>
    <w:rsid w:val="00836E79"/>
    <w:rsid w:val="00844834"/>
    <w:rsid w:val="00846FA0"/>
    <w:rsid w:val="008570BD"/>
    <w:rsid w:val="00860485"/>
    <w:rsid w:val="00861139"/>
    <w:rsid w:val="00865B69"/>
    <w:rsid w:val="00867C2D"/>
    <w:rsid w:val="00870EC1"/>
    <w:rsid w:val="00873313"/>
    <w:rsid w:val="00880D36"/>
    <w:rsid w:val="00891187"/>
    <w:rsid w:val="0089761A"/>
    <w:rsid w:val="008A4CD0"/>
    <w:rsid w:val="008B4CF3"/>
    <w:rsid w:val="008B74A7"/>
    <w:rsid w:val="008C0AC6"/>
    <w:rsid w:val="008D53F2"/>
    <w:rsid w:val="008E3560"/>
    <w:rsid w:val="008E6453"/>
    <w:rsid w:val="008F090B"/>
    <w:rsid w:val="00903C7F"/>
    <w:rsid w:val="009310EE"/>
    <w:rsid w:val="00933656"/>
    <w:rsid w:val="00942B81"/>
    <w:rsid w:val="00944FC3"/>
    <w:rsid w:val="00954800"/>
    <w:rsid w:val="00961749"/>
    <w:rsid w:val="00964790"/>
    <w:rsid w:val="00966A46"/>
    <w:rsid w:val="009710FB"/>
    <w:rsid w:val="00972B18"/>
    <w:rsid w:val="00996CBD"/>
    <w:rsid w:val="009D0447"/>
    <w:rsid w:val="009E5471"/>
    <w:rsid w:val="009F58D2"/>
    <w:rsid w:val="00A07424"/>
    <w:rsid w:val="00A0748C"/>
    <w:rsid w:val="00A160E0"/>
    <w:rsid w:val="00A238A8"/>
    <w:rsid w:val="00A67C4F"/>
    <w:rsid w:val="00A80F77"/>
    <w:rsid w:val="00A932C3"/>
    <w:rsid w:val="00AA2536"/>
    <w:rsid w:val="00AB40D3"/>
    <w:rsid w:val="00AB6052"/>
    <w:rsid w:val="00AD01C3"/>
    <w:rsid w:val="00AD7511"/>
    <w:rsid w:val="00B05D05"/>
    <w:rsid w:val="00B05ED2"/>
    <w:rsid w:val="00B118C8"/>
    <w:rsid w:val="00B16991"/>
    <w:rsid w:val="00B2120D"/>
    <w:rsid w:val="00B25C20"/>
    <w:rsid w:val="00B30BE1"/>
    <w:rsid w:val="00B32A1F"/>
    <w:rsid w:val="00B62922"/>
    <w:rsid w:val="00B66133"/>
    <w:rsid w:val="00B8489D"/>
    <w:rsid w:val="00BB195F"/>
    <w:rsid w:val="00BB2B2A"/>
    <w:rsid w:val="00BB2DB7"/>
    <w:rsid w:val="00BC5184"/>
    <w:rsid w:val="00BE4068"/>
    <w:rsid w:val="00BE506D"/>
    <w:rsid w:val="00C06BB9"/>
    <w:rsid w:val="00C23DFA"/>
    <w:rsid w:val="00C24BB8"/>
    <w:rsid w:val="00C355C4"/>
    <w:rsid w:val="00C43CEC"/>
    <w:rsid w:val="00C56904"/>
    <w:rsid w:val="00C6094D"/>
    <w:rsid w:val="00C61A11"/>
    <w:rsid w:val="00C61B6F"/>
    <w:rsid w:val="00C70A1B"/>
    <w:rsid w:val="00C75086"/>
    <w:rsid w:val="00C75B4F"/>
    <w:rsid w:val="00C933EF"/>
    <w:rsid w:val="00C957B9"/>
    <w:rsid w:val="00CA1C39"/>
    <w:rsid w:val="00CA4D20"/>
    <w:rsid w:val="00CB5708"/>
    <w:rsid w:val="00CC1531"/>
    <w:rsid w:val="00CC34B0"/>
    <w:rsid w:val="00CC431A"/>
    <w:rsid w:val="00CD13EC"/>
    <w:rsid w:val="00CD6FDA"/>
    <w:rsid w:val="00CE5555"/>
    <w:rsid w:val="00CE6D57"/>
    <w:rsid w:val="00D03127"/>
    <w:rsid w:val="00D070E0"/>
    <w:rsid w:val="00D17C5F"/>
    <w:rsid w:val="00D23FBA"/>
    <w:rsid w:val="00D34D21"/>
    <w:rsid w:val="00D42E82"/>
    <w:rsid w:val="00D43A0C"/>
    <w:rsid w:val="00D50558"/>
    <w:rsid w:val="00D5265F"/>
    <w:rsid w:val="00D55E37"/>
    <w:rsid w:val="00D643F3"/>
    <w:rsid w:val="00D71E50"/>
    <w:rsid w:val="00D75EE5"/>
    <w:rsid w:val="00D76083"/>
    <w:rsid w:val="00D80DFE"/>
    <w:rsid w:val="00D82DCD"/>
    <w:rsid w:val="00D920B8"/>
    <w:rsid w:val="00D93621"/>
    <w:rsid w:val="00D96028"/>
    <w:rsid w:val="00DB4B1F"/>
    <w:rsid w:val="00DB7595"/>
    <w:rsid w:val="00DB7AB5"/>
    <w:rsid w:val="00DC2276"/>
    <w:rsid w:val="00DD1464"/>
    <w:rsid w:val="00DD4F30"/>
    <w:rsid w:val="00DD74FD"/>
    <w:rsid w:val="00DF108C"/>
    <w:rsid w:val="00E04807"/>
    <w:rsid w:val="00E11A05"/>
    <w:rsid w:val="00E2263D"/>
    <w:rsid w:val="00E23FD6"/>
    <w:rsid w:val="00E24935"/>
    <w:rsid w:val="00E41250"/>
    <w:rsid w:val="00E42901"/>
    <w:rsid w:val="00E47B66"/>
    <w:rsid w:val="00E51914"/>
    <w:rsid w:val="00E617A5"/>
    <w:rsid w:val="00E67B8C"/>
    <w:rsid w:val="00E73E69"/>
    <w:rsid w:val="00E766EA"/>
    <w:rsid w:val="00EB3BAB"/>
    <w:rsid w:val="00EB6944"/>
    <w:rsid w:val="00EC45A3"/>
    <w:rsid w:val="00ED3580"/>
    <w:rsid w:val="00ED5C19"/>
    <w:rsid w:val="00EE0BF0"/>
    <w:rsid w:val="00EE4058"/>
    <w:rsid w:val="00EF08FE"/>
    <w:rsid w:val="00EF3663"/>
    <w:rsid w:val="00F00733"/>
    <w:rsid w:val="00F028F7"/>
    <w:rsid w:val="00F1611D"/>
    <w:rsid w:val="00F17D9A"/>
    <w:rsid w:val="00F21CAC"/>
    <w:rsid w:val="00F21D1B"/>
    <w:rsid w:val="00F40E2C"/>
    <w:rsid w:val="00F42207"/>
    <w:rsid w:val="00F5260F"/>
    <w:rsid w:val="00F6183C"/>
    <w:rsid w:val="00F61C7F"/>
    <w:rsid w:val="00F6304F"/>
    <w:rsid w:val="00F817A6"/>
    <w:rsid w:val="00FA0719"/>
    <w:rsid w:val="00FA2D1E"/>
    <w:rsid w:val="00FB0516"/>
    <w:rsid w:val="00FB27E4"/>
    <w:rsid w:val="00FB57B3"/>
    <w:rsid w:val="00FC0E04"/>
    <w:rsid w:val="00FC496E"/>
    <w:rsid w:val="00FE15C3"/>
    <w:rsid w:val="00FE2087"/>
    <w:rsid w:val="00FE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35BFCB0"/>
  <w15:docId w15:val="{29C7B359-1128-4456-8FD1-1142FF37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qFormat/>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qFormat/>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content-post">
    <w:name w:val="content-post"/>
    <w:basedOn w:val="DefaultParagraphFont"/>
    <w:rsid w:val="00EC45A3"/>
  </w:style>
  <w:style w:type="character" w:styleId="PlaceholderText">
    <w:name w:val="Placeholder Text"/>
    <w:basedOn w:val="DefaultParagraphFont"/>
    <w:uiPriority w:val="99"/>
    <w:semiHidden/>
    <w:rsid w:val="00B66133"/>
    <w:rPr>
      <w:color w:val="808080"/>
    </w:rPr>
  </w:style>
  <w:style w:type="paragraph" w:styleId="ListParagraph">
    <w:name w:val="List Paragraph"/>
    <w:basedOn w:val="Normal"/>
    <w:uiPriority w:val="34"/>
    <w:qFormat/>
    <w:rsid w:val="006E1DB7"/>
    <w:pPr>
      <w:spacing w:after="160" w:line="259"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2E3B3E"/>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3947">
      <w:bodyDiv w:val="1"/>
      <w:marLeft w:val="0"/>
      <w:marRight w:val="0"/>
      <w:marTop w:val="0"/>
      <w:marBottom w:val="0"/>
      <w:divBdr>
        <w:top w:val="none" w:sz="0" w:space="0" w:color="auto"/>
        <w:left w:val="none" w:sz="0" w:space="0" w:color="auto"/>
        <w:bottom w:val="none" w:sz="0" w:space="0" w:color="auto"/>
        <w:right w:val="none" w:sz="0" w:space="0" w:color="auto"/>
      </w:divBdr>
      <w:divsChild>
        <w:div w:id="2083678879">
          <w:marLeft w:val="0"/>
          <w:marRight w:val="0"/>
          <w:marTop w:val="0"/>
          <w:marBottom w:val="0"/>
          <w:divBdr>
            <w:top w:val="none" w:sz="0" w:space="0" w:color="auto"/>
            <w:left w:val="none" w:sz="0" w:space="0" w:color="auto"/>
            <w:bottom w:val="none" w:sz="0" w:space="0" w:color="auto"/>
            <w:right w:val="none" w:sz="0" w:space="0" w:color="auto"/>
          </w:divBdr>
          <w:divsChild>
            <w:div w:id="1664968661">
              <w:marLeft w:val="0"/>
              <w:marRight w:val="0"/>
              <w:marTop w:val="0"/>
              <w:marBottom w:val="0"/>
              <w:divBdr>
                <w:top w:val="none" w:sz="0" w:space="0" w:color="auto"/>
                <w:left w:val="none" w:sz="0" w:space="0" w:color="auto"/>
                <w:bottom w:val="none" w:sz="0" w:space="0" w:color="auto"/>
                <w:right w:val="none" w:sz="0" w:space="0" w:color="auto"/>
              </w:divBdr>
            </w:div>
            <w:div w:id="157619360">
              <w:marLeft w:val="0"/>
              <w:marRight w:val="0"/>
              <w:marTop w:val="0"/>
              <w:marBottom w:val="0"/>
              <w:divBdr>
                <w:top w:val="none" w:sz="0" w:space="0" w:color="auto"/>
                <w:left w:val="none" w:sz="0" w:space="0" w:color="auto"/>
                <w:bottom w:val="none" w:sz="0" w:space="0" w:color="auto"/>
                <w:right w:val="none" w:sz="0" w:space="0" w:color="auto"/>
              </w:divBdr>
            </w:div>
            <w:div w:id="1304315752">
              <w:marLeft w:val="0"/>
              <w:marRight w:val="0"/>
              <w:marTop w:val="0"/>
              <w:marBottom w:val="0"/>
              <w:divBdr>
                <w:top w:val="none" w:sz="0" w:space="0" w:color="auto"/>
                <w:left w:val="none" w:sz="0" w:space="0" w:color="auto"/>
                <w:bottom w:val="none" w:sz="0" w:space="0" w:color="auto"/>
                <w:right w:val="none" w:sz="0" w:space="0" w:color="auto"/>
              </w:divBdr>
            </w:div>
            <w:div w:id="1821195231">
              <w:marLeft w:val="0"/>
              <w:marRight w:val="0"/>
              <w:marTop w:val="0"/>
              <w:marBottom w:val="0"/>
              <w:divBdr>
                <w:top w:val="none" w:sz="0" w:space="0" w:color="auto"/>
                <w:left w:val="none" w:sz="0" w:space="0" w:color="auto"/>
                <w:bottom w:val="none" w:sz="0" w:space="0" w:color="auto"/>
                <w:right w:val="none" w:sz="0" w:space="0" w:color="auto"/>
              </w:divBdr>
            </w:div>
            <w:div w:id="1989824003">
              <w:marLeft w:val="0"/>
              <w:marRight w:val="0"/>
              <w:marTop w:val="0"/>
              <w:marBottom w:val="0"/>
              <w:divBdr>
                <w:top w:val="none" w:sz="0" w:space="0" w:color="auto"/>
                <w:left w:val="none" w:sz="0" w:space="0" w:color="auto"/>
                <w:bottom w:val="none" w:sz="0" w:space="0" w:color="auto"/>
                <w:right w:val="none" w:sz="0" w:space="0" w:color="auto"/>
              </w:divBdr>
            </w:div>
            <w:div w:id="1451975332">
              <w:marLeft w:val="0"/>
              <w:marRight w:val="0"/>
              <w:marTop w:val="0"/>
              <w:marBottom w:val="0"/>
              <w:divBdr>
                <w:top w:val="none" w:sz="0" w:space="0" w:color="auto"/>
                <w:left w:val="none" w:sz="0" w:space="0" w:color="auto"/>
                <w:bottom w:val="none" w:sz="0" w:space="0" w:color="auto"/>
                <w:right w:val="none" w:sz="0" w:space="0" w:color="auto"/>
              </w:divBdr>
            </w:div>
            <w:div w:id="1163010630">
              <w:marLeft w:val="0"/>
              <w:marRight w:val="0"/>
              <w:marTop w:val="0"/>
              <w:marBottom w:val="0"/>
              <w:divBdr>
                <w:top w:val="none" w:sz="0" w:space="0" w:color="auto"/>
                <w:left w:val="none" w:sz="0" w:space="0" w:color="auto"/>
                <w:bottom w:val="none" w:sz="0" w:space="0" w:color="auto"/>
                <w:right w:val="none" w:sz="0" w:space="0" w:color="auto"/>
              </w:divBdr>
            </w:div>
            <w:div w:id="1780181206">
              <w:marLeft w:val="0"/>
              <w:marRight w:val="0"/>
              <w:marTop w:val="0"/>
              <w:marBottom w:val="0"/>
              <w:divBdr>
                <w:top w:val="none" w:sz="0" w:space="0" w:color="auto"/>
                <w:left w:val="none" w:sz="0" w:space="0" w:color="auto"/>
                <w:bottom w:val="none" w:sz="0" w:space="0" w:color="auto"/>
                <w:right w:val="none" w:sz="0" w:space="0" w:color="auto"/>
              </w:divBdr>
            </w:div>
            <w:div w:id="2132164773">
              <w:marLeft w:val="0"/>
              <w:marRight w:val="0"/>
              <w:marTop w:val="0"/>
              <w:marBottom w:val="0"/>
              <w:divBdr>
                <w:top w:val="none" w:sz="0" w:space="0" w:color="auto"/>
                <w:left w:val="none" w:sz="0" w:space="0" w:color="auto"/>
                <w:bottom w:val="none" w:sz="0" w:space="0" w:color="auto"/>
                <w:right w:val="none" w:sz="0" w:space="0" w:color="auto"/>
              </w:divBdr>
            </w:div>
            <w:div w:id="293407355">
              <w:marLeft w:val="0"/>
              <w:marRight w:val="0"/>
              <w:marTop w:val="0"/>
              <w:marBottom w:val="0"/>
              <w:divBdr>
                <w:top w:val="none" w:sz="0" w:space="0" w:color="auto"/>
                <w:left w:val="none" w:sz="0" w:space="0" w:color="auto"/>
                <w:bottom w:val="none" w:sz="0" w:space="0" w:color="auto"/>
                <w:right w:val="none" w:sz="0" w:space="0" w:color="auto"/>
              </w:divBdr>
            </w:div>
            <w:div w:id="743263020">
              <w:marLeft w:val="0"/>
              <w:marRight w:val="0"/>
              <w:marTop w:val="0"/>
              <w:marBottom w:val="0"/>
              <w:divBdr>
                <w:top w:val="none" w:sz="0" w:space="0" w:color="auto"/>
                <w:left w:val="none" w:sz="0" w:space="0" w:color="auto"/>
                <w:bottom w:val="none" w:sz="0" w:space="0" w:color="auto"/>
                <w:right w:val="none" w:sz="0" w:space="0" w:color="auto"/>
              </w:divBdr>
            </w:div>
            <w:div w:id="1718316100">
              <w:marLeft w:val="0"/>
              <w:marRight w:val="0"/>
              <w:marTop w:val="0"/>
              <w:marBottom w:val="0"/>
              <w:divBdr>
                <w:top w:val="none" w:sz="0" w:space="0" w:color="auto"/>
                <w:left w:val="none" w:sz="0" w:space="0" w:color="auto"/>
                <w:bottom w:val="none" w:sz="0" w:space="0" w:color="auto"/>
                <w:right w:val="none" w:sz="0" w:space="0" w:color="auto"/>
              </w:divBdr>
            </w:div>
            <w:div w:id="193155779">
              <w:marLeft w:val="0"/>
              <w:marRight w:val="0"/>
              <w:marTop w:val="0"/>
              <w:marBottom w:val="0"/>
              <w:divBdr>
                <w:top w:val="none" w:sz="0" w:space="0" w:color="auto"/>
                <w:left w:val="none" w:sz="0" w:space="0" w:color="auto"/>
                <w:bottom w:val="none" w:sz="0" w:space="0" w:color="auto"/>
                <w:right w:val="none" w:sz="0" w:space="0" w:color="auto"/>
              </w:divBdr>
            </w:div>
            <w:div w:id="447047504">
              <w:marLeft w:val="0"/>
              <w:marRight w:val="0"/>
              <w:marTop w:val="0"/>
              <w:marBottom w:val="0"/>
              <w:divBdr>
                <w:top w:val="none" w:sz="0" w:space="0" w:color="auto"/>
                <w:left w:val="none" w:sz="0" w:space="0" w:color="auto"/>
                <w:bottom w:val="none" w:sz="0" w:space="0" w:color="auto"/>
                <w:right w:val="none" w:sz="0" w:space="0" w:color="auto"/>
              </w:divBdr>
            </w:div>
            <w:div w:id="268388958">
              <w:marLeft w:val="0"/>
              <w:marRight w:val="0"/>
              <w:marTop w:val="0"/>
              <w:marBottom w:val="0"/>
              <w:divBdr>
                <w:top w:val="none" w:sz="0" w:space="0" w:color="auto"/>
                <w:left w:val="none" w:sz="0" w:space="0" w:color="auto"/>
                <w:bottom w:val="none" w:sz="0" w:space="0" w:color="auto"/>
                <w:right w:val="none" w:sz="0" w:space="0" w:color="auto"/>
              </w:divBdr>
            </w:div>
            <w:div w:id="96754035">
              <w:marLeft w:val="0"/>
              <w:marRight w:val="0"/>
              <w:marTop w:val="0"/>
              <w:marBottom w:val="0"/>
              <w:divBdr>
                <w:top w:val="none" w:sz="0" w:space="0" w:color="auto"/>
                <w:left w:val="none" w:sz="0" w:space="0" w:color="auto"/>
                <w:bottom w:val="none" w:sz="0" w:space="0" w:color="auto"/>
                <w:right w:val="none" w:sz="0" w:space="0" w:color="auto"/>
              </w:divBdr>
            </w:div>
            <w:div w:id="765614140">
              <w:marLeft w:val="0"/>
              <w:marRight w:val="0"/>
              <w:marTop w:val="0"/>
              <w:marBottom w:val="0"/>
              <w:divBdr>
                <w:top w:val="none" w:sz="0" w:space="0" w:color="auto"/>
                <w:left w:val="none" w:sz="0" w:space="0" w:color="auto"/>
                <w:bottom w:val="none" w:sz="0" w:space="0" w:color="auto"/>
                <w:right w:val="none" w:sz="0" w:space="0" w:color="auto"/>
              </w:divBdr>
            </w:div>
            <w:div w:id="288048917">
              <w:marLeft w:val="0"/>
              <w:marRight w:val="0"/>
              <w:marTop w:val="0"/>
              <w:marBottom w:val="0"/>
              <w:divBdr>
                <w:top w:val="none" w:sz="0" w:space="0" w:color="auto"/>
                <w:left w:val="none" w:sz="0" w:space="0" w:color="auto"/>
                <w:bottom w:val="none" w:sz="0" w:space="0" w:color="auto"/>
                <w:right w:val="none" w:sz="0" w:space="0" w:color="auto"/>
              </w:divBdr>
            </w:div>
            <w:div w:id="423036781">
              <w:marLeft w:val="0"/>
              <w:marRight w:val="0"/>
              <w:marTop w:val="0"/>
              <w:marBottom w:val="0"/>
              <w:divBdr>
                <w:top w:val="none" w:sz="0" w:space="0" w:color="auto"/>
                <w:left w:val="none" w:sz="0" w:space="0" w:color="auto"/>
                <w:bottom w:val="none" w:sz="0" w:space="0" w:color="auto"/>
                <w:right w:val="none" w:sz="0" w:space="0" w:color="auto"/>
              </w:divBdr>
            </w:div>
            <w:div w:id="1766536850">
              <w:marLeft w:val="0"/>
              <w:marRight w:val="0"/>
              <w:marTop w:val="0"/>
              <w:marBottom w:val="0"/>
              <w:divBdr>
                <w:top w:val="none" w:sz="0" w:space="0" w:color="auto"/>
                <w:left w:val="none" w:sz="0" w:space="0" w:color="auto"/>
                <w:bottom w:val="none" w:sz="0" w:space="0" w:color="auto"/>
                <w:right w:val="none" w:sz="0" w:space="0" w:color="auto"/>
              </w:divBdr>
            </w:div>
            <w:div w:id="349573045">
              <w:marLeft w:val="0"/>
              <w:marRight w:val="0"/>
              <w:marTop w:val="0"/>
              <w:marBottom w:val="0"/>
              <w:divBdr>
                <w:top w:val="none" w:sz="0" w:space="0" w:color="auto"/>
                <w:left w:val="none" w:sz="0" w:space="0" w:color="auto"/>
                <w:bottom w:val="none" w:sz="0" w:space="0" w:color="auto"/>
                <w:right w:val="none" w:sz="0" w:space="0" w:color="auto"/>
              </w:divBdr>
            </w:div>
            <w:div w:id="646665975">
              <w:marLeft w:val="0"/>
              <w:marRight w:val="0"/>
              <w:marTop w:val="0"/>
              <w:marBottom w:val="0"/>
              <w:divBdr>
                <w:top w:val="none" w:sz="0" w:space="0" w:color="auto"/>
                <w:left w:val="none" w:sz="0" w:space="0" w:color="auto"/>
                <w:bottom w:val="none" w:sz="0" w:space="0" w:color="auto"/>
                <w:right w:val="none" w:sz="0" w:space="0" w:color="auto"/>
              </w:divBdr>
            </w:div>
            <w:div w:id="1536968866">
              <w:marLeft w:val="0"/>
              <w:marRight w:val="0"/>
              <w:marTop w:val="0"/>
              <w:marBottom w:val="0"/>
              <w:divBdr>
                <w:top w:val="none" w:sz="0" w:space="0" w:color="auto"/>
                <w:left w:val="none" w:sz="0" w:space="0" w:color="auto"/>
                <w:bottom w:val="none" w:sz="0" w:space="0" w:color="auto"/>
                <w:right w:val="none" w:sz="0" w:space="0" w:color="auto"/>
              </w:divBdr>
            </w:div>
            <w:div w:id="327711646">
              <w:marLeft w:val="0"/>
              <w:marRight w:val="0"/>
              <w:marTop w:val="0"/>
              <w:marBottom w:val="0"/>
              <w:divBdr>
                <w:top w:val="none" w:sz="0" w:space="0" w:color="auto"/>
                <w:left w:val="none" w:sz="0" w:space="0" w:color="auto"/>
                <w:bottom w:val="none" w:sz="0" w:space="0" w:color="auto"/>
                <w:right w:val="none" w:sz="0" w:space="0" w:color="auto"/>
              </w:divBdr>
            </w:div>
            <w:div w:id="64032395">
              <w:marLeft w:val="0"/>
              <w:marRight w:val="0"/>
              <w:marTop w:val="0"/>
              <w:marBottom w:val="0"/>
              <w:divBdr>
                <w:top w:val="none" w:sz="0" w:space="0" w:color="auto"/>
                <w:left w:val="none" w:sz="0" w:space="0" w:color="auto"/>
                <w:bottom w:val="none" w:sz="0" w:space="0" w:color="auto"/>
                <w:right w:val="none" w:sz="0" w:space="0" w:color="auto"/>
              </w:divBdr>
            </w:div>
            <w:div w:id="2087260539">
              <w:marLeft w:val="0"/>
              <w:marRight w:val="0"/>
              <w:marTop w:val="0"/>
              <w:marBottom w:val="0"/>
              <w:divBdr>
                <w:top w:val="none" w:sz="0" w:space="0" w:color="auto"/>
                <w:left w:val="none" w:sz="0" w:space="0" w:color="auto"/>
                <w:bottom w:val="none" w:sz="0" w:space="0" w:color="auto"/>
                <w:right w:val="none" w:sz="0" w:space="0" w:color="auto"/>
              </w:divBdr>
            </w:div>
            <w:div w:id="441145020">
              <w:marLeft w:val="0"/>
              <w:marRight w:val="0"/>
              <w:marTop w:val="0"/>
              <w:marBottom w:val="0"/>
              <w:divBdr>
                <w:top w:val="none" w:sz="0" w:space="0" w:color="auto"/>
                <w:left w:val="none" w:sz="0" w:space="0" w:color="auto"/>
                <w:bottom w:val="none" w:sz="0" w:space="0" w:color="auto"/>
                <w:right w:val="none" w:sz="0" w:space="0" w:color="auto"/>
              </w:divBdr>
            </w:div>
            <w:div w:id="266812671">
              <w:marLeft w:val="0"/>
              <w:marRight w:val="0"/>
              <w:marTop w:val="0"/>
              <w:marBottom w:val="0"/>
              <w:divBdr>
                <w:top w:val="none" w:sz="0" w:space="0" w:color="auto"/>
                <w:left w:val="none" w:sz="0" w:space="0" w:color="auto"/>
                <w:bottom w:val="none" w:sz="0" w:space="0" w:color="auto"/>
                <w:right w:val="none" w:sz="0" w:space="0" w:color="auto"/>
              </w:divBdr>
            </w:div>
            <w:div w:id="631525429">
              <w:marLeft w:val="0"/>
              <w:marRight w:val="0"/>
              <w:marTop w:val="0"/>
              <w:marBottom w:val="0"/>
              <w:divBdr>
                <w:top w:val="none" w:sz="0" w:space="0" w:color="auto"/>
                <w:left w:val="none" w:sz="0" w:space="0" w:color="auto"/>
                <w:bottom w:val="none" w:sz="0" w:space="0" w:color="auto"/>
                <w:right w:val="none" w:sz="0" w:space="0" w:color="auto"/>
              </w:divBdr>
            </w:div>
            <w:div w:id="507596510">
              <w:marLeft w:val="0"/>
              <w:marRight w:val="0"/>
              <w:marTop w:val="0"/>
              <w:marBottom w:val="0"/>
              <w:divBdr>
                <w:top w:val="none" w:sz="0" w:space="0" w:color="auto"/>
                <w:left w:val="none" w:sz="0" w:space="0" w:color="auto"/>
                <w:bottom w:val="none" w:sz="0" w:space="0" w:color="auto"/>
                <w:right w:val="none" w:sz="0" w:space="0" w:color="auto"/>
              </w:divBdr>
            </w:div>
            <w:div w:id="973101017">
              <w:marLeft w:val="0"/>
              <w:marRight w:val="0"/>
              <w:marTop w:val="0"/>
              <w:marBottom w:val="0"/>
              <w:divBdr>
                <w:top w:val="none" w:sz="0" w:space="0" w:color="auto"/>
                <w:left w:val="none" w:sz="0" w:space="0" w:color="auto"/>
                <w:bottom w:val="none" w:sz="0" w:space="0" w:color="auto"/>
                <w:right w:val="none" w:sz="0" w:space="0" w:color="auto"/>
              </w:divBdr>
            </w:div>
            <w:div w:id="13846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4698">
      <w:bodyDiv w:val="1"/>
      <w:marLeft w:val="0"/>
      <w:marRight w:val="0"/>
      <w:marTop w:val="0"/>
      <w:marBottom w:val="0"/>
      <w:divBdr>
        <w:top w:val="none" w:sz="0" w:space="0" w:color="auto"/>
        <w:left w:val="none" w:sz="0" w:space="0" w:color="auto"/>
        <w:bottom w:val="none" w:sz="0" w:space="0" w:color="auto"/>
        <w:right w:val="none" w:sz="0" w:space="0" w:color="auto"/>
      </w:divBdr>
      <w:divsChild>
        <w:div w:id="1593588905">
          <w:marLeft w:val="0"/>
          <w:marRight w:val="0"/>
          <w:marTop w:val="0"/>
          <w:marBottom w:val="0"/>
          <w:divBdr>
            <w:top w:val="none" w:sz="0" w:space="0" w:color="auto"/>
            <w:left w:val="none" w:sz="0" w:space="0" w:color="auto"/>
            <w:bottom w:val="none" w:sz="0" w:space="0" w:color="auto"/>
            <w:right w:val="none" w:sz="0" w:space="0" w:color="auto"/>
          </w:divBdr>
          <w:divsChild>
            <w:div w:id="778835950">
              <w:marLeft w:val="0"/>
              <w:marRight w:val="0"/>
              <w:marTop w:val="0"/>
              <w:marBottom w:val="0"/>
              <w:divBdr>
                <w:top w:val="none" w:sz="0" w:space="0" w:color="auto"/>
                <w:left w:val="none" w:sz="0" w:space="0" w:color="auto"/>
                <w:bottom w:val="none" w:sz="0" w:space="0" w:color="auto"/>
                <w:right w:val="none" w:sz="0" w:space="0" w:color="auto"/>
              </w:divBdr>
            </w:div>
            <w:div w:id="162942715">
              <w:marLeft w:val="0"/>
              <w:marRight w:val="0"/>
              <w:marTop w:val="0"/>
              <w:marBottom w:val="0"/>
              <w:divBdr>
                <w:top w:val="none" w:sz="0" w:space="0" w:color="auto"/>
                <w:left w:val="none" w:sz="0" w:space="0" w:color="auto"/>
                <w:bottom w:val="none" w:sz="0" w:space="0" w:color="auto"/>
                <w:right w:val="none" w:sz="0" w:space="0" w:color="auto"/>
              </w:divBdr>
            </w:div>
            <w:div w:id="503513283">
              <w:marLeft w:val="0"/>
              <w:marRight w:val="0"/>
              <w:marTop w:val="0"/>
              <w:marBottom w:val="0"/>
              <w:divBdr>
                <w:top w:val="none" w:sz="0" w:space="0" w:color="auto"/>
                <w:left w:val="none" w:sz="0" w:space="0" w:color="auto"/>
                <w:bottom w:val="none" w:sz="0" w:space="0" w:color="auto"/>
                <w:right w:val="none" w:sz="0" w:space="0" w:color="auto"/>
              </w:divBdr>
            </w:div>
            <w:div w:id="1085613902">
              <w:marLeft w:val="0"/>
              <w:marRight w:val="0"/>
              <w:marTop w:val="0"/>
              <w:marBottom w:val="0"/>
              <w:divBdr>
                <w:top w:val="none" w:sz="0" w:space="0" w:color="auto"/>
                <w:left w:val="none" w:sz="0" w:space="0" w:color="auto"/>
                <w:bottom w:val="none" w:sz="0" w:space="0" w:color="auto"/>
                <w:right w:val="none" w:sz="0" w:space="0" w:color="auto"/>
              </w:divBdr>
            </w:div>
            <w:div w:id="1647510983">
              <w:marLeft w:val="0"/>
              <w:marRight w:val="0"/>
              <w:marTop w:val="0"/>
              <w:marBottom w:val="0"/>
              <w:divBdr>
                <w:top w:val="none" w:sz="0" w:space="0" w:color="auto"/>
                <w:left w:val="none" w:sz="0" w:space="0" w:color="auto"/>
                <w:bottom w:val="none" w:sz="0" w:space="0" w:color="auto"/>
                <w:right w:val="none" w:sz="0" w:space="0" w:color="auto"/>
              </w:divBdr>
            </w:div>
            <w:div w:id="848446226">
              <w:marLeft w:val="0"/>
              <w:marRight w:val="0"/>
              <w:marTop w:val="0"/>
              <w:marBottom w:val="0"/>
              <w:divBdr>
                <w:top w:val="none" w:sz="0" w:space="0" w:color="auto"/>
                <w:left w:val="none" w:sz="0" w:space="0" w:color="auto"/>
                <w:bottom w:val="none" w:sz="0" w:space="0" w:color="auto"/>
                <w:right w:val="none" w:sz="0" w:space="0" w:color="auto"/>
              </w:divBdr>
            </w:div>
            <w:div w:id="828714087">
              <w:marLeft w:val="0"/>
              <w:marRight w:val="0"/>
              <w:marTop w:val="0"/>
              <w:marBottom w:val="0"/>
              <w:divBdr>
                <w:top w:val="none" w:sz="0" w:space="0" w:color="auto"/>
                <w:left w:val="none" w:sz="0" w:space="0" w:color="auto"/>
                <w:bottom w:val="none" w:sz="0" w:space="0" w:color="auto"/>
                <w:right w:val="none" w:sz="0" w:space="0" w:color="auto"/>
              </w:divBdr>
            </w:div>
            <w:div w:id="51123714">
              <w:marLeft w:val="0"/>
              <w:marRight w:val="0"/>
              <w:marTop w:val="0"/>
              <w:marBottom w:val="0"/>
              <w:divBdr>
                <w:top w:val="none" w:sz="0" w:space="0" w:color="auto"/>
                <w:left w:val="none" w:sz="0" w:space="0" w:color="auto"/>
                <w:bottom w:val="none" w:sz="0" w:space="0" w:color="auto"/>
                <w:right w:val="none" w:sz="0" w:space="0" w:color="auto"/>
              </w:divBdr>
            </w:div>
            <w:div w:id="1641886167">
              <w:marLeft w:val="0"/>
              <w:marRight w:val="0"/>
              <w:marTop w:val="0"/>
              <w:marBottom w:val="0"/>
              <w:divBdr>
                <w:top w:val="none" w:sz="0" w:space="0" w:color="auto"/>
                <w:left w:val="none" w:sz="0" w:space="0" w:color="auto"/>
                <w:bottom w:val="none" w:sz="0" w:space="0" w:color="auto"/>
                <w:right w:val="none" w:sz="0" w:space="0" w:color="auto"/>
              </w:divBdr>
            </w:div>
            <w:div w:id="280697599">
              <w:marLeft w:val="0"/>
              <w:marRight w:val="0"/>
              <w:marTop w:val="0"/>
              <w:marBottom w:val="0"/>
              <w:divBdr>
                <w:top w:val="none" w:sz="0" w:space="0" w:color="auto"/>
                <w:left w:val="none" w:sz="0" w:space="0" w:color="auto"/>
                <w:bottom w:val="none" w:sz="0" w:space="0" w:color="auto"/>
                <w:right w:val="none" w:sz="0" w:space="0" w:color="auto"/>
              </w:divBdr>
            </w:div>
            <w:div w:id="9285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3174">
      <w:bodyDiv w:val="1"/>
      <w:marLeft w:val="0"/>
      <w:marRight w:val="0"/>
      <w:marTop w:val="0"/>
      <w:marBottom w:val="0"/>
      <w:divBdr>
        <w:top w:val="none" w:sz="0" w:space="0" w:color="auto"/>
        <w:left w:val="none" w:sz="0" w:space="0" w:color="auto"/>
        <w:bottom w:val="none" w:sz="0" w:space="0" w:color="auto"/>
        <w:right w:val="none" w:sz="0" w:space="0" w:color="auto"/>
      </w:divBdr>
      <w:divsChild>
        <w:div w:id="142553947">
          <w:marLeft w:val="0"/>
          <w:marRight w:val="0"/>
          <w:marTop w:val="0"/>
          <w:marBottom w:val="0"/>
          <w:divBdr>
            <w:top w:val="none" w:sz="0" w:space="0" w:color="auto"/>
            <w:left w:val="none" w:sz="0" w:space="0" w:color="auto"/>
            <w:bottom w:val="none" w:sz="0" w:space="0" w:color="auto"/>
            <w:right w:val="none" w:sz="0" w:space="0" w:color="auto"/>
          </w:divBdr>
          <w:divsChild>
            <w:div w:id="860363226">
              <w:marLeft w:val="0"/>
              <w:marRight w:val="0"/>
              <w:marTop w:val="0"/>
              <w:marBottom w:val="0"/>
              <w:divBdr>
                <w:top w:val="none" w:sz="0" w:space="0" w:color="auto"/>
                <w:left w:val="none" w:sz="0" w:space="0" w:color="auto"/>
                <w:bottom w:val="none" w:sz="0" w:space="0" w:color="auto"/>
                <w:right w:val="none" w:sz="0" w:space="0" w:color="auto"/>
              </w:divBdr>
            </w:div>
            <w:div w:id="1431272932">
              <w:marLeft w:val="0"/>
              <w:marRight w:val="0"/>
              <w:marTop w:val="0"/>
              <w:marBottom w:val="0"/>
              <w:divBdr>
                <w:top w:val="none" w:sz="0" w:space="0" w:color="auto"/>
                <w:left w:val="none" w:sz="0" w:space="0" w:color="auto"/>
                <w:bottom w:val="none" w:sz="0" w:space="0" w:color="auto"/>
                <w:right w:val="none" w:sz="0" w:space="0" w:color="auto"/>
              </w:divBdr>
            </w:div>
            <w:div w:id="985822877">
              <w:marLeft w:val="0"/>
              <w:marRight w:val="0"/>
              <w:marTop w:val="0"/>
              <w:marBottom w:val="0"/>
              <w:divBdr>
                <w:top w:val="none" w:sz="0" w:space="0" w:color="auto"/>
                <w:left w:val="none" w:sz="0" w:space="0" w:color="auto"/>
                <w:bottom w:val="none" w:sz="0" w:space="0" w:color="auto"/>
                <w:right w:val="none" w:sz="0" w:space="0" w:color="auto"/>
              </w:divBdr>
            </w:div>
            <w:div w:id="167327614">
              <w:marLeft w:val="0"/>
              <w:marRight w:val="0"/>
              <w:marTop w:val="0"/>
              <w:marBottom w:val="0"/>
              <w:divBdr>
                <w:top w:val="none" w:sz="0" w:space="0" w:color="auto"/>
                <w:left w:val="none" w:sz="0" w:space="0" w:color="auto"/>
                <w:bottom w:val="none" w:sz="0" w:space="0" w:color="auto"/>
                <w:right w:val="none" w:sz="0" w:space="0" w:color="auto"/>
              </w:divBdr>
            </w:div>
            <w:div w:id="139614209">
              <w:marLeft w:val="0"/>
              <w:marRight w:val="0"/>
              <w:marTop w:val="0"/>
              <w:marBottom w:val="0"/>
              <w:divBdr>
                <w:top w:val="none" w:sz="0" w:space="0" w:color="auto"/>
                <w:left w:val="none" w:sz="0" w:space="0" w:color="auto"/>
                <w:bottom w:val="none" w:sz="0" w:space="0" w:color="auto"/>
                <w:right w:val="none" w:sz="0" w:space="0" w:color="auto"/>
              </w:divBdr>
            </w:div>
            <w:div w:id="1193154765">
              <w:marLeft w:val="0"/>
              <w:marRight w:val="0"/>
              <w:marTop w:val="0"/>
              <w:marBottom w:val="0"/>
              <w:divBdr>
                <w:top w:val="none" w:sz="0" w:space="0" w:color="auto"/>
                <w:left w:val="none" w:sz="0" w:space="0" w:color="auto"/>
                <w:bottom w:val="none" w:sz="0" w:space="0" w:color="auto"/>
                <w:right w:val="none" w:sz="0" w:space="0" w:color="auto"/>
              </w:divBdr>
            </w:div>
            <w:div w:id="1931087475">
              <w:marLeft w:val="0"/>
              <w:marRight w:val="0"/>
              <w:marTop w:val="0"/>
              <w:marBottom w:val="0"/>
              <w:divBdr>
                <w:top w:val="none" w:sz="0" w:space="0" w:color="auto"/>
                <w:left w:val="none" w:sz="0" w:space="0" w:color="auto"/>
                <w:bottom w:val="none" w:sz="0" w:space="0" w:color="auto"/>
                <w:right w:val="none" w:sz="0" w:space="0" w:color="auto"/>
              </w:divBdr>
            </w:div>
            <w:div w:id="1805390316">
              <w:marLeft w:val="0"/>
              <w:marRight w:val="0"/>
              <w:marTop w:val="0"/>
              <w:marBottom w:val="0"/>
              <w:divBdr>
                <w:top w:val="none" w:sz="0" w:space="0" w:color="auto"/>
                <w:left w:val="none" w:sz="0" w:space="0" w:color="auto"/>
                <w:bottom w:val="none" w:sz="0" w:space="0" w:color="auto"/>
                <w:right w:val="none" w:sz="0" w:space="0" w:color="auto"/>
              </w:divBdr>
            </w:div>
            <w:div w:id="563102934">
              <w:marLeft w:val="0"/>
              <w:marRight w:val="0"/>
              <w:marTop w:val="0"/>
              <w:marBottom w:val="0"/>
              <w:divBdr>
                <w:top w:val="none" w:sz="0" w:space="0" w:color="auto"/>
                <w:left w:val="none" w:sz="0" w:space="0" w:color="auto"/>
                <w:bottom w:val="none" w:sz="0" w:space="0" w:color="auto"/>
                <w:right w:val="none" w:sz="0" w:space="0" w:color="auto"/>
              </w:divBdr>
            </w:div>
            <w:div w:id="1825122657">
              <w:marLeft w:val="0"/>
              <w:marRight w:val="0"/>
              <w:marTop w:val="0"/>
              <w:marBottom w:val="0"/>
              <w:divBdr>
                <w:top w:val="none" w:sz="0" w:space="0" w:color="auto"/>
                <w:left w:val="none" w:sz="0" w:space="0" w:color="auto"/>
                <w:bottom w:val="none" w:sz="0" w:space="0" w:color="auto"/>
                <w:right w:val="none" w:sz="0" w:space="0" w:color="auto"/>
              </w:divBdr>
            </w:div>
            <w:div w:id="315959253">
              <w:marLeft w:val="0"/>
              <w:marRight w:val="0"/>
              <w:marTop w:val="0"/>
              <w:marBottom w:val="0"/>
              <w:divBdr>
                <w:top w:val="none" w:sz="0" w:space="0" w:color="auto"/>
                <w:left w:val="none" w:sz="0" w:space="0" w:color="auto"/>
                <w:bottom w:val="none" w:sz="0" w:space="0" w:color="auto"/>
                <w:right w:val="none" w:sz="0" w:space="0" w:color="auto"/>
              </w:divBdr>
            </w:div>
            <w:div w:id="477570460">
              <w:marLeft w:val="0"/>
              <w:marRight w:val="0"/>
              <w:marTop w:val="0"/>
              <w:marBottom w:val="0"/>
              <w:divBdr>
                <w:top w:val="none" w:sz="0" w:space="0" w:color="auto"/>
                <w:left w:val="none" w:sz="0" w:space="0" w:color="auto"/>
                <w:bottom w:val="none" w:sz="0" w:space="0" w:color="auto"/>
                <w:right w:val="none" w:sz="0" w:space="0" w:color="auto"/>
              </w:divBdr>
            </w:div>
            <w:div w:id="1733962528">
              <w:marLeft w:val="0"/>
              <w:marRight w:val="0"/>
              <w:marTop w:val="0"/>
              <w:marBottom w:val="0"/>
              <w:divBdr>
                <w:top w:val="none" w:sz="0" w:space="0" w:color="auto"/>
                <w:left w:val="none" w:sz="0" w:space="0" w:color="auto"/>
                <w:bottom w:val="none" w:sz="0" w:space="0" w:color="auto"/>
                <w:right w:val="none" w:sz="0" w:space="0" w:color="auto"/>
              </w:divBdr>
            </w:div>
            <w:div w:id="120807397">
              <w:marLeft w:val="0"/>
              <w:marRight w:val="0"/>
              <w:marTop w:val="0"/>
              <w:marBottom w:val="0"/>
              <w:divBdr>
                <w:top w:val="none" w:sz="0" w:space="0" w:color="auto"/>
                <w:left w:val="none" w:sz="0" w:space="0" w:color="auto"/>
                <w:bottom w:val="none" w:sz="0" w:space="0" w:color="auto"/>
                <w:right w:val="none" w:sz="0" w:space="0" w:color="auto"/>
              </w:divBdr>
            </w:div>
            <w:div w:id="20371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7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9785901">
      <w:bodyDiv w:val="1"/>
      <w:marLeft w:val="0"/>
      <w:marRight w:val="0"/>
      <w:marTop w:val="0"/>
      <w:marBottom w:val="0"/>
      <w:divBdr>
        <w:top w:val="none" w:sz="0" w:space="0" w:color="auto"/>
        <w:left w:val="none" w:sz="0" w:space="0" w:color="auto"/>
        <w:bottom w:val="none" w:sz="0" w:space="0" w:color="auto"/>
        <w:right w:val="none" w:sz="0" w:space="0" w:color="auto"/>
      </w:divBdr>
      <w:divsChild>
        <w:div w:id="1621107093">
          <w:marLeft w:val="0"/>
          <w:marRight w:val="0"/>
          <w:marTop w:val="0"/>
          <w:marBottom w:val="0"/>
          <w:divBdr>
            <w:top w:val="none" w:sz="0" w:space="0" w:color="auto"/>
            <w:left w:val="none" w:sz="0" w:space="0" w:color="auto"/>
            <w:bottom w:val="none" w:sz="0" w:space="0" w:color="auto"/>
            <w:right w:val="none" w:sz="0" w:space="0" w:color="auto"/>
          </w:divBdr>
          <w:divsChild>
            <w:div w:id="1423260874">
              <w:marLeft w:val="0"/>
              <w:marRight w:val="0"/>
              <w:marTop w:val="0"/>
              <w:marBottom w:val="0"/>
              <w:divBdr>
                <w:top w:val="none" w:sz="0" w:space="0" w:color="auto"/>
                <w:left w:val="none" w:sz="0" w:space="0" w:color="auto"/>
                <w:bottom w:val="none" w:sz="0" w:space="0" w:color="auto"/>
                <w:right w:val="none" w:sz="0" w:space="0" w:color="auto"/>
              </w:divBdr>
            </w:div>
            <w:div w:id="822695032">
              <w:marLeft w:val="0"/>
              <w:marRight w:val="0"/>
              <w:marTop w:val="0"/>
              <w:marBottom w:val="0"/>
              <w:divBdr>
                <w:top w:val="none" w:sz="0" w:space="0" w:color="auto"/>
                <w:left w:val="none" w:sz="0" w:space="0" w:color="auto"/>
                <w:bottom w:val="none" w:sz="0" w:space="0" w:color="auto"/>
                <w:right w:val="none" w:sz="0" w:space="0" w:color="auto"/>
              </w:divBdr>
            </w:div>
            <w:div w:id="626470822">
              <w:marLeft w:val="0"/>
              <w:marRight w:val="0"/>
              <w:marTop w:val="0"/>
              <w:marBottom w:val="0"/>
              <w:divBdr>
                <w:top w:val="none" w:sz="0" w:space="0" w:color="auto"/>
                <w:left w:val="none" w:sz="0" w:space="0" w:color="auto"/>
                <w:bottom w:val="none" w:sz="0" w:space="0" w:color="auto"/>
                <w:right w:val="none" w:sz="0" w:space="0" w:color="auto"/>
              </w:divBdr>
            </w:div>
            <w:div w:id="3491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3851">
      <w:bodyDiv w:val="1"/>
      <w:marLeft w:val="0"/>
      <w:marRight w:val="0"/>
      <w:marTop w:val="0"/>
      <w:marBottom w:val="0"/>
      <w:divBdr>
        <w:top w:val="none" w:sz="0" w:space="0" w:color="auto"/>
        <w:left w:val="none" w:sz="0" w:space="0" w:color="auto"/>
        <w:bottom w:val="none" w:sz="0" w:space="0" w:color="auto"/>
        <w:right w:val="none" w:sz="0" w:space="0" w:color="auto"/>
      </w:divBdr>
      <w:divsChild>
        <w:div w:id="1791776039">
          <w:marLeft w:val="0"/>
          <w:marRight w:val="0"/>
          <w:marTop w:val="0"/>
          <w:marBottom w:val="0"/>
          <w:divBdr>
            <w:top w:val="none" w:sz="0" w:space="0" w:color="auto"/>
            <w:left w:val="none" w:sz="0" w:space="0" w:color="auto"/>
            <w:bottom w:val="none" w:sz="0" w:space="0" w:color="auto"/>
            <w:right w:val="none" w:sz="0" w:space="0" w:color="auto"/>
          </w:divBdr>
          <w:divsChild>
            <w:div w:id="1251894055">
              <w:marLeft w:val="0"/>
              <w:marRight w:val="0"/>
              <w:marTop w:val="0"/>
              <w:marBottom w:val="0"/>
              <w:divBdr>
                <w:top w:val="none" w:sz="0" w:space="0" w:color="auto"/>
                <w:left w:val="none" w:sz="0" w:space="0" w:color="auto"/>
                <w:bottom w:val="none" w:sz="0" w:space="0" w:color="auto"/>
                <w:right w:val="none" w:sz="0" w:space="0" w:color="auto"/>
              </w:divBdr>
            </w:div>
            <w:div w:id="52584506">
              <w:marLeft w:val="0"/>
              <w:marRight w:val="0"/>
              <w:marTop w:val="0"/>
              <w:marBottom w:val="0"/>
              <w:divBdr>
                <w:top w:val="none" w:sz="0" w:space="0" w:color="auto"/>
                <w:left w:val="none" w:sz="0" w:space="0" w:color="auto"/>
                <w:bottom w:val="none" w:sz="0" w:space="0" w:color="auto"/>
                <w:right w:val="none" w:sz="0" w:space="0" w:color="auto"/>
              </w:divBdr>
            </w:div>
            <w:div w:id="729156286">
              <w:marLeft w:val="0"/>
              <w:marRight w:val="0"/>
              <w:marTop w:val="0"/>
              <w:marBottom w:val="0"/>
              <w:divBdr>
                <w:top w:val="none" w:sz="0" w:space="0" w:color="auto"/>
                <w:left w:val="none" w:sz="0" w:space="0" w:color="auto"/>
                <w:bottom w:val="none" w:sz="0" w:space="0" w:color="auto"/>
                <w:right w:val="none" w:sz="0" w:space="0" w:color="auto"/>
              </w:divBdr>
            </w:div>
            <w:div w:id="504444284">
              <w:marLeft w:val="0"/>
              <w:marRight w:val="0"/>
              <w:marTop w:val="0"/>
              <w:marBottom w:val="0"/>
              <w:divBdr>
                <w:top w:val="none" w:sz="0" w:space="0" w:color="auto"/>
                <w:left w:val="none" w:sz="0" w:space="0" w:color="auto"/>
                <w:bottom w:val="none" w:sz="0" w:space="0" w:color="auto"/>
                <w:right w:val="none" w:sz="0" w:space="0" w:color="auto"/>
              </w:divBdr>
            </w:div>
            <w:div w:id="1989942560">
              <w:marLeft w:val="0"/>
              <w:marRight w:val="0"/>
              <w:marTop w:val="0"/>
              <w:marBottom w:val="0"/>
              <w:divBdr>
                <w:top w:val="none" w:sz="0" w:space="0" w:color="auto"/>
                <w:left w:val="none" w:sz="0" w:space="0" w:color="auto"/>
                <w:bottom w:val="none" w:sz="0" w:space="0" w:color="auto"/>
                <w:right w:val="none" w:sz="0" w:space="0" w:color="auto"/>
              </w:divBdr>
            </w:div>
            <w:div w:id="1439832531">
              <w:marLeft w:val="0"/>
              <w:marRight w:val="0"/>
              <w:marTop w:val="0"/>
              <w:marBottom w:val="0"/>
              <w:divBdr>
                <w:top w:val="none" w:sz="0" w:space="0" w:color="auto"/>
                <w:left w:val="none" w:sz="0" w:space="0" w:color="auto"/>
                <w:bottom w:val="none" w:sz="0" w:space="0" w:color="auto"/>
                <w:right w:val="none" w:sz="0" w:space="0" w:color="auto"/>
              </w:divBdr>
            </w:div>
            <w:div w:id="1345745751">
              <w:marLeft w:val="0"/>
              <w:marRight w:val="0"/>
              <w:marTop w:val="0"/>
              <w:marBottom w:val="0"/>
              <w:divBdr>
                <w:top w:val="none" w:sz="0" w:space="0" w:color="auto"/>
                <w:left w:val="none" w:sz="0" w:space="0" w:color="auto"/>
                <w:bottom w:val="none" w:sz="0" w:space="0" w:color="auto"/>
                <w:right w:val="none" w:sz="0" w:space="0" w:color="auto"/>
              </w:divBdr>
            </w:div>
            <w:div w:id="101998887">
              <w:marLeft w:val="0"/>
              <w:marRight w:val="0"/>
              <w:marTop w:val="0"/>
              <w:marBottom w:val="0"/>
              <w:divBdr>
                <w:top w:val="none" w:sz="0" w:space="0" w:color="auto"/>
                <w:left w:val="none" w:sz="0" w:space="0" w:color="auto"/>
                <w:bottom w:val="none" w:sz="0" w:space="0" w:color="auto"/>
                <w:right w:val="none" w:sz="0" w:space="0" w:color="auto"/>
              </w:divBdr>
            </w:div>
            <w:div w:id="881945387">
              <w:marLeft w:val="0"/>
              <w:marRight w:val="0"/>
              <w:marTop w:val="0"/>
              <w:marBottom w:val="0"/>
              <w:divBdr>
                <w:top w:val="none" w:sz="0" w:space="0" w:color="auto"/>
                <w:left w:val="none" w:sz="0" w:space="0" w:color="auto"/>
                <w:bottom w:val="none" w:sz="0" w:space="0" w:color="auto"/>
                <w:right w:val="none" w:sz="0" w:space="0" w:color="auto"/>
              </w:divBdr>
            </w:div>
            <w:div w:id="129136220">
              <w:marLeft w:val="0"/>
              <w:marRight w:val="0"/>
              <w:marTop w:val="0"/>
              <w:marBottom w:val="0"/>
              <w:divBdr>
                <w:top w:val="none" w:sz="0" w:space="0" w:color="auto"/>
                <w:left w:val="none" w:sz="0" w:space="0" w:color="auto"/>
                <w:bottom w:val="none" w:sz="0" w:space="0" w:color="auto"/>
                <w:right w:val="none" w:sz="0" w:space="0" w:color="auto"/>
              </w:divBdr>
            </w:div>
            <w:div w:id="1658535469">
              <w:marLeft w:val="0"/>
              <w:marRight w:val="0"/>
              <w:marTop w:val="0"/>
              <w:marBottom w:val="0"/>
              <w:divBdr>
                <w:top w:val="none" w:sz="0" w:space="0" w:color="auto"/>
                <w:left w:val="none" w:sz="0" w:space="0" w:color="auto"/>
                <w:bottom w:val="none" w:sz="0" w:space="0" w:color="auto"/>
                <w:right w:val="none" w:sz="0" w:space="0" w:color="auto"/>
              </w:divBdr>
            </w:div>
            <w:div w:id="1753162154">
              <w:marLeft w:val="0"/>
              <w:marRight w:val="0"/>
              <w:marTop w:val="0"/>
              <w:marBottom w:val="0"/>
              <w:divBdr>
                <w:top w:val="none" w:sz="0" w:space="0" w:color="auto"/>
                <w:left w:val="none" w:sz="0" w:space="0" w:color="auto"/>
                <w:bottom w:val="none" w:sz="0" w:space="0" w:color="auto"/>
                <w:right w:val="none" w:sz="0" w:space="0" w:color="auto"/>
              </w:divBdr>
            </w:div>
            <w:div w:id="2088334054">
              <w:marLeft w:val="0"/>
              <w:marRight w:val="0"/>
              <w:marTop w:val="0"/>
              <w:marBottom w:val="0"/>
              <w:divBdr>
                <w:top w:val="none" w:sz="0" w:space="0" w:color="auto"/>
                <w:left w:val="none" w:sz="0" w:space="0" w:color="auto"/>
                <w:bottom w:val="none" w:sz="0" w:space="0" w:color="auto"/>
                <w:right w:val="none" w:sz="0" w:space="0" w:color="auto"/>
              </w:divBdr>
            </w:div>
            <w:div w:id="2083789441">
              <w:marLeft w:val="0"/>
              <w:marRight w:val="0"/>
              <w:marTop w:val="0"/>
              <w:marBottom w:val="0"/>
              <w:divBdr>
                <w:top w:val="none" w:sz="0" w:space="0" w:color="auto"/>
                <w:left w:val="none" w:sz="0" w:space="0" w:color="auto"/>
                <w:bottom w:val="none" w:sz="0" w:space="0" w:color="auto"/>
                <w:right w:val="none" w:sz="0" w:space="0" w:color="auto"/>
              </w:divBdr>
            </w:div>
            <w:div w:id="1684942515">
              <w:marLeft w:val="0"/>
              <w:marRight w:val="0"/>
              <w:marTop w:val="0"/>
              <w:marBottom w:val="0"/>
              <w:divBdr>
                <w:top w:val="none" w:sz="0" w:space="0" w:color="auto"/>
                <w:left w:val="none" w:sz="0" w:space="0" w:color="auto"/>
                <w:bottom w:val="none" w:sz="0" w:space="0" w:color="auto"/>
                <w:right w:val="none" w:sz="0" w:space="0" w:color="auto"/>
              </w:divBdr>
            </w:div>
            <w:div w:id="300618473">
              <w:marLeft w:val="0"/>
              <w:marRight w:val="0"/>
              <w:marTop w:val="0"/>
              <w:marBottom w:val="0"/>
              <w:divBdr>
                <w:top w:val="none" w:sz="0" w:space="0" w:color="auto"/>
                <w:left w:val="none" w:sz="0" w:space="0" w:color="auto"/>
                <w:bottom w:val="none" w:sz="0" w:space="0" w:color="auto"/>
                <w:right w:val="none" w:sz="0" w:space="0" w:color="auto"/>
              </w:divBdr>
            </w:div>
            <w:div w:id="352339448">
              <w:marLeft w:val="0"/>
              <w:marRight w:val="0"/>
              <w:marTop w:val="0"/>
              <w:marBottom w:val="0"/>
              <w:divBdr>
                <w:top w:val="none" w:sz="0" w:space="0" w:color="auto"/>
                <w:left w:val="none" w:sz="0" w:space="0" w:color="auto"/>
                <w:bottom w:val="none" w:sz="0" w:space="0" w:color="auto"/>
                <w:right w:val="none" w:sz="0" w:space="0" w:color="auto"/>
              </w:divBdr>
            </w:div>
            <w:div w:id="1615750170">
              <w:marLeft w:val="0"/>
              <w:marRight w:val="0"/>
              <w:marTop w:val="0"/>
              <w:marBottom w:val="0"/>
              <w:divBdr>
                <w:top w:val="none" w:sz="0" w:space="0" w:color="auto"/>
                <w:left w:val="none" w:sz="0" w:space="0" w:color="auto"/>
                <w:bottom w:val="none" w:sz="0" w:space="0" w:color="auto"/>
                <w:right w:val="none" w:sz="0" w:space="0" w:color="auto"/>
              </w:divBdr>
            </w:div>
            <w:div w:id="1737628911">
              <w:marLeft w:val="0"/>
              <w:marRight w:val="0"/>
              <w:marTop w:val="0"/>
              <w:marBottom w:val="0"/>
              <w:divBdr>
                <w:top w:val="none" w:sz="0" w:space="0" w:color="auto"/>
                <w:left w:val="none" w:sz="0" w:space="0" w:color="auto"/>
                <w:bottom w:val="none" w:sz="0" w:space="0" w:color="auto"/>
                <w:right w:val="none" w:sz="0" w:space="0" w:color="auto"/>
              </w:divBdr>
            </w:div>
            <w:div w:id="178736103">
              <w:marLeft w:val="0"/>
              <w:marRight w:val="0"/>
              <w:marTop w:val="0"/>
              <w:marBottom w:val="0"/>
              <w:divBdr>
                <w:top w:val="none" w:sz="0" w:space="0" w:color="auto"/>
                <w:left w:val="none" w:sz="0" w:space="0" w:color="auto"/>
                <w:bottom w:val="none" w:sz="0" w:space="0" w:color="auto"/>
                <w:right w:val="none" w:sz="0" w:space="0" w:color="auto"/>
              </w:divBdr>
            </w:div>
            <w:div w:id="2005473579">
              <w:marLeft w:val="0"/>
              <w:marRight w:val="0"/>
              <w:marTop w:val="0"/>
              <w:marBottom w:val="0"/>
              <w:divBdr>
                <w:top w:val="none" w:sz="0" w:space="0" w:color="auto"/>
                <w:left w:val="none" w:sz="0" w:space="0" w:color="auto"/>
                <w:bottom w:val="none" w:sz="0" w:space="0" w:color="auto"/>
                <w:right w:val="none" w:sz="0" w:space="0" w:color="auto"/>
              </w:divBdr>
            </w:div>
            <w:div w:id="261307401">
              <w:marLeft w:val="0"/>
              <w:marRight w:val="0"/>
              <w:marTop w:val="0"/>
              <w:marBottom w:val="0"/>
              <w:divBdr>
                <w:top w:val="none" w:sz="0" w:space="0" w:color="auto"/>
                <w:left w:val="none" w:sz="0" w:space="0" w:color="auto"/>
                <w:bottom w:val="none" w:sz="0" w:space="0" w:color="auto"/>
                <w:right w:val="none" w:sz="0" w:space="0" w:color="auto"/>
              </w:divBdr>
            </w:div>
            <w:div w:id="1023288979">
              <w:marLeft w:val="0"/>
              <w:marRight w:val="0"/>
              <w:marTop w:val="0"/>
              <w:marBottom w:val="0"/>
              <w:divBdr>
                <w:top w:val="none" w:sz="0" w:space="0" w:color="auto"/>
                <w:left w:val="none" w:sz="0" w:space="0" w:color="auto"/>
                <w:bottom w:val="none" w:sz="0" w:space="0" w:color="auto"/>
                <w:right w:val="none" w:sz="0" w:space="0" w:color="auto"/>
              </w:divBdr>
            </w:div>
            <w:div w:id="2070031794">
              <w:marLeft w:val="0"/>
              <w:marRight w:val="0"/>
              <w:marTop w:val="0"/>
              <w:marBottom w:val="0"/>
              <w:divBdr>
                <w:top w:val="none" w:sz="0" w:space="0" w:color="auto"/>
                <w:left w:val="none" w:sz="0" w:space="0" w:color="auto"/>
                <w:bottom w:val="none" w:sz="0" w:space="0" w:color="auto"/>
                <w:right w:val="none" w:sz="0" w:space="0" w:color="auto"/>
              </w:divBdr>
            </w:div>
            <w:div w:id="507987928">
              <w:marLeft w:val="0"/>
              <w:marRight w:val="0"/>
              <w:marTop w:val="0"/>
              <w:marBottom w:val="0"/>
              <w:divBdr>
                <w:top w:val="none" w:sz="0" w:space="0" w:color="auto"/>
                <w:left w:val="none" w:sz="0" w:space="0" w:color="auto"/>
                <w:bottom w:val="none" w:sz="0" w:space="0" w:color="auto"/>
                <w:right w:val="none" w:sz="0" w:space="0" w:color="auto"/>
              </w:divBdr>
            </w:div>
            <w:div w:id="1509440239">
              <w:marLeft w:val="0"/>
              <w:marRight w:val="0"/>
              <w:marTop w:val="0"/>
              <w:marBottom w:val="0"/>
              <w:divBdr>
                <w:top w:val="none" w:sz="0" w:space="0" w:color="auto"/>
                <w:left w:val="none" w:sz="0" w:space="0" w:color="auto"/>
                <w:bottom w:val="none" w:sz="0" w:space="0" w:color="auto"/>
                <w:right w:val="none" w:sz="0" w:space="0" w:color="auto"/>
              </w:divBdr>
            </w:div>
            <w:div w:id="2077897121">
              <w:marLeft w:val="0"/>
              <w:marRight w:val="0"/>
              <w:marTop w:val="0"/>
              <w:marBottom w:val="0"/>
              <w:divBdr>
                <w:top w:val="none" w:sz="0" w:space="0" w:color="auto"/>
                <w:left w:val="none" w:sz="0" w:space="0" w:color="auto"/>
                <w:bottom w:val="none" w:sz="0" w:space="0" w:color="auto"/>
                <w:right w:val="none" w:sz="0" w:space="0" w:color="auto"/>
              </w:divBdr>
            </w:div>
            <w:div w:id="118651371">
              <w:marLeft w:val="0"/>
              <w:marRight w:val="0"/>
              <w:marTop w:val="0"/>
              <w:marBottom w:val="0"/>
              <w:divBdr>
                <w:top w:val="none" w:sz="0" w:space="0" w:color="auto"/>
                <w:left w:val="none" w:sz="0" w:space="0" w:color="auto"/>
                <w:bottom w:val="none" w:sz="0" w:space="0" w:color="auto"/>
                <w:right w:val="none" w:sz="0" w:space="0" w:color="auto"/>
              </w:divBdr>
            </w:div>
            <w:div w:id="1576359377">
              <w:marLeft w:val="0"/>
              <w:marRight w:val="0"/>
              <w:marTop w:val="0"/>
              <w:marBottom w:val="0"/>
              <w:divBdr>
                <w:top w:val="none" w:sz="0" w:space="0" w:color="auto"/>
                <w:left w:val="none" w:sz="0" w:space="0" w:color="auto"/>
                <w:bottom w:val="none" w:sz="0" w:space="0" w:color="auto"/>
                <w:right w:val="none" w:sz="0" w:space="0" w:color="auto"/>
              </w:divBdr>
            </w:div>
            <w:div w:id="1277565601">
              <w:marLeft w:val="0"/>
              <w:marRight w:val="0"/>
              <w:marTop w:val="0"/>
              <w:marBottom w:val="0"/>
              <w:divBdr>
                <w:top w:val="none" w:sz="0" w:space="0" w:color="auto"/>
                <w:left w:val="none" w:sz="0" w:space="0" w:color="auto"/>
                <w:bottom w:val="none" w:sz="0" w:space="0" w:color="auto"/>
                <w:right w:val="none" w:sz="0" w:space="0" w:color="auto"/>
              </w:divBdr>
            </w:div>
            <w:div w:id="451478508">
              <w:marLeft w:val="0"/>
              <w:marRight w:val="0"/>
              <w:marTop w:val="0"/>
              <w:marBottom w:val="0"/>
              <w:divBdr>
                <w:top w:val="none" w:sz="0" w:space="0" w:color="auto"/>
                <w:left w:val="none" w:sz="0" w:space="0" w:color="auto"/>
                <w:bottom w:val="none" w:sz="0" w:space="0" w:color="auto"/>
                <w:right w:val="none" w:sz="0" w:space="0" w:color="auto"/>
              </w:divBdr>
            </w:div>
            <w:div w:id="20644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vi.wikipedia.org/wiki/Thu%E1%BA%ADt_ng%E1%BB%AF_l%C3%BD_thuy%E1%BA%BFt_%C4%91%E1%BB%93_th%E1%BB%8B" TargetMode="External"/><Relationship Id="rId26" Type="http://schemas.openxmlformats.org/officeDocument/2006/relationships/hyperlink" Target="http://vi.wikipedia.org/wiki/Thu%E1%BA%ADt_ng%E1%BB%AF_l%C3%BD_thuy%E1%BA%BFt_%C4%91%E1%BB%93_th%E1%BB%8B" TargetMode="External"/><Relationship Id="rId39" Type="http://schemas.openxmlformats.org/officeDocument/2006/relationships/image" Target="media/image12.png"/><Relationship Id="rId21" Type="http://schemas.openxmlformats.org/officeDocument/2006/relationships/hyperlink" Target="http://vi.wikipedia.org/wiki/Thu%E1%BA%ADt_ng%E1%BB%AF_l%C3%BD_thuy%E1%BA%BFt_%C4%91%E1%BB%93_th%E1%BB%8B"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Thu%E1%BA%ADt_ng%E1%BB%AF_l%C3%BD_thuy%E1%BA%BFt_%C4%91%E1%BB%93_th%E1%BB%8B" TargetMode="External"/><Relationship Id="rId29" Type="http://schemas.openxmlformats.org/officeDocument/2006/relationships/hyperlink" Target="http://vi.wikipedia.org/wiki/Thu%E1%BA%ADt_ng%E1%BB%AF_l%C3%BD_thuy%E1%BA%BFt_%C4%91%E1%BB%93_th%E1%BB%8B" TargetMode="External"/><Relationship Id="rId11" Type="http://schemas.openxmlformats.org/officeDocument/2006/relationships/header" Target="header3.xml"/><Relationship Id="rId24" Type="http://schemas.openxmlformats.org/officeDocument/2006/relationships/hyperlink" Target="http://vi.wikipedia.org/wiki/Thu%E1%BA%ADt_ng%E1%BB%AF_l%C3%BD_thuy%E1%BA%BFt_%C4%91%E1%BB%93_th%E1%BB%8B"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vi.wikipedia.org/wiki/Thu%E1%BA%ADt_ng%E1%BB%AF_l%C3%BD_thuy%E1%BA%BFt_%C4%91%E1%BB%93_th%E1%BB%8B" TargetMode="External"/><Relationship Id="rId28" Type="http://schemas.openxmlformats.org/officeDocument/2006/relationships/hyperlink" Target="http://vi.wikipedia.org/wiki/Thu%E1%BA%ADt_ng%E1%BB%AF_l%C3%BD_thuy%E1%BA%BFt_%C4%91%E1%BB%93_th%E1%BB%8B"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vi.wikipedia.org/wiki/Thu%E1%BA%ADt_ng%E1%BB%AF_l%C3%BD_thuy%E1%BA%BFt_%C4%91%E1%BB%93_th%E1%BB%8B" TargetMode="External"/><Relationship Id="rId31" Type="http://schemas.openxmlformats.org/officeDocument/2006/relationships/hyperlink" Target="http://vi.wikipedia.org/wiki/Thu%E1%BA%ADt_ng%E1%BB%AF_l%C3%BD_thuy%E1%BA%BFt_%C4%91%E1%BB%93_th%E1%BB%8B"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vi.wikipedia.org/wiki/Thu%E1%BA%ADt_ng%E1%BB%AF_l%C3%BD_thuy%E1%BA%BFt_%C4%91%E1%BB%93_th%E1%BB%8B" TargetMode="External"/><Relationship Id="rId27" Type="http://schemas.openxmlformats.org/officeDocument/2006/relationships/hyperlink" Target="http://vi.wikipedia.org/wiki/Thu%E1%BA%ADt_ng%E1%BB%AF_l%C3%BD_thuy%E1%BA%BFt_%C4%91%E1%BB%93_th%E1%BB%8B" TargetMode="External"/><Relationship Id="rId30" Type="http://schemas.openxmlformats.org/officeDocument/2006/relationships/hyperlink" Target="http://vi.wikipedia.org/wiki/Thu%E1%BA%ADt_ng%E1%BB%AF_l%C3%BD_thuy%E1%BA%BFt_%C4%91%E1%BB%93_th%E1%BB%8B"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vi.wikipedia.org/wiki/Thu%E1%BA%ADt_ng%E1%BB%AF_l%C3%BD_thuy%E1%BA%BFt_%C4%91%E1%BB%93_th%E1%BB%8B" TargetMode="External"/><Relationship Id="rId25" Type="http://schemas.openxmlformats.org/officeDocument/2006/relationships/hyperlink" Target="http://vi.wikipedia.org/wiki/Thu%E1%BA%ADt_ng%E1%BB%AF_l%C3%BD_thuy%E1%BA%BFt_%C4%91%E1%BB%93_th%E1%BB%8B" TargetMode="External"/><Relationship Id="rId33" Type="http://schemas.openxmlformats.org/officeDocument/2006/relationships/hyperlink" Target="https://www.stdio.vn/article/thuat-toan-depth-first-search-APnHi1" TargetMode="External"/><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vi.wikipedia.org/wiki/Thu%E1%BA%ADt_ng%E1%BB%AF_l%C3%BD_thuy%E1%BA%BFt_%C4%91%E1%BB%93_th%E1%BB%8B"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Current\Design%20and%20Analysis%20of%20Algorithm\Assignmen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E31BF-C4D4-4A25-BD57-5F59AC14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2059</TotalTime>
  <Pages>59</Pages>
  <Words>8601</Words>
  <Characters>49029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243</cp:revision>
  <dcterms:created xsi:type="dcterms:W3CDTF">2020-11-03T03:53:00Z</dcterms:created>
  <dcterms:modified xsi:type="dcterms:W3CDTF">2020-11-18T08:37:00Z</dcterms:modified>
</cp:coreProperties>
</file>